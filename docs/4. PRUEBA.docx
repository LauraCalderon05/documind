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43265" w14:textId="0332DC37" w:rsidR="00804B34" w:rsidRPr="00A01788" w:rsidRDefault="00804B34" w:rsidP="00804B34">
      <w:pPr>
        <w:pStyle w:val="Ttulo1"/>
        <w:rPr>
          <w:lang w:val="es-MX"/>
        </w:rPr>
      </w:pPr>
      <w:r w:rsidRPr="00A01788">
        <w:rPr>
          <w:lang w:val="es-MX"/>
        </w:rPr>
        <w:t>4. PRUEBAS</w:t>
      </w:r>
    </w:p>
    <w:p w14:paraId="5C9E4433" w14:textId="77777777" w:rsidR="00804B34" w:rsidRDefault="00804B34" w:rsidP="00804B34">
      <w:pPr>
        <w:pStyle w:val="Ttulo2"/>
        <w:rPr>
          <w:lang w:val="es-MX"/>
        </w:rPr>
      </w:pPr>
      <w:r w:rsidRPr="00A01788">
        <w:rPr>
          <w:lang w:val="es-MX"/>
        </w:rPr>
        <w:t>4.1 Plan de pruebas</w:t>
      </w:r>
    </w:p>
    <w:p w14:paraId="3EAB4DF1" w14:textId="77777777" w:rsidR="00804B34" w:rsidRPr="00C1588D" w:rsidRDefault="00804B34" w:rsidP="00804B34">
      <w:r w:rsidRPr="00C1588D">
        <w:t xml:space="preserve">El plan de pruebas tiene como propósito verificar el funcionamiento de las principales funcionalidades implementadas en </w:t>
      </w:r>
      <w:proofErr w:type="spellStart"/>
      <w:r w:rsidRPr="00C1588D">
        <w:t>DocuMind</w:t>
      </w:r>
      <w:proofErr w:type="spellEnd"/>
      <w:r w:rsidRPr="00C1588D">
        <w:t xml:space="preserve"> y comprobar el cumplimiento de los requerimientos definidos durante la etapa de análisis.</w:t>
      </w:r>
    </w:p>
    <w:p w14:paraId="4CD9E23A" w14:textId="77777777" w:rsidR="00804B34" w:rsidRPr="00C1588D" w:rsidRDefault="00804B34" w:rsidP="00804B34">
      <w:r w:rsidRPr="00C1588D">
        <w:t xml:space="preserve">Las pruebas se realizarán sobre el MVP funcional utilizando documentos sintéticos creados específicamente para este propósito. Se evaluarán las funcionalidades relacionadas con autenticación, gestión de repositorios y carpetas, carga y validación de documentos, extracción de texto, procesamiento mediante inteligencia artificial, clasificación, generación de resúmenes, extracción de información relevante, búsqueda documental, consultas en lenguaje natural, gestión de errores y </w:t>
      </w:r>
      <w:proofErr w:type="spellStart"/>
      <w:r w:rsidRPr="00C1588D">
        <w:t>dashboard</w:t>
      </w:r>
      <w:proofErr w:type="spellEnd"/>
      <w:r w:rsidRPr="00C1588D">
        <w:t xml:space="preserve"> administrativo.</w:t>
      </w:r>
    </w:p>
    <w:p w14:paraId="5DC8B671" w14:textId="77777777" w:rsidR="00804B34" w:rsidRPr="00C1588D" w:rsidRDefault="00804B34" w:rsidP="00804B34">
      <w:r w:rsidRPr="00C1588D">
        <w:t>También se verificarán condiciones básicas de seguridad, incluyendo la protección de rutas, el control de acceso según el rol, la validación de archivos y la protección de las credenciales utilizadas para la integración con Google Gemini.</w:t>
      </w:r>
    </w:p>
    <w:p w14:paraId="780BF20D" w14:textId="77777777" w:rsidR="00804B34" w:rsidRPr="00C1588D" w:rsidRDefault="00804B34" w:rsidP="00804B34">
      <w:pPr>
        <w:pStyle w:val="Ttulo3"/>
      </w:pPr>
      <w:r w:rsidRPr="00C1588D">
        <w:t>Objetivos de las pruebas</w:t>
      </w:r>
    </w:p>
    <w:p w14:paraId="7D51D73A" w14:textId="77777777" w:rsidR="00804B34" w:rsidRPr="00C1588D" w:rsidRDefault="00804B34" w:rsidP="00804B34">
      <w:pPr>
        <w:numPr>
          <w:ilvl w:val="0"/>
          <w:numId w:val="22"/>
        </w:numPr>
      </w:pPr>
      <w:r w:rsidRPr="00C1588D">
        <w:t>Verificar que las funcionalidades principales del sistema operen de acuerdo con los requerimientos establecidos.</w:t>
      </w:r>
    </w:p>
    <w:p w14:paraId="47BACBAC" w14:textId="77777777" w:rsidR="00804B34" w:rsidRPr="00C1588D" w:rsidRDefault="00804B34" w:rsidP="00804B34">
      <w:pPr>
        <w:numPr>
          <w:ilvl w:val="0"/>
          <w:numId w:val="22"/>
        </w:numPr>
      </w:pPr>
      <w:r w:rsidRPr="00C1588D">
        <w:t>Comprobar el correcto funcionamiento del flujo de procesamiento documental.</w:t>
      </w:r>
    </w:p>
    <w:p w14:paraId="64246C36" w14:textId="77777777" w:rsidR="00804B34" w:rsidRPr="00C1588D" w:rsidRDefault="00804B34" w:rsidP="00804B34">
      <w:pPr>
        <w:numPr>
          <w:ilvl w:val="0"/>
          <w:numId w:val="22"/>
        </w:numPr>
      </w:pPr>
      <w:r w:rsidRPr="00C1588D">
        <w:t>Validar la extracción de texto de archivos PDF, DOCX y TXT.</w:t>
      </w:r>
    </w:p>
    <w:p w14:paraId="64582E94" w14:textId="77777777" w:rsidR="00804B34" w:rsidRPr="00C1588D" w:rsidRDefault="00804B34" w:rsidP="00804B34">
      <w:pPr>
        <w:numPr>
          <w:ilvl w:val="0"/>
          <w:numId w:val="22"/>
        </w:numPr>
      </w:pPr>
      <w:r w:rsidRPr="00C1588D">
        <w:t>Verificar la clasificación automática de documentos mediante Google Gemini.</w:t>
      </w:r>
    </w:p>
    <w:p w14:paraId="25FFD13D" w14:textId="77777777" w:rsidR="00804B34" w:rsidRPr="00C1588D" w:rsidRDefault="00804B34" w:rsidP="00804B34">
      <w:pPr>
        <w:numPr>
          <w:ilvl w:val="0"/>
          <w:numId w:val="22"/>
        </w:numPr>
      </w:pPr>
      <w:r w:rsidRPr="00C1588D">
        <w:t>Comprobar la generación de resúmenes y extracción de información relevante.</w:t>
      </w:r>
    </w:p>
    <w:p w14:paraId="620AD318" w14:textId="77777777" w:rsidR="00804B34" w:rsidRPr="00C1588D" w:rsidRDefault="00804B34" w:rsidP="00804B34">
      <w:pPr>
        <w:numPr>
          <w:ilvl w:val="0"/>
          <w:numId w:val="22"/>
        </w:numPr>
      </w:pPr>
      <w:r w:rsidRPr="00C1588D">
        <w:t>Validar las búsquedas dentro del contenido textual procesado.</w:t>
      </w:r>
    </w:p>
    <w:p w14:paraId="545139ED" w14:textId="77777777" w:rsidR="00804B34" w:rsidRPr="00C1588D" w:rsidRDefault="00804B34" w:rsidP="00804B34">
      <w:pPr>
        <w:numPr>
          <w:ilvl w:val="0"/>
          <w:numId w:val="22"/>
        </w:numPr>
      </w:pPr>
      <w:r w:rsidRPr="00C1588D">
        <w:t>Comprobar las consultas en lenguaje natural sobre documentos habilitados.</w:t>
      </w:r>
    </w:p>
    <w:p w14:paraId="4B281CC0" w14:textId="77777777" w:rsidR="00804B34" w:rsidRPr="00C1588D" w:rsidRDefault="00804B34" w:rsidP="00804B34">
      <w:pPr>
        <w:numPr>
          <w:ilvl w:val="0"/>
          <w:numId w:val="22"/>
        </w:numPr>
      </w:pPr>
      <w:r w:rsidRPr="00C1588D">
        <w:t>Verificar el manejo de archivos inválidos, documentos sin contenido suficiente y errores de procesamiento.</w:t>
      </w:r>
    </w:p>
    <w:p w14:paraId="5CE3E1EB" w14:textId="77777777" w:rsidR="00804B34" w:rsidRPr="00C1588D" w:rsidRDefault="00804B34" w:rsidP="00804B34">
      <w:pPr>
        <w:numPr>
          <w:ilvl w:val="0"/>
          <w:numId w:val="22"/>
        </w:numPr>
      </w:pPr>
      <w:r w:rsidRPr="00C1588D">
        <w:t>Comprobar las restricciones de acceso según autenticación y rol.</w:t>
      </w:r>
    </w:p>
    <w:p w14:paraId="2D5ECAFD" w14:textId="77777777" w:rsidR="00804B34" w:rsidRPr="00C1588D" w:rsidRDefault="00804B34" w:rsidP="00804B34">
      <w:pPr>
        <w:numPr>
          <w:ilvl w:val="0"/>
          <w:numId w:val="22"/>
        </w:numPr>
      </w:pPr>
      <w:r w:rsidRPr="00C1588D">
        <w:t xml:space="preserve">Verificar el funcionamiento del </w:t>
      </w:r>
      <w:proofErr w:type="spellStart"/>
      <w:r w:rsidRPr="00C1588D">
        <w:t>dashboard</w:t>
      </w:r>
      <w:proofErr w:type="spellEnd"/>
      <w:r w:rsidRPr="00C1588D">
        <w:t xml:space="preserve"> administrativo.</w:t>
      </w:r>
    </w:p>
    <w:p w14:paraId="289E24DA" w14:textId="77777777" w:rsidR="00804B34" w:rsidRPr="00C1588D" w:rsidRDefault="00804B34" w:rsidP="00804B34">
      <w:pPr>
        <w:numPr>
          <w:ilvl w:val="0"/>
          <w:numId w:val="22"/>
        </w:numPr>
      </w:pPr>
      <w:r w:rsidRPr="00C1588D">
        <w:t>Registrar los resultados obtenidos y las evidencias correspondientes.</w:t>
      </w:r>
    </w:p>
    <w:p w14:paraId="55F889F9" w14:textId="77777777" w:rsidR="00804B34" w:rsidRPr="00C1588D" w:rsidRDefault="00804B34" w:rsidP="00804B34">
      <w:pPr>
        <w:pStyle w:val="Ttulo3"/>
      </w:pPr>
      <w:r w:rsidRPr="00C1588D">
        <w:lastRenderedPageBreak/>
        <w:t>Alcance de las pruebas</w:t>
      </w:r>
    </w:p>
    <w:p w14:paraId="3AD1F9F0" w14:textId="77777777" w:rsidR="00804B34" w:rsidRPr="00C1588D" w:rsidRDefault="00804B34" w:rsidP="00804B34">
      <w:r w:rsidRPr="00C1588D">
        <w:t>Las pruebas abarcarán las funcionalidades correspondientes a los requerimientos funcionales RF-01 a RF-20 y los requerimientos no funcionales relacionados con seguridad, validación, disponibilidad, compatibilidad, mantenibilidad, usabilidad, integridad y configuración.</w:t>
      </w:r>
    </w:p>
    <w:p w14:paraId="246E35EB" w14:textId="77777777" w:rsidR="00804B34" w:rsidRPr="00C1588D" w:rsidRDefault="00804B34" w:rsidP="00804B34">
      <w:r w:rsidRPr="00C1588D">
        <w:t>Se utilizarán documentos sintéticos correspondientes a las categorías CONTRATO, FACTURA, INFORME y OTRO, además de archivos en los formatos PDF, DOCX y TXT. También se contemplarán escenarios válidos, inválidos y casos límite.</w:t>
      </w:r>
    </w:p>
    <w:p w14:paraId="33174805" w14:textId="77777777" w:rsidR="00804B34" w:rsidRPr="00C1588D" w:rsidRDefault="00804B34" w:rsidP="00804B34">
      <w:pPr>
        <w:pStyle w:val="Ttulo3"/>
      </w:pPr>
      <w:r w:rsidRPr="00C1588D">
        <w:t>Criterios de aceptación</w:t>
      </w:r>
    </w:p>
    <w:p w14:paraId="1F32C4E1" w14:textId="77777777" w:rsidR="00804B34" w:rsidRPr="00C1588D" w:rsidRDefault="00804B34" w:rsidP="00804B34">
      <w:r w:rsidRPr="00C1588D">
        <w:t xml:space="preserve">Una prueba será considerada </w:t>
      </w:r>
      <w:r w:rsidRPr="00C1588D">
        <w:rPr>
          <w:b/>
          <w:bCs/>
        </w:rPr>
        <w:t>APROBADA</w:t>
      </w:r>
      <w:r w:rsidRPr="00C1588D">
        <w:t xml:space="preserve"> cuando el comportamiento observado del sistema coincida con el resultado esperado definido para el caso de prueba.</w:t>
      </w:r>
    </w:p>
    <w:p w14:paraId="79B7B624" w14:textId="77777777" w:rsidR="00804B34" w:rsidRPr="00C1588D" w:rsidRDefault="00804B34" w:rsidP="00804B34">
      <w:r w:rsidRPr="00C1588D">
        <w:t xml:space="preserve">Una prueba será considerada </w:t>
      </w:r>
      <w:r w:rsidRPr="00C1588D">
        <w:rPr>
          <w:b/>
          <w:bCs/>
        </w:rPr>
        <w:t>REPROBADA</w:t>
      </w:r>
      <w:r w:rsidRPr="00C1588D">
        <w:t xml:space="preserve"> cuando el sistema presente un comportamiento diferente al esperado, genere un error no contemplado o no cumpla la condición establecida en el requerimiento relacionado.</w:t>
      </w:r>
    </w:p>
    <w:p w14:paraId="17D36B15" w14:textId="77777777" w:rsidR="00804B34" w:rsidRPr="00C1588D" w:rsidRDefault="00804B34" w:rsidP="00804B34">
      <w:r w:rsidRPr="00C1588D">
        <w:t>Cuando se identifique una falla, se registrará el defecto correspondiente y, si es posible, se realizará la corrección antes de repetir la prueba. El resultado final documentado corresponderá al comportamiento obtenido después de la corrección.</w:t>
      </w:r>
    </w:p>
    <w:p w14:paraId="24BFBC9A" w14:textId="77777777" w:rsidR="00804B34" w:rsidRDefault="00804B34" w:rsidP="00804B34">
      <w:pPr>
        <w:pStyle w:val="Ttulo2"/>
        <w:rPr>
          <w:lang w:val="es-MX"/>
        </w:rPr>
      </w:pPr>
      <w:r w:rsidRPr="00A01788">
        <w:rPr>
          <w:lang w:val="es-MX"/>
        </w:rPr>
        <w:t>4.2 Estrategia y tipos de pruebas aplicadas</w:t>
      </w:r>
    </w:p>
    <w:p w14:paraId="6AB32DB8" w14:textId="77777777" w:rsidR="00804B34" w:rsidRPr="00C1588D" w:rsidRDefault="00804B34" w:rsidP="00804B34">
      <w:r w:rsidRPr="00C1588D">
        <w:t>La estrategia de pruebas se basa principalmente en la ejecución funcional del sistema a partir de escenarios representativos de uso. Las pruebas se realizarán utilizando datos sintéticos y diferentes condiciones de entrada con el propósito de verificar tanto los flujos esperados como el comportamiento ante situaciones inválidas o excepcionales.</w:t>
      </w:r>
    </w:p>
    <w:p w14:paraId="76EDDA83" w14:textId="77777777" w:rsidR="00804B34" w:rsidRPr="00C1588D" w:rsidRDefault="00804B34" w:rsidP="00804B34">
      <w:r w:rsidRPr="00C1588D">
        <w:t>Se aplicarán los siguientes tipos de pruebas:</w:t>
      </w:r>
    </w:p>
    <w:tbl>
      <w:tblPr>
        <w:tblStyle w:val="Tablaconcuadrcula"/>
        <w:tblW w:w="0" w:type="auto"/>
        <w:tblLook w:val="04A0" w:firstRow="1" w:lastRow="0" w:firstColumn="1" w:lastColumn="0" w:noHBand="0" w:noVBand="1"/>
      </w:tblPr>
      <w:tblGrid>
        <w:gridCol w:w="2875"/>
        <w:gridCol w:w="5953"/>
      </w:tblGrid>
      <w:tr w:rsidR="00804B34" w:rsidRPr="00C1588D" w14:paraId="235EE864" w14:textId="77777777" w:rsidTr="00AF08F0">
        <w:tc>
          <w:tcPr>
            <w:tcW w:w="0" w:type="auto"/>
            <w:hideMark/>
          </w:tcPr>
          <w:p w14:paraId="1DE4B84C" w14:textId="77777777" w:rsidR="00804B34" w:rsidRPr="00C1588D" w:rsidRDefault="00804B34" w:rsidP="00AF08F0">
            <w:pPr>
              <w:spacing w:after="160" w:line="259" w:lineRule="auto"/>
              <w:rPr>
                <w:b/>
                <w:bCs/>
              </w:rPr>
            </w:pPr>
            <w:r w:rsidRPr="00C1588D">
              <w:rPr>
                <w:b/>
                <w:bCs/>
              </w:rPr>
              <w:t>Tipo de prueba</w:t>
            </w:r>
          </w:p>
        </w:tc>
        <w:tc>
          <w:tcPr>
            <w:tcW w:w="0" w:type="auto"/>
            <w:hideMark/>
          </w:tcPr>
          <w:p w14:paraId="6A7EF3E1" w14:textId="77777777" w:rsidR="00804B34" w:rsidRPr="00C1588D" w:rsidRDefault="00804B34" w:rsidP="00AF08F0">
            <w:pPr>
              <w:spacing w:after="160" w:line="259" w:lineRule="auto"/>
              <w:rPr>
                <w:b/>
                <w:bCs/>
              </w:rPr>
            </w:pPr>
            <w:r w:rsidRPr="00C1588D">
              <w:rPr>
                <w:b/>
                <w:bCs/>
              </w:rPr>
              <w:t xml:space="preserve">Aplicación en </w:t>
            </w:r>
            <w:proofErr w:type="spellStart"/>
            <w:r w:rsidRPr="00C1588D">
              <w:rPr>
                <w:b/>
                <w:bCs/>
              </w:rPr>
              <w:t>DocuMind</w:t>
            </w:r>
            <w:proofErr w:type="spellEnd"/>
          </w:p>
        </w:tc>
      </w:tr>
      <w:tr w:rsidR="00804B34" w:rsidRPr="00C1588D" w14:paraId="4A1D3146" w14:textId="77777777" w:rsidTr="00AF08F0">
        <w:tc>
          <w:tcPr>
            <w:tcW w:w="0" w:type="auto"/>
            <w:hideMark/>
          </w:tcPr>
          <w:p w14:paraId="0B05FC27" w14:textId="77777777" w:rsidR="00804B34" w:rsidRPr="00C1588D" w:rsidRDefault="00804B34" w:rsidP="00AF08F0">
            <w:pPr>
              <w:spacing w:after="160" w:line="259" w:lineRule="auto"/>
            </w:pPr>
            <w:r w:rsidRPr="00C1588D">
              <w:t>Pruebas funcionales</w:t>
            </w:r>
          </w:p>
        </w:tc>
        <w:tc>
          <w:tcPr>
            <w:tcW w:w="0" w:type="auto"/>
            <w:hideMark/>
          </w:tcPr>
          <w:p w14:paraId="7FA72401" w14:textId="77777777" w:rsidR="00804B34" w:rsidRPr="00C1588D" w:rsidRDefault="00804B34" w:rsidP="00AF08F0">
            <w:pPr>
              <w:spacing w:after="160" w:line="259" w:lineRule="auto"/>
            </w:pPr>
            <w:r w:rsidRPr="00C1588D">
              <w:t xml:space="preserve">Verificación de registro, autenticación, repositorios, carpetas, documentos, búsqueda y </w:t>
            </w:r>
            <w:proofErr w:type="spellStart"/>
            <w:r w:rsidRPr="00C1588D">
              <w:t>dashboard</w:t>
            </w:r>
            <w:proofErr w:type="spellEnd"/>
            <w:r w:rsidRPr="00C1588D">
              <w:t>.</w:t>
            </w:r>
          </w:p>
        </w:tc>
      </w:tr>
      <w:tr w:rsidR="00804B34" w:rsidRPr="00C1588D" w14:paraId="0553392F" w14:textId="77777777" w:rsidTr="00AF08F0">
        <w:tc>
          <w:tcPr>
            <w:tcW w:w="0" w:type="auto"/>
            <w:hideMark/>
          </w:tcPr>
          <w:p w14:paraId="5CF82E75" w14:textId="77777777" w:rsidR="00804B34" w:rsidRPr="00C1588D" w:rsidRDefault="00804B34" w:rsidP="00AF08F0">
            <w:pPr>
              <w:spacing w:after="160" w:line="259" w:lineRule="auto"/>
            </w:pPr>
            <w:r w:rsidRPr="00C1588D">
              <w:t>Pruebas de validación</w:t>
            </w:r>
          </w:p>
        </w:tc>
        <w:tc>
          <w:tcPr>
            <w:tcW w:w="0" w:type="auto"/>
            <w:hideMark/>
          </w:tcPr>
          <w:p w14:paraId="381B2B27" w14:textId="77777777" w:rsidR="00804B34" w:rsidRPr="00C1588D" w:rsidRDefault="00804B34" w:rsidP="00AF08F0">
            <w:pPr>
              <w:spacing w:after="160" w:line="259" w:lineRule="auto"/>
            </w:pPr>
            <w:r w:rsidRPr="00C1588D">
              <w:t>Comprobación de extensión, tipo MIME y tamaño de los archivos cargados.</w:t>
            </w:r>
          </w:p>
        </w:tc>
      </w:tr>
      <w:tr w:rsidR="00804B34" w:rsidRPr="00C1588D" w14:paraId="4BF1C029" w14:textId="77777777" w:rsidTr="00AF08F0">
        <w:tc>
          <w:tcPr>
            <w:tcW w:w="0" w:type="auto"/>
            <w:hideMark/>
          </w:tcPr>
          <w:p w14:paraId="64C57486" w14:textId="77777777" w:rsidR="00804B34" w:rsidRPr="00C1588D" w:rsidRDefault="00804B34" w:rsidP="00AF08F0">
            <w:pPr>
              <w:spacing w:after="160" w:line="259" w:lineRule="auto"/>
            </w:pPr>
            <w:r w:rsidRPr="00C1588D">
              <w:t>Pruebas de procesamiento documental</w:t>
            </w:r>
          </w:p>
        </w:tc>
        <w:tc>
          <w:tcPr>
            <w:tcW w:w="0" w:type="auto"/>
            <w:hideMark/>
          </w:tcPr>
          <w:p w14:paraId="06141838" w14:textId="77777777" w:rsidR="00804B34" w:rsidRPr="00C1588D" w:rsidRDefault="00804B34" w:rsidP="00AF08F0">
            <w:pPr>
              <w:spacing w:after="160" w:line="259" w:lineRule="auto"/>
            </w:pPr>
            <w:r w:rsidRPr="00C1588D">
              <w:t>Verificación de extracción de texto y actualización de estados.</w:t>
            </w:r>
          </w:p>
        </w:tc>
      </w:tr>
      <w:tr w:rsidR="00804B34" w:rsidRPr="00C1588D" w14:paraId="2D0AE053" w14:textId="77777777" w:rsidTr="00AF08F0">
        <w:tc>
          <w:tcPr>
            <w:tcW w:w="0" w:type="auto"/>
            <w:hideMark/>
          </w:tcPr>
          <w:p w14:paraId="1465B7FE" w14:textId="77777777" w:rsidR="00804B34" w:rsidRPr="00C1588D" w:rsidRDefault="00804B34" w:rsidP="00AF08F0">
            <w:pPr>
              <w:spacing w:after="160" w:line="259" w:lineRule="auto"/>
            </w:pPr>
            <w:r w:rsidRPr="00C1588D">
              <w:t>Pruebas de inteligencia artificial</w:t>
            </w:r>
          </w:p>
        </w:tc>
        <w:tc>
          <w:tcPr>
            <w:tcW w:w="0" w:type="auto"/>
            <w:hideMark/>
          </w:tcPr>
          <w:p w14:paraId="1D504F9C" w14:textId="77777777" w:rsidR="00804B34" w:rsidRPr="00C1588D" w:rsidRDefault="00804B34" w:rsidP="00AF08F0">
            <w:pPr>
              <w:spacing w:after="160" w:line="259" w:lineRule="auto"/>
            </w:pPr>
            <w:r w:rsidRPr="00C1588D">
              <w:t>Evaluación de clasificación, resumen y extracción de información mediante Google Gemini.</w:t>
            </w:r>
          </w:p>
        </w:tc>
      </w:tr>
      <w:tr w:rsidR="00804B34" w:rsidRPr="00C1588D" w14:paraId="63741378" w14:textId="77777777" w:rsidTr="00AF08F0">
        <w:tc>
          <w:tcPr>
            <w:tcW w:w="0" w:type="auto"/>
            <w:hideMark/>
          </w:tcPr>
          <w:p w14:paraId="154CA307" w14:textId="77777777" w:rsidR="00804B34" w:rsidRPr="00C1588D" w:rsidRDefault="00804B34" w:rsidP="00AF08F0">
            <w:pPr>
              <w:spacing w:after="160" w:line="259" w:lineRule="auto"/>
            </w:pPr>
            <w:r w:rsidRPr="00C1588D">
              <w:lastRenderedPageBreak/>
              <w:t>Pruebas de consulta</w:t>
            </w:r>
          </w:p>
        </w:tc>
        <w:tc>
          <w:tcPr>
            <w:tcW w:w="0" w:type="auto"/>
            <w:hideMark/>
          </w:tcPr>
          <w:p w14:paraId="3816F2F9" w14:textId="77777777" w:rsidR="00804B34" w:rsidRPr="00C1588D" w:rsidRDefault="00804B34" w:rsidP="00AF08F0">
            <w:pPr>
              <w:spacing w:after="160" w:line="259" w:lineRule="auto"/>
            </w:pPr>
            <w:r w:rsidRPr="00C1588D">
              <w:t>Verificación de preguntas relacionadas y no relacionadas con el contenido documental.</w:t>
            </w:r>
          </w:p>
        </w:tc>
      </w:tr>
      <w:tr w:rsidR="00804B34" w:rsidRPr="00C1588D" w14:paraId="1DA98F02" w14:textId="77777777" w:rsidTr="00AF08F0">
        <w:tc>
          <w:tcPr>
            <w:tcW w:w="0" w:type="auto"/>
            <w:hideMark/>
          </w:tcPr>
          <w:p w14:paraId="771BDAB3" w14:textId="77777777" w:rsidR="00804B34" w:rsidRPr="00C1588D" w:rsidRDefault="00804B34" w:rsidP="00AF08F0">
            <w:pPr>
              <w:spacing w:after="160" w:line="259" w:lineRule="auto"/>
            </w:pPr>
            <w:r w:rsidRPr="00C1588D">
              <w:t>Pruebas de seguridad básicas</w:t>
            </w:r>
          </w:p>
        </w:tc>
        <w:tc>
          <w:tcPr>
            <w:tcW w:w="0" w:type="auto"/>
            <w:hideMark/>
          </w:tcPr>
          <w:p w14:paraId="02A20BC1" w14:textId="77777777" w:rsidR="00804B34" w:rsidRPr="00C1588D" w:rsidRDefault="00804B34" w:rsidP="00AF08F0">
            <w:pPr>
              <w:spacing w:after="160" w:line="259" w:lineRule="auto"/>
            </w:pPr>
            <w:r w:rsidRPr="00C1588D">
              <w:t>Comprobación de autenticación, protección de rutas y control de acceso por rol.</w:t>
            </w:r>
          </w:p>
        </w:tc>
      </w:tr>
      <w:tr w:rsidR="00804B34" w:rsidRPr="00C1588D" w14:paraId="0E499AAD" w14:textId="77777777" w:rsidTr="00AF08F0">
        <w:tc>
          <w:tcPr>
            <w:tcW w:w="0" w:type="auto"/>
            <w:hideMark/>
          </w:tcPr>
          <w:p w14:paraId="0CDFF36F" w14:textId="77777777" w:rsidR="00804B34" w:rsidRPr="00C1588D" w:rsidRDefault="00804B34" w:rsidP="00AF08F0">
            <w:pPr>
              <w:spacing w:after="160" w:line="259" w:lineRule="auto"/>
            </w:pPr>
            <w:r w:rsidRPr="00C1588D">
              <w:t>Pruebas de errores</w:t>
            </w:r>
          </w:p>
        </w:tc>
        <w:tc>
          <w:tcPr>
            <w:tcW w:w="0" w:type="auto"/>
            <w:hideMark/>
          </w:tcPr>
          <w:p w14:paraId="068A9A2E" w14:textId="77777777" w:rsidR="00804B34" w:rsidRPr="00C1588D" w:rsidRDefault="00804B34" w:rsidP="00AF08F0">
            <w:pPr>
              <w:spacing w:after="160" w:line="259" w:lineRule="auto"/>
            </w:pPr>
            <w:r w:rsidRPr="00C1588D">
              <w:t>Verificación del comportamiento ante archivos inválidos, contenido insuficiente y fallos de procesamiento.</w:t>
            </w:r>
          </w:p>
        </w:tc>
      </w:tr>
      <w:tr w:rsidR="00804B34" w:rsidRPr="00C1588D" w14:paraId="0CB75B26" w14:textId="77777777" w:rsidTr="00AF08F0">
        <w:tc>
          <w:tcPr>
            <w:tcW w:w="0" w:type="auto"/>
            <w:hideMark/>
          </w:tcPr>
          <w:p w14:paraId="38BF88A9" w14:textId="77777777" w:rsidR="00804B34" w:rsidRPr="00C1588D" w:rsidRDefault="00804B34" w:rsidP="00AF08F0">
            <w:pPr>
              <w:spacing w:after="160" w:line="259" w:lineRule="auto"/>
            </w:pPr>
            <w:r w:rsidRPr="00C1588D">
              <w:t>Pruebas de casos límite</w:t>
            </w:r>
          </w:p>
        </w:tc>
        <w:tc>
          <w:tcPr>
            <w:tcW w:w="0" w:type="auto"/>
            <w:hideMark/>
          </w:tcPr>
          <w:p w14:paraId="26EA7C82" w14:textId="77777777" w:rsidR="00804B34" w:rsidRPr="00C1588D" w:rsidRDefault="00804B34" w:rsidP="00AF08F0">
            <w:pPr>
              <w:spacing w:after="160" w:line="259" w:lineRule="auto"/>
            </w:pPr>
            <w:r w:rsidRPr="00C1588D">
              <w:t>Evaluación de condiciones como archivos superiores al tamaño permitido y preguntas vacías.</w:t>
            </w:r>
          </w:p>
        </w:tc>
      </w:tr>
      <w:tr w:rsidR="00804B34" w:rsidRPr="00C1588D" w14:paraId="220DA911" w14:textId="77777777" w:rsidTr="00AF08F0">
        <w:tc>
          <w:tcPr>
            <w:tcW w:w="0" w:type="auto"/>
            <w:hideMark/>
          </w:tcPr>
          <w:p w14:paraId="71308510" w14:textId="77777777" w:rsidR="00804B34" w:rsidRPr="00C1588D" w:rsidRDefault="00804B34" w:rsidP="00AF08F0">
            <w:pPr>
              <w:spacing w:after="160" w:line="259" w:lineRule="auto"/>
            </w:pPr>
            <w:r w:rsidRPr="00C1588D">
              <w:t>Pruebas de integración</w:t>
            </w:r>
          </w:p>
        </w:tc>
        <w:tc>
          <w:tcPr>
            <w:tcW w:w="0" w:type="auto"/>
            <w:hideMark/>
          </w:tcPr>
          <w:p w14:paraId="6D6DA2DB" w14:textId="77777777" w:rsidR="00804B34" w:rsidRPr="00C1588D" w:rsidRDefault="00804B34" w:rsidP="00AF08F0">
            <w:pPr>
              <w:spacing w:after="160" w:line="259" w:lineRule="auto"/>
            </w:pPr>
            <w:r w:rsidRPr="00C1588D">
              <w:t>Verificación del flujo completo entre aplicación, almacenamiento, MySQL y Google Gemini.</w:t>
            </w:r>
          </w:p>
        </w:tc>
      </w:tr>
    </w:tbl>
    <w:p w14:paraId="011BAE3F" w14:textId="77777777" w:rsidR="00804B34" w:rsidRPr="00C1588D" w:rsidRDefault="00804B34" w:rsidP="00804B34">
      <w:r w:rsidRPr="00C1588D">
        <w:t>Las pruebas se ejecutarán mediante casos de prueba identificados individualmente. Cada caso registrará el requerimiento relacionado, objetivo, precondiciones, datos de entrada, procedimiento, resultado esperado, resultado obtenido y estado final.</w:t>
      </w:r>
    </w:p>
    <w:p w14:paraId="1DF85BCA" w14:textId="77777777" w:rsidR="00804B34" w:rsidRPr="00C1588D" w:rsidRDefault="00804B34" w:rsidP="00804B34">
      <w:r w:rsidRPr="00C1588D">
        <w:t>Las evidencias visuales se incorporarán inmediatamente después del caso de prueba correspondiente cuando una captura de pantalla permita demostrar de manera clara el resultado obtenido.</w:t>
      </w:r>
    </w:p>
    <w:p w14:paraId="5BE61100" w14:textId="77777777" w:rsidR="00804B34" w:rsidRPr="00A01788" w:rsidRDefault="00804B34" w:rsidP="00804B34">
      <w:pPr>
        <w:pStyle w:val="Ttulo2"/>
        <w:rPr>
          <w:lang w:val="es-MX"/>
        </w:rPr>
      </w:pPr>
      <w:r w:rsidRPr="00A01788">
        <w:rPr>
          <w:lang w:val="es-MX"/>
        </w:rPr>
        <w:lastRenderedPageBreak/>
        <w:t>4.3 Casos de prueba documentados</w:t>
      </w:r>
    </w:p>
    <w:p w14:paraId="24271052" w14:textId="77777777" w:rsidR="00804B34" w:rsidRPr="00C1588D" w:rsidRDefault="00804B34" w:rsidP="00804B34">
      <w:pPr>
        <w:pStyle w:val="Ttulo3"/>
        <w:keepNext/>
        <w:rPr>
          <w:lang w:val="es-MX"/>
        </w:rPr>
      </w:pPr>
      <w:r w:rsidRPr="00A01788">
        <w:rPr>
          <w:lang w:val="es-MX"/>
        </w:rPr>
        <w:t xml:space="preserve"> CP-01 Registro</w:t>
      </w:r>
    </w:p>
    <w:tbl>
      <w:tblPr>
        <w:tblStyle w:val="Tablaconcuadrcula"/>
        <w:tblW w:w="0" w:type="auto"/>
        <w:tblLook w:val="04A0" w:firstRow="1" w:lastRow="0" w:firstColumn="1" w:lastColumn="0" w:noHBand="0" w:noVBand="1"/>
      </w:tblPr>
      <w:tblGrid>
        <w:gridCol w:w="2184"/>
        <w:gridCol w:w="6644"/>
      </w:tblGrid>
      <w:tr w:rsidR="00804B34" w:rsidRPr="00C1588D" w14:paraId="698FC280" w14:textId="77777777" w:rsidTr="00AF08F0">
        <w:tc>
          <w:tcPr>
            <w:tcW w:w="0" w:type="auto"/>
            <w:hideMark/>
          </w:tcPr>
          <w:p w14:paraId="09A9D762" w14:textId="77777777" w:rsidR="00804B34" w:rsidRPr="00C1588D" w:rsidRDefault="00804B34" w:rsidP="00AF08F0">
            <w:pPr>
              <w:pStyle w:val="Ttulo3"/>
              <w:keepNext/>
              <w:spacing w:line="259" w:lineRule="auto"/>
              <w:rPr>
                <w:bCs/>
              </w:rPr>
            </w:pPr>
            <w:r w:rsidRPr="00C1588D">
              <w:rPr>
                <w:bCs/>
              </w:rPr>
              <w:t>Campo</w:t>
            </w:r>
          </w:p>
        </w:tc>
        <w:tc>
          <w:tcPr>
            <w:tcW w:w="0" w:type="auto"/>
            <w:hideMark/>
          </w:tcPr>
          <w:p w14:paraId="53B889EA" w14:textId="77777777" w:rsidR="00804B34" w:rsidRPr="00C1588D" w:rsidRDefault="00804B34" w:rsidP="00AF08F0">
            <w:pPr>
              <w:pStyle w:val="Ttulo3"/>
              <w:keepNext/>
              <w:spacing w:line="259" w:lineRule="auto"/>
              <w:rPr>
                <w:bCs/>
              </w:rPr>
            </w:pPr>
            <w:r w:rsidRPr="00C1588D">
              <w:rPr>
                <w:bCs/>
              </w:rPr>
              <w:t>Descripción</w:t>
            </w:r>
          </w:p>
        </w:tc>
      </w:tr>
      <w:tr w:rsidR="00804B34" w:rsidRPr="00C1588D" w14:paraId="78723553" w14:textId="77777777" w:rsidTr="00AF08F0">
        <w:tc>
          <w:tcPr>
            <w:tcW w:w="0" w:type="auto"/>
            <w:hideMark/>
          </w:tcPr>
          <w:p w14:paraId="4B25A94D" w14:textId="77777777" w:rsidR="00804B34" w:rsidRPr="00C1588D" w:rsidRDefault="00804B34" w:rsidP="00AF08F0">
            <w:pPr>
              <w:pStyle w:val="Ttulo3"/>
              <w:keepNext/>
              <w:spacing w:line="259" w:lineRule="auto"/>
            </w:pPr>
            <w:r w:rsidRPr="00C1588D">
              <w:rPr>
                <w:bCs/>
              </w:rPr>
              <w:t>Requisito relacionado</w:t>
            </w:r>
          </w:p>
        </w:tc>
        <w:tc>
          <w:tcPr>
            <w:tcW w:w="0" w:type="auto"/>
            <w:hideMark/>
          </w:tcPr>
          <w:p w14:paraId="7EDCD206" w14:textId="77777777" w:rsidR="00804B34" w:rsidRPr="00C1588D" w:rsidRDefault="00804B34" w:rsidP="00AF08F0">
            <w:pPr>
              <w:pStyle w:val="Ttulo3"/>
              <w:keepNext/>
              <w:spacing w:line="259" w:lineRule="auto"/>
              <w:rPr>
                <w:b w:val="0"/>
                <w:bCs/>
                <w:i w:val="0"/>
                <w:iCs/>
              </w:rPr>
            </w:pPr>
            <w:r w:rsidRPr="00C1588D">
              <w:rPr>
                <w:b w:val="0"/>
                <w:bCs/>
                <w:i w:val="0"/>
                <w:iCs/>
              </w:rPr>
              <w:t>RF-01 — Registro de nuevos usuarios</w:t>
            </w:r>
          </w:p>
        </w:tc>
      </w:tr>
      <w:tr w:rsidR="00804B34" w:rsidRPr="00C1588D" w14:paraId="26F0B4A9" w14:textId="77777777" w:rsidTr="00AF08F0">
        <w:tc>
          <w:tcPr>
            <w:tcW w:w="0" w:type="auto"/>
            <w:hideMark/>
          </w:tcPr>
          <w:p w14:paraId="5074A8D0" w14:textId="77777777" w:rsidR="00804B34" w:rsidRPr="00C1588D" w:rsidRDefault="00804B34" w:rsidP="00AF08F0">
            <w:pPr>
              <w:pStyle w:val="Ttulo3"/>
              <w:keepNext/>
              <w:spacing w:line="259" w:lineRule="auto"/>
            </w:pPr>
            <w:r w:rsidRPr="00C1588D">
              <w:rPr>
                <w:bCs/>
              </w:rPr>
              <w:t>Historia de usuario</w:t>
            </w:r>
          </w:p>
        </w:tc>
        <w:tc>
          <w:tcPr>
            <w:tcW w:w="0" w:type="auto"/>
            <w:hideMark/>
          </w:tcPr>
          <w:p w14:paraId="267D108D" w14:textId="77777777" w:rsidR="00804B34" w:rsidRPr="00C1588D" w:rsidRDefault="00804B34" w:rsidP="00AF08F0">
            <w:pPr>
              <w:pStyle w:val="Ttulo3"/>
              <w:keepNext/>
              <w:spacing w:line="259" w:lineRule="auto"/>
              <w:rPr>
                <w:b w:val="0"/>
                <w:bCs/>
                <w:i w:val="0"/>
                <w:iCs/>
              </w:rPr>
            </w:pPr>
            <w:r w:rsidRPr="00C1588D">
              <w:rPr>
                <w:b w:val="0"/>
                <w:bCs/>
                <w:i w:val="0"/>
                <w:iCs/>
              </w:rPr>
              <w:t>HU-01</w:t>
            </w:r>
          </w:p>
        </w:tc>
      </w:tr>
      <w:tr w:rsidR="00804B34" w:rsidRPr="00C1588D" w14:paraId="7B94066F" w14:textId="77777777" w:rsidTr="00AF08F0">
        <w:tc>
          <w:tcPr>
            <w:tcW w:w="0" w:type="auto"/>
            <w:hideMark/>
          </w:tcPr>
          <w:p w14:paraId="7B4F7D26" w14:textId="77777777" w:rsidR="00804B34" w:rsidRPr="00C1588D" w:rsidRDefault="00804B34" w:rsidP="00AF08F0">
            <w:pPr>
              <w:pStyle w:val="Ttulo3"/>
              <w:keepNext/>
              <w:spacing w:line="259" w:lineRule="auto"/>
            </w:pPr>
            <w:r w:rsidRPr="00C1588D">
              <w:rPr>
                <w:bCs/>
              </w:rPr>
              <w:t>Caso de uso</w:t>
            </w:r>
          </w:p>
        </w:tc>
        <w:tc>
          <w:tcPr>
            <w:tcW w:w="0" w:type="auto"/>
            <w:hideMark/>
          </w:tcPr>
          <w:p w14:paraId="33811F21" w14:textId="77777777" w:rsidR="00804B34" w:rsidRPr="00C1588D" w:rsidRDefault="00804B34" w:rsidP="00AF08F0">
            <w:pPr>
              <w:pStyle w:val="Ttulo3"/>
              <w:keepNext/>
              <w:spacing w:line="259" w:lineRule="auto"/>
              <w:rPr>
                <w:b w:val="0"/>
                <w:bCs/>
                <w:i w:val="0"/>
                <w:iCs/>
              </w:rPr>
            </w:pPr>
            <w:r w:rsidRPr="00C1588D">
              <w:rPr>
                <w:b w:val="0"/>
                <w:bCs/>
                <w:i w:val="0"/>
                <w:iCs/>
              </w:rPr>
              <w:t>CU-01 — Registrarse</w:t>
            </w:r>
          </w:p>
        </w:tc>
      </w:tr>
      <w:tr w:rsidR="00804B34" w:rsidRPr="00C1588D" w14:paraId="2305CED9" w14:textId="77777777" w:rsidTr="00AF08F0">
        <w:tc>
          <w:tcPr>
            <w:tcW w:w="0" w:type="auto"/>
            <w:hideMark/>
          </w:tcPr>
          <w:p w14:paraId="78C7BB2B" w14:textId="77777777" w:rsidR="00804B34" w:rsidRPr="00C1588D" w:rsidRDefault="00804B34" w:rsidP="00AF08F0">
            <w:pPr>
              <w:pStyle w:val="Ttulo3"/>
              <w:keepNext/>
              <w:spacing w:line="259" w:lineRule="auto"/>
            </w:pPr>
            <w:r w:rsidRPr="00C1588D">
              <w:rPr>
                <w:bCs/>
              </w:rPr>
              <w:t>Criterio de aceptación</w:t>
            </w:r>
          </w:p>
        </w:tc>
        <w:tc>
          <w:tcPr>
            <w:tcW w:w="0" w:type="auto"/>
            <w:hideMark/>
          </w:tcPr>
          <w:p w14:paraId="216461BA" w14:textId="77777777" w:rsidR="00804B34" w:rsidRPr="00C1588D" w:rsidRDefault="00804B34" w:rsidP="00AF08F0">
            <w:pPr>
              <w:pStyle w:val="Ttulo3"/>
              <w:keepNext/>
              <w:spacing w:line="259" w:lineRule="auto"/>
              <w:rPr>
                <w:b w:val="0"/>
                <w:bCs/>
                <w:i w:val="0"/>
                <w:iCs/>
              </w:rPr>
            </w:pPr>
            <w:r w:rsidRPr="00C1588D">
              <w:rPr>
                <w:b w:val="0"/>
                <w:bCs/>
                <w:i w:val="0"/>
                <w:iCs/>
              </w:rPr>
              <w:t>CA-01</w:t>
            </w:r>
          </w:p>
        </w:tc>
      </w:tr>
      <w:tr w:rsidR="00804B34" w:rsidRPr="00C1588D" w14:paraId="64F2A897" w14:textId="77777777" w:rsidTr="00AF08F0">
        <w:tc>
          <w:tcPr>
            <w:tcW w:w="0" w:type="auto"/>
            <w:hideMark/>
          </w:tcPr>
          <w:p w14:paraId="30DD301A" w14:textId="77777777" w:rsidR="00804B34" w:rsidRPr="00C1588D" w:rsidRDefault="00804B34" w:rsidP="00AF08F0">
            <w:pPr>
              <w:pStyle w:val="Ttulo3"/>
              <w:keepNext/>
              <w:spacing w:line="259" w:lineRule="auto"/>
            </w:pPr>
            <w:r w:rsidRPr="00C1588D">
              <w:rPr>
                <w:bCs/>
              </w:rPr>
              <w:t>Objetivo</w:t>
            </w:r>
          </w:p>
        </w:tc>
        <w:tc>
          <w:tcPr>
            <w:tcW w:w="0" w:type="auto"/>
            <w:hideMark/>
          </w:tcPr>
          <w:p w14:paraId="308B240C" w14:textId="77777777" w:rsidR="00804B34" w:rsidRPr="00C1588D" w:rsidRDefault="00804B34" w:rsidP="00AF08F0">
            <w:pPr>
              <w:pStyle w:val="Ttulo3"/>
              <w:keepNext/>
              <w:spacing w:line="259" w:lineRule="auto"/>
              <w:rPr>
                <w:b w:val="0"/>
                <w:bCs/>
                <w:i w:val="0"/>
                <w:iCs/>
              </w:rPr>
            </w:pPr>
            <w:r w:rsidRPr="00C1588D">
              <w:rPr>
                <w:b w:val="0"/>
                <w:bCs/>
                <w:i w:val="0"/>
                <w:iCs/>
              </w:rPr>
              <w:t>Verificar que el sistema permita registrar correctamente un nuevo usuario utilizando datos válidos.</w:t>
            </w:r>
          </w:p>
        </w:tc>
      </w:tr>
      <w:tr w:rsidR="00804B34" w:rsidRPr="00C1588D" w14:paraId="455E16F2" w14:textId="77777777" w:rsidTr="00AF08F0">
        <w:tc>
          <w:tcPr>
            <w:tcW w:w="0" w:type="auto"/>
            <w:hideMark/>
          </w:tcPr>
          <w:p w14:paraId="4C3A8697" w14:textId="77777777" w:rsidR="00804B34" w:rsidRPr="00C1588D" w:rsidRDefault="00804B34" w:rsidP="00AF08F0">
            <w:pPr>
              <w:pStyle w:val="Ttulo3"/>
              <w:keepNext/>
              <w:spacing w:line="259" w:lineRule="auto"/>
            </w:pPr>
            <w:r w:rsidRPr="00C1588D">
              <w:rPr>
                <w:bCs/>
              </w:rPr>
              <w:t>Precondición</w:t>
            </w:r>
          </w:p>
        </w:tc>
        <w:tc>
          <w:tcPr>
            <w:tcW w:w="0" w:type="auto"/>
            <w:hideMark/>
          </w:tcPr>
          <w:p w14:paraId="7C4A319C" w14:textId="77777777" w:rsidR="00804B34" w:rsidRPr="00C1588D" w:rsidRDefault="00804B34" w:rsidP="00AF08F0">
            <w:pPr>
              <w:pStyle w:val="Ttulo3"/>
              <w:keepNext/>
              <w:spacing w:line="259" w:lineRule="auto"/>
              <w:rPr>
                <w:b w:val="0"/>
                <w:bCs/>
                <w:i w:val="0"/>
                <w:iCs/>
              </w:rPr>
            </w:pPr>
            <w:r w:rsidRPr="00C1588D">
              <w:rPr>
                <w:b w:val="0"/>
                <w:bCs/>
                <w:i w:val="0"/>
                <w:iCs/>
              </w:rPr>
              <w:t>El sistema se encuentra disponible y el correo utilizado no está registrado previamente.</w:t>
            </w:r>
          </w:p>
        </w:tc>
      </w:tr>
      <w:tr w:rsidR="00804B34" w:rsidRPr="00C1588D" w14:paraId="1189ACD3" w14:textId="77777777" w:rsidTr="00AF08F0">
        <w:tc>
          <w:tcPr>
            <w:tcW w:w="0" w:type="auto"/>
            <w:hideMark/>
          </w:tcPr>
          <w:p w14:paraId="45A323B2" w14:textId="77777777" w:rsidR="00804B34" w:rsidRPr="00C1588D" w:rsidRDefault="00804B34" w:rsidP="00AF08F0">
            <w:pPr>
              <w:pStyle w:val="Ttulo3"/>
              <w:keepNext/>
              <w:spacing w:line="259" w:lineRule="auto"/>
            </w:pPr>
            <w:r w:rsidRPr="00C1588D">
              <w:rPr>
                <w:bCs/>
              </w:rPr>
              <w:t>Datos de entrada</w:t>
            </w:r>
          </w:p>
        </w:tc>
        <w:tc>
          <w:tcPr>
            <w:tcW w:w="0" w:type="auto"/>
            <w:hideMark/>
          </w:tcPr>
          <w:p w14:paraId="1E9D3F14" w14:textId="77777777" w:rsidR="00804B34" w:rsidRPr="00C1588D" w:rsidRDefault="00804B34" w:rsidP="00AF08F0">
            <w:pPr>
              <w:pStyle w:val="Ttulo3"/>
              <w:keepNext/>
              <w:spacing w:line="259" w:lineRule="auto"/>
              <w:rPr>
                <w:b w:val="0"/>
                <w:bCs/>
                <w:i w:val="0"/>
                <w:iCs/>
              </w:rPr>
            </w:pPr>
            <w:r w:rsidRPr="00C1588D">
              <w:rPr>
                <w:b w:val="0"/>
                <w:bCs/>
                <w:i w:val="0"/>
                <w:iCs/>
              </w:rPr>
              <w:t>Nombre, apellido, correo electrónico y contraseña válidos.</w:t>
            </w:r>
          </w:p>
        </w:tc>
      </w:tr>
      <w:tr w:rsidR="00804B34" w:rsidRPr="00C1588D" w14:paraId="764416C3" w14:textId="77777777" w:rsidTr="00AF08F0">
        <w:tc>
          <w:tcPr>
            <w:tcW w:w="0" w:type="auto"/>
            <w:hideMark/>
          </w:tcPr>
          <w:p w14:paraId="69B7C3DC" w14:textId="77777777" w:rsidR="00804B34" w:rsidRPr="00C1588D" w:rsidRDefault="00804B34" w:rsidP="00AF08F0">
            <w:pPr>
              <w:pStyle w:val="Ttulo3"/>
              <w:keepNext/>
              <w:spacing w:line="259" w:lineRule="auto"/>
            </w:pPr>
            <w:r w:rsidRPr="00C1588D">
              <w:rPr>
                <w:bCs/>
              </w:rPr>
              <w:t>Procedimiento</w:t>
            </w:r>
          </w:p>
        </w:tc>
        <w:tc>
          <w:tcPr>
            <w:tcW w:w="0" w:type="auto"/>
            <w:hideMark/>
          </w:tcPr>
          <w:p w14:paraId="49E1CB61" w14:textId="77777777" w:rsidR="00804B34" w:rsidRPr="00C1588D" w:rsidRDefault="00804B34" w:rsidP="00AF08F0">
            <w:pPr>
              <w:pStyle w:val="Ttulo3"/>
              <w:keepNext/>
              <w:spacing w:line="259" w:lineRule="auto"/>
              <w:rPr>
                <w:b w:val="0"/>
                <w:bCs/>
                <w:i w:val="0"/>
                <w:iCs/>
              </w:rPr>
            </w:pPr>
            <w:r w:rsidRPr="00C1588D">
              <w:rPr>
                <w:b w:val="0"/>
                <w:bCs/>
                <w:i w:val="0"/>
                <w:iCs/>
              </w:rPr>
              <w:t>1. Acceder a la opción de registro. 2. Ingresar los datos requeridos. 3. Enviar el formulario. 4. Verificar el comportamiento posterior al registro.</w:t>
            </w:r>
          </w:p>
        </w:tc>
      </w:tr>
      <w:tr w:rsidR="00804B34" w:rsidRPr="00C1588D" w14:paraId="749D173E" w14:textId="77777777" w:rsidTr="00AF08F0">
        <w:tc>
          <w:tcPr>
            <w:tcW w:w="0" w:type="auto"/>
            <w:hideMark/>
          </w:tcPr>
          <w:p w14:paraId="2D2A1E78" w14:textId="77777777" w:rsidR="00804B34" w:rsidRPr="00C1588D" w:rsidRDefault="00804B34" w:rsidP="00AF08F0">
            <w:pPr>
              <w:pStyle w:val="Ttulo3"/>
              <w:keepNext/>
              <w:spacing w:line="259" w:lineRule="auto"/>
            </w:pPr>
            <w:r w:rsidRPr="00C1588D">
              <w:rPr>
                <w:bCs/>
              </w:rPr>
              <w:t>Resultado esperado</w:t>
            </w:r>
          </w:p>
        </w:tc>
        <w:tc>
          <w:tcPr>
            <w:tcW w:w="0" w:type="auto"/>
            <w:hideMark/>
          </w:tcPr>
          <w:p w14:paraId="43DF9D29" w14:textId="77777777" w:rsidR="00804B34" w:rsidRPr="00C1588D" w:rsidRDefault="00804B34" w:rsidP="00AF08F0">
            <w:pPr>
              <w:pStyle w:val="Ttulo3"/>
              <w:keepNext/>
              <w:spacing w:line="259" w:lineRule="auto"/>
              <w:rPr>
                <w:b w:val="0"/>
                <w:bCs/>
                <w:i w:val="0"/>
                <w:iCs/>
              </w:rPr>
            </w:pPr>
            <w:r w:rsidRPr="00C1588D">
              <w:rPr>
                <w:b w:val="0"/>
                <w:bCs/>
                <w:i w:val="0"/>
                <w:iCs/>
              </w:rPr>
              <w:t>El sistema debe registrar el nuevo usuario correctamente y permitir continuar con el inicio de sesión.</w:t>
            </w:r>
          </w:p>
        </w:tc>
      </w:tr>
      <w:tr w:rsidR="00804B34" w:rsidRPr="00C1588D" w14:paraId="25F4FC1E" w14:textId="77777777" w:rsidTr="00AF08F0">
        <w:tc>
          <w:tcPr>
            <w:tcW w:w="0" w:type="auto"/>
            <w:hideMark/>
          </w:tcPr>
          <w:p w14:paraId="49918E33" w14:textId="77777777" w:rsidR="00804B34" w:rsidRPr="00C1588D" w:rsidRDefault="00804B34" w:rsidP="00AF08F0">
            <w:pPr>
              <w:pStyle w:val="Ttulo3"/>
              <w:keepNext/>
              <w:spacing w:line="259" w:lineRule="auto"/>
            </w:pPr>
            <w:r w:rsidRPr="00C1588D">
              <w:rPr>
                <w:bCs/>
              </w:rPr>
              <w:t>Resultado obtenido</w:t>
            </w:r>
          </w:p>
        </w:tc>
        <w:tc>
          <w:tcPr>
            <w:tcW w:w="0" w:type="auto"/>
            <w:hideMark/>
          </w:tcPr>
          <w:p w14:paraId="70090AEC" w14:textId="77777777" w:rsidR="00804B34" w:rsidRPr="00C1588D" w:rsidRDefault="00804B34" w:rsidP="00AF08F0">
            <w:pPr>
              <w:pStyle w:val="Ttulo3"/>
              <w:keepNext/>
              <w:spacing w:line="259" w:lineRule="auto"/>
              <w:rPr>
                <w:b w:val="0"/>
                <w:bCs/>
                <w:i w:val="0"/>
                <w:iCs/>
              </w:rPr>
            </w:pPr>
            <w:r w:rsidRPr="00C1588D">
              <w:rPr>
                <w:b w:val="0"/>
                <w:bCs/>
                <w:i w:val="0"/>
                <w:iCs/>
              </w:rPr>
              <w:t>El usuario fue registrado correctamente y el sistema redirigió a la página de inicio de sesión.</w:t>
            </w:r>
          </w:p>
        </w:tc>
      </w:tr>
      <w:tr w:rsidR="00804B34" w:rsidRPr="00C1588D" w14:paraId="0685C0F3" w14:textId="77777777" w:rsidTr="00AF08F0">
        <w:tc>
          <w:tcPr>
            <w:tcW w:w="0" w:type="auto"/>
            <w:hideMark/>
          </w:tcPr>
          <w:p w14:paraId="4278D275" w14:textId="77777777" w:rsidR="00804B34" w:rsidRPr="00C1588D" w:rsidRDefault="00804B34" w:rsidP="00AF08F0">
            <w:pPr>
              <w:pStyle w:val="Ttulo3"/>
              <w:keepNext/>
              <w:spacing w:line="259" w:lineRule="auto"/>
            </w:pPr>
            <w:r w:rsidRPr="00C1588D">
              <w:rPr>
                <w:bCs/>
              </w:rPr>
              <w:t>Estado</w:t>
            </w:r>
          </w:p>
        </w:tc>
        <w:tc>
          <w:tcPr>
            <w:tcW w:w="0" w:type="auto"/>
            <w:hideMark/>
          </w:tcPr>
          <w:p w14:paraId="302E97E4" w14:textId="77777777" w:rsidR="00804B34" w:rsidRPr="00C1588D" w:rsidRDefault="00804B34" w:rsidP="00AF08F0">
            <w:pPr>
              <w:pStyle w:val="Ttulo3"/>
              <w:keepNext/>
              <w:spacing w:line="259" w:lineRule="auto"/>
              <w:rPr>
                <w:b w:val="0"/>
                <w:bCs/>
                <w:i w:val="0"/>
                <w:iCs/>
              </w:rPr>
            </w:pPr>
            <w:r w:rsidRPr="00C1588D">
              <w:rPr>
                <w:b w:val="0"/>
                <w:bCs/>
                <w:i w:val="0"/>
                <w:iCs/>
              </w:rPr>
              <w:t>APROBADO</w:t>
            </w:r>
          </w:p>
        </w:tc>
      </w:tr>
      <w:tr w:rsidR="00804B34" w:rsidRPr="00C1588D" w14:paraId="2340BECF" w14:textId="77777777" w:rsidTr="00AF08F0">
        <w:tc>
          <w:tcPr>
            <w:tcW w:w="0" w:type="auto"/>
            <w:hideMark/>
          </w:tcPr>
          <w:p w14:paraId="5447E9D1" w14:textId="77777777" w:rsidR="00804B34" w:rsidRPr="00C1588D" w:rsidRDefault="00804B34" w:rsidP="00AF08F0">
            <w:pPr>
              <w:pStyle w:val="Ttulo3"/>
              <w:keepNext/>
              <w:spacing w:line="259" w:lineRule="auto"/>
            </w:pPr>
            <w:r w:rsidRPr="00C1588D">
              <w:rPr>
                <w:bCs/>
              </w:rPr>
              <w:t>Evidencia</w:t>
            </w:r>
          </w:p>
        </w:tc>
        <w:tc>
          <w:tcPr>
            <w:tcW w:w="0" w:type="auto"/>
            <w:hideMark/>
          </w:tcPr>
          <w:p w14:paraId="65E1D1F6" w14:textId="77777777" w:rsidR="00804B34" w:rsidRPr="00C1588D" w:rsidRDefault="00804B34" w:rsidP="00AF08F0">
            <w:pPr>
              <w:pStyle w:val="Ttulo3"/>
              <w:keepNext/>
              <w:spacing w:line="259" w:lineRule="auto"/>
              <w:rPr>
                <w:b w:val="0"/>
                <w:bCs/>
                <w:i w:val="0"/>
                <w:iCs/>
              </w:rPr>
            </w:pPr>
            <w:r w:rsidRPr="00C1588D">
              <w:rPr>
                <w:b w:val="0"/>
                <w:bCs/>
                <w:i w:val="0"/>
                <w:iCs/>
              </w:rPr>
              <w:t>Captura de pantalla del resultado del registro y/o página de inicio de sesión.</w:t>
            </w:r>
          </w:p>
        </w:tc>
      </w:tr>
    </w:tbl>
    <w:p w14:paraId="350072AC" w14:textId="305BBCF0" w:rsidR="00804B34" w:rsidRPr="00C1588D" w:rsidRDefault="00804B34" w:rsidP="000B1322">
      <w:pPr>
        <w:pStyle w:val="Ttulo3"/>
        <w:rPr>
          <w:lang w:val="es-MX"/>
        </w:rPr>
      </w:pPr>
      <w:r w:rsidRPr="00C1588D">
        <w:rPr>
          <w:lang w:val="es-MX"/>
        </w:rPr>
        <w:lastRenderedPageBreak/>
        <w:drawing>
          <wp:anchor distT="0" distB="0" distL="114300" distR="114300" simplePos="0" relativeHeight="251659264" behindDoc="0" locked="0" layoutInCell="1" allowOverlap="1" wp14:anchorId="681066BA" wp14:editId="5841EC46">
            <wp:simplePos x="0" y="0"/>
            <wp:positionH relativeFrom="margin">
              <wp:align>right</wp:align>
            </wp:positionH>
            <wp:positionV relativeFrom="page">
              <wp:posOffset>584835</wp:posOffset>
            </wp:positionV>
            <wp:extent cx="5612130" cy="2603500"/>
            <wp:effectExtent l="0" t="0" r="762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03500"/>
                    </a:xfrm>
                    <a:prstGeom prst="rect">
                      <a:avLst/>
                    </a:prstGeom>
                  </pic:spPr>
                </pic:pic>
              </a:graphicData>
            </a:graphic>
          </wp:anchor>
        </w:drawing>
      </w:r>
      <w:r w:rsidRPr="00A01788">
        <w:rPr>
          <w:lang w:val="es-MX"/>
        </w:rPr>
        <w:t>CP-02 Login</w:t>
      </w:r>
    </w:p>
    <w:tbl>
      <w:tblPr>
        <w:tblStyle w:val="Tablaconcuadrcula"/>
        <w:tblW w:w="0" w:type="auto"/>
        <w:tblLook w:val="04A0" w:firstRow="1" w:lastRow="0" w:firstColumn="1" w:lastColumn="0" w:noHBand="0" w:noVBand="1"/>
      </w:tblPr>
      <w:tblGrid>
        <w:gridCol w:w="2071"/>
        <w:gridCol w:w="6757"/>
      </w:tblGrid>
      <w:tr w:rsidR="00804B34" w:rsidRPr="00C1588D" w14:paraId="6F9FAE01" w14:textId="77777777" w:rsidTr="00C432CB">
        <w:trPr>
          <w:cantSplit/>
          <w:trHeight w:val="79"/>
        </w:trPr>
        <w:tc>
          <w:tcPr>
            <w:tcW w:w="0" w:type="auto"/>
            <w:hideMark/>
          </w:tcPr>
          <w:p w14:paraId="6D3C109D" w14:textId="77777777" w:rsidR="00804B34" w:rsidRPr="00C1588D" w:rsidRDefault="00804B34" w:rsidP="00AF08F0">
            <w:pPr>
              <w:pStyle w:val="Ttulo3"/>
              <w:keepNext/>
              <w:spacing w:line="259" w:lineRule="auto"/>
              <w:rPr>
                <w:bCs/>
              </w:rPr>
            </w:pPr>
            <w:r w:rsidRPr="00C1588D">
              <w:rPr>
                <w:bCs/>
              </w:rPr>
              <w:t>Campo</w:t>
            </w:r>
          </w:p>
        </w:tc>
        <w:tc>
          <w:tcPr>
            <w:tcW w:w="0" w:type="auto"/>
            <w:hideMark/>
          </w:tcPr>
          <w:p w14:paraId="345658F6" w14:textId="77777777" w:rsidR="00804B34" w:rsidRPr="00C1588D" w:rsidRDefault="00804B34" w:rsidP="00AF08F0">
            <w:pPr>
              <w:pStyle w:val="Ttulo3"/>
              <w:keepNext/>
              <w:spacing w:line="259" w:lineRule="auto"/>
              <w:rPr>
                <w:bCs/>
              </w:rPr>
            </w:pPr>
            <w:r w:rsidRPr="00C1588D">
              <w:rPr>
                <w:bCs/>
              </w:rPr>
              <w:t>Descripción</w:t>
            </w:r>
          </w:p>
        </w:tc>
      </w:tr>
      <w:tr w:rsidR="00804B34" w:rsidRPr="00C1588D" w14:paraId="751CCC21" w14:textId="77777777" w:rsidTr="00C432CB">
        <w:trPr>
          <w:cantSplit/>
        </w:trPr>
        <w:tc>
          <w:tcPr>
            <w:tcW w:w="0" w:type="auto"/>
            <w:hideMark/>
          </w:tcPr>
          <w:p w14:paraId="5BE357FE" w14:textId="77777777" w:rsidR="00804B34" w:rsidRPr="00C1588D" w:rsidRDefault="00804B34" w:rsidP="00AF08F0">
            <w:pPr>
              <w:pStyle w:val="Ttulo3"/>
              <w:keepNext/>
              <w:spacing w:line="259" w:lineRule="auto"/>
            </w:pPr>
            <w:r w:rsidRPr="00C1588D">
              <w:rPr>
                <w:bCs/>
              </w:rPr>
              <w:t>Requisito relacionado</w:t>
            </w:r>
          </w:p>
        </w:tc>
        <w:tc>
          <w:tcPr>
            <w:tcW w:w="0" w:type="auto"/>
            <w:hideMark/>
          </w:tcPr>
          <w:p w14:paraId="3BB3A063" w14:textId="77777777" w:rsidR="00804B34" w:rsidRPr="00C1588D" w:rsidRDefault="00804B34" w:rsidP="00AF08F0">
            <w:pPr>
              <w:pStyle w:val="Ttulo3"/>
              <w:keepNext/>
              <w:spacing w:line="259" w:lineRule="auto"/>
            </w:pPr>
            <w:r w:rsidRPr="00C1588D">
              <w:t>RF-02 — Inicio y cierre de sesión</w:t>
            </w:r>
          </w:p>
        </w:tc>
      </w:tr>
      <w:tr w:rsidR="00804B34" w:rsidRPr="00C1588D" w14:paraId="6F47C0A2" w14:textId="77777777" w:rsidTr="00C432CB">
        <w:trPr>
          <w:cantSplit/>
        </w:trPr>
        <w:tc>
          <w:tcPr>
            <w:tcW w:w="0" w:type="auto"/>
            <w:hideMark/>
          </w:tcPr>
          <w:p w14:paraId="6CD009D8" w14:textId="77777777" w:rsidR="00804B34" w:rsidRPr="00C1588D" w:rsidRDefault="00804B34" w:rsidP="00AF08F0">
            <w:pPr>
              <w:pStyle w:val="Ttulo3"/>
              <w:keepNext/>
              <w:spacing w:line="259" w:lineRule="auto"/>
            </w:pPr>
            <w:r w:rsidRPr="00C1588D">
              <w:rPr>
                <w:bCs/>
              </w:rPr>
              <w:t>Historia de usuario</w:t>
            </w:r>
          </w:p>
        </w:tc>
        <w:tc>
          <w:tcPr>
            <w:tcW w:w="0" w:type="auto"/>
            <w:hideMark/>
          </w:tcPr>
          <w:p w14:paraId="0416870D" w14:textId="77777777" w:rsidR="00804B34" w:rsidRPr="00C1588D" w:rsidRDefault="00804B34" w:rsidP="00AF08F0">
            <w:pPr>
              <w:pStyle w:val="Ttulo3"/>
              <w:keepNext/>
              <w:spacing w:line="259" w:lineRule="auto"/>
            </w:pPr>
            <w:r w:rsidRPr="00C1588D">
              <w:t>HU-02</w:t>
            </w:r>
          </w:p>
        </w:tc>
      </w:tr>
      <w:tr w:rsidR="00804B34" w:rsidRPr="00C1588D" w14:paraId="1D75135E" w14:textId="77777777" w:rsidTr="00C432CB">
        <w:trPr>
          <w:cantSplit/>
        </w:trPr>
        <w:tc>
          <w:tcPr>
            <w:tcW w:w="0" w:type="auto"/>
            <w:hideMark/>
          </w:tcPr>
          <w:p w14:paraId="2EB5E88F" w14:textId="77777777" w:rsidR="00804B34" w:rsidRPr="00C1588D" w:rsidRDefault="00804B34" w:rsidP="00AF08F0">
            <w:pPr>
              <w:pStyle w:val="Ttulo3"/>
              <w:keepNext/>
              <w:spacing w:line="259" w:lineRule="auto"/>
            </w:pPr>
            <w:r w:rsidRPr="00C1588D">
              <w:rPr>
                <w:bCs/>
              </w:rPr>
              <w:t>Caso de uso</w:t>
            </w:r>
          </w:p>
        </w:tc>
        <w:tc>
          <w:tcPr>
            <w:tcW w:w="0" w:type="auto"/>
            <w:hideMark/>
          </w:tcPr>
          <w:p w14:paraId="13A78A65" w14:textId="77777777" w:rsidR="00804B34" w:rsidRPr="00C1588D" w:rsidRDefault="00804B34" w:rsidP="00AF08F0">
            <w:pPr>
              <w:pStyle w:val="Ttulo3"/>
              <w:keepNext/>
              <w:spacing w:line="259" w:lineRule="auto"/>
            </w:pPr>
            <w:r w:rsidRPr="00C1588D">
              <w:t>CU-02 — Iniciar sesión</w:t>
            </w:r>
          </w:p>
        </w:tc>
      </w:tr>
      <w:tr w:rsidR="00804B34" w:rsidRPr="00C1588D" w14:paraId="07FE660C" w14:textId="77777777" w:rsidTr="00C432CB">
        <w:trPr>
          <w:cantSplit/>
        </w:trPr>
        <w:tc>
          <w:tcPr>
            <w:tcW w:w="0" w:type="auto"/>
            <w:hideMark/>
          </w:tcPr>
          <w:p w14:paraId="2F74CC59" w14:textId="77777777" w:rsidR="00804B34" w:rsidRPr="00C1588D" w:rsidRDefault="00804B34" w:rsidP="00AF08F0">
            <w:pPr>
              <w:pStyle w:val="Ttulo3"/>
              <w:keepNext/>
              <w:spacing w:line="259" w:lineRule="auto"/>
            </w:pPr>
            <w:r w:rsidRPr="00C1588D">
              <w:rPr>
                <w:bCs/>
              </w:rPr>
              <w:t>Criterio de aceptación</w:t>
            </w:r>
          </w:p>
        </w:tc>
        <w:tc>
          <w:tcPr>
            <w:tcW w:w="0" w:type="auto"/>
            <w:hideMark/>
          </w:tcPr>
          <w:p w14:paraId="2ED04BF3" w14:textId="77777777" w:rsidR="00804B34" w:rsidRPr="00C1588D" w:rsidRDefault="00804B34" w:rsidP="00AF08F0">
            <w:pPr>
              <w:pStyle w:val="Ttulo3"/>
              <w:keepNext/>
              <w:spacing w:line="259" w:lineRule="auto"/>
            </w:pPr>
            <w:r w:rsidRPr="00C1588D">
              <w:t>CA-02</w:t>
            </w:r>
          </w:p>
        </w:tc>
      </w:tr>
      <w:tr w:rsidR="00804B34" w:rsidRPr="00C1588D" w14:paraId="4EA5AC83" w14:textId="77777777" w:rsidTr="00C432CB">
        <w:trPr>
          <w:cantSplit/>
        </w:trPr>
        <w:tc>
          <w:tcPr>
            <w:tcW w:w="0" w:type="auto"/>
            <w:hideMark/>
          </w:tcPr>
          <w:p w14:paraId="459D99C0" w14:textId="77777777" w:rsidR="00804B34" w:rsidRPr="00C1588D" w:rsidRDefault="00804B34" w:rsidP="00AF08F0">
            <w:pPr>
              <w:pStyle w:val="Ttulo3"/>
              <w:keepNext/>
              <w:spacing w:line="259" w:lineRule="auto"/>
            </w:pPr>
            <w:r w:rsidRPr="00C1588D">
              <w:rPr>
                <w:bCs/>
              </w:rPr>
              <w:t>Objetivo</w:t>
            </w:r>
          </w:p>
        </w:tc>
        <w:tc>
          <w:tcPr>
            <w:tcW w:w="0" w:type="auto"/>
            <w:hideMark/>
          </w:tcPr>
          <w:p w14:paraId="4A2027DA" w14:textId="77777777" w:rsidR="00804B34" w:rsidRPr="00C1588D" w:rsidRDefault="00804B34" w:rsidP="00AF08F0">
            <w:pPr>
              <w:pStyle w:val="Ttulo3"/>
              <w:keepNext/>
              <w:spacing w:line="259" w:lineRule="auto"/>
            </w:pPr>
            <w:r w:rsidRPr="00C1588D">
              <w:t>Verificar que un usuario registrado pueda iniciar sesión correctamente utilizando credenciales válidas.</w:t>
            </w:r>
          </w:p>
        </w:tc>
      </w:tr>
      <w:tr w:rsidR="00804B34" w:rsidRPr="00C1588D" w14:paraId="3958FA3F" w14:textId="77777777" w:rsidTr="00C432CB">
        <w:trPr>
          <w:cantSplit/>
        </w:trPr>
        <w:tc>
          <w:tcPr>
            <w:tcW w:w="0" w:type="auto"/>
            <w:hideMark/>
          </w:tcPr>
          <w:p w14:paraId="44D80105" w14:textId="77777777" w:rsidR="00804B34" w:rsidRPr="00C1588D" w:rsidRDefault="00804B34" w:rsidP="00AF08F0">
            <w:pPr>
              <w:pStyle w:val="Ttulo3"/>
              <w:keepNext/>
              <w:spacing w:line="259" w:lineRule="auto"/>
            </w:pPr>
            <w:r w:rsidRPr="00C1588D">
              <w:rPr>
                <w:bCs/>
              </w:rPr>
              <w:t>Precondición</w:t>
            </w:r>
          </w:p>
        </w:tc>
        <w:tc>
          <w:tcPr>
            <w:tcW w:w="0" w:type="auto"/>
            <w:hideMark/>
          </w:tcPr>
          <w:p w14:paraId="2DABF815" w14:textId="77777777" w:rsidR="00804B34" w:rsidRPr="00C1588D" w:rsidRDefault="00804B34" w:rsidP="00AF08F0">
            <w:pPr>
              <w:pStyle w:val="Ttulo3"/>
              <w:keepNext/>
              <w:spacing w:line="259" w:lineRule="auto"/>
            </w:pPr>
            <w:r w:rsidRPr="00C1588D">
              <w:t>Debe existir un usuario registrado y el sistema debe encontrarse disponible.</w:t>
            </w:r>
          </w:p>
        </w:tc>
      </w:tr>
      <w:tr w:rsidR="00804B34" w:rsidRPr="00C1588D" w14:paraId="00E641DF" w14:textId="77777777" w:rsidTr="00C432CB">
        <w:trPr>
          <w:cantSplit/>
        </w:trPr>
        <w:tc>
          <w:tcPr>
            <w:tcW w:w="0" w:type="auto"/>
            <w:hideMark/>
          </w:tcPr>
          <w:p w14:paraId="25851AB4" w14:textId="77777777" w:rsidR="00804B34" w:rsidRPr="00C1588D" w:rsidRDefault="00804B34" w:rsidP="00AF08F0">
            <w:pPr>
              <w:pStyle w:val="Ttulo3"/>
              <w:keepNext/>
              <w:spacing w:line="259" w:lineRule="auto"/>
            </w:pPr>
            <w:r w:rsidRPr="00C1588D">
              <w:rPr>
                <w:bCs/>
              </w:rPr>
              <w:t>Datos de entrada</w:t>
            </w:r>
          </w:p>
        </w:tc>
        <w:tc>
          <w:tcPr>
            <w:tcW w:w="0" w:type="auto"/>
            <w:hideMark/>
          </w:tcPr>
          <w:p w14:paraId="7E5E40BB" w14:textId="77777777" w:rsidR="00804B34" w:rsidRPr="00C1588D" w:rsidRDefault="00804B34" w:rsidP="00AF08F0">
            <w:pPr>
              <w:pStyle w:val="Ttulo3"/>
              <w:keepNext/>
              <w:spacing w:line="259" w:lineRule="auto"/>
            </w:pPr>
            <w:r w:rsidRPr="00C1588D">
              <w:t>Correo electrónico y contraseña correspondientes a un usuario registrado.</w:t>
            </w:r>
          </w:p>
        </w:tc>
      </w:tr>
      <w:tr w:rsidR="00804B34" w:rsidRPr="00C1588D" w14:paraId="54DFF602" w14:textId="77777777" w:rsidTr="00C432CB">
        <w:trPr>
          <w:cantSplit/>
        </w:trPr>
        <w:tc>
          <w:tcPr>
            <w:tcW w:w="0" w:type="auto"/>
            <w:hideMark/>
          </w:tcPr>
          <w:p w14:paraId="1C79A5E9" w14:textId="77777777" w:rsidR="00804B34" w:rsidRPr="00C1588D" w:rsidRDefault="00804B34" w:rsidP="00AF08F0">
            <w:pPr>
              <w:pStyle w:val="Ttulo3"/>
              <w:keepNext/>
              <w:spacing w:line="259" w:lineRule="auto"/>
            </w:pPr>
            <w:r w:rsidRPr="00C1588D">
              <w:rPr>
                <w:bCs/>
              </w:rPr>
              <w:t>Procedimiento</w:t>
            </w:r>
          </w:p>
        </w:tc>
        <w:tc>
          <w:tcPr>
            <w:tcW w:w="0" w:type="auto"/>
            <w:hideMark/>
          </w:tcPr>
          <w:p w14:paraId="01DEA155" w14:textId="77777777" w:rsidR="00804B34" w:rsidRPr="00C1588D" w:rsidRDefault="00804B34" w:rsidP="00AF08F0">
            <w:pPr>
              <w:pStyle w:val="Ttulo3"/>
              <w:keepNext/>
              <w:spacing w:line="259" w:lineRule="auto"/>
            </w:pPr>
            <w:r w:rsidRPr="00C1588D">
              <w:t>1. Acceder a la página de inicio de sesión. 2. Ingresar las credenciales del usuario registrado. 3. Enviar el formulario. 4. Verificar el acceso y las opciones disponibles en la interfaz.</w:t>
            </w:r>
          </w:p>
        </w:tc>
      </w:tr>
      <w:tr w:rsidR="00804B34" w:rsidRPr="00C1588D" w14:paraId="165C2E29" w14:textId="77777777" w:rsidTr="00C432CB">
        <w:trPr>
          <w:cantSplit/>
        </w:trPr>
        <w:tc>
          <w:tcPr>
            <w:tcW w:w="0" w:type="auto"/>
            <w:hideMark/>
          </w:tcPr>
          <w:p w14:paraId="2EED8ECC" w14:textId="77777777" w:rsidR="00804B34" w:rsidRPr="00C1588D" w:rsidRDefault="00804B34" w:rsidP="00AF08F0">
            <w:pPr>
              <w:pStyle w:val="Ttulo3"/>
              <w:keepNext/>
              <w:spacing w:line="259" w:lineRule="auto"/>
            </w:pPr>
            <w:r w:rsidRPr="00C1588D">
              <w:rPr>
                <w:bCs/>
              </w:rPr>
              <w:t>Resultado esperado</w:t>
            </w:r>
          </w:p>
        </w:tc>
        <w:tc>
          <w:tcPr>
            <w:tcW w:w="0" w:type="auto"/>
            <w:hideMark/>
          </w:tcPr>
          <w:p w14:paraId="6A8BF5A8" w14:textId="77777777" w:rsidR="00804B34" w:rsidRPr="00C1588D" w:rsidRDefault="00804B34" w:rsidP="00AF08F0">
            <w:pPr>
              <w:pStyle w:val="Ttulo3"/>
              <w:keepNext/>
              <w:spacing w:line="259" w:lineRule="auto"/>
            </w:pPr>
            <w:r w:rsidRPr="00C1588D">
              <w:t>El sistema debe validar las credenciales, crear la sesión correspondiente y permitir el acceso a las funcionalidades disponibles para el usuario.</w:t>
            </w:r>
          </w:p>
        </w:tc>
      </w:tr>
      <w:tr w:rsidR="00804B34" w:rsidRPr="00C1588D" w14:paraId="3240B292" w14:textId="77777777" w:rsidTr="00C432CB">
        <w:trPr>
          <w:cantSplit/>
        </w:trPr>
        <w:tc>
          <w:tcPr>
            <w:tcW w:w="0" w:type="auto"/>
            <w:hideMark/>
          </w:tcPr>
          <w:p w14:paraId="6963A599" w14:textId="77777777" w:rsidR="00804B34" w:rsidRPr="00C1588D" w:rsidRDefault="00804B34" w:rsidP="00AF08F0">
            <w:pPr>
              <w:pStyle w:val="Ttulo3"/>
              <w:keepNext/>
              <w:spacing w:line="259" w:lineRule="auto"/>
            </w:pPr>
            <w:r w:rsidRPr="00C1588D">
              <w:rPr>
                <w:bCs/>
              </w:rPr>
              <w:t>Resultado obtenido</w:t>
            </w:r>
          </w:p>
        </w:tc>
        <w:tc>
          <w:tcPr>
            <w:tcW w:w="0" w:type="auto"/>
            <w:hideMark/>
          </w:tcPr>
          <w:p w14:paraId="2ED4BC18" w14:textId="77777777" w:rsidR="00804B34" w:rsidRPr="00C1588D" w:rsidRDefault="00804B34" w:rsidP="00AF08F0">
            <w:pPr>
              <w:pStyle w:val="Ttulo3"/>
              <w:keepNext/>
              <w:spacing w:line="259" w:lineRule="auto"/>
            </w:pPr>
            <w:r w:rsidRPr="00C1588D">
              <w:t xml:space="preserve">El inicio de sesión se realizó correctamente. El sistema permitió el acceso y mostró en el </w:t>
            </w:r>
            <w:proofErr w:type="spellStart"/>
            <w:r w:rsidRPr="00C1588D">
              <w:t>navbar</w:t>
            </w:r>
            <w:proofErr w:type="spellEnd"/>
            <w:r w:rsidRPr="00C1588D">
              <w:t xml:space="preserve"> las opciones </w:t>
            </w:r>
            <w:r w:rsidRPr="00C1588D">
              <w:rPr>
                <w:bCs/>
              </w:rPr>
              <w:t>Mi perfil, Cerrar sesión, Repositorios y Buscar documentos</w:t>
            </w:r>
            <w:r w:rsidRPr="00C1588D">
              <w:t>. No se presentaron errores.</w:t>
            </w:r>
          </w:p>
        </w:tc>
      </w:tr>
      <w:tr w:rsidR="00804B34" w:rsidRPr="00C1588D" w14:paraId="1A7B8C07" w14:textId="77777777" w:rsidTr="00C432CB">
        <w:trPr>
          <w:cantSplit/>
        </w:trPr>
        <w:tc>
          <w:tcPr>
            <w:tcW w:w="0" w:type="auto"/>
            <w:hideMark/>
          </w:tcPr>
          <w:p w14:paraId="770F5A4F" w14:textId="77777777" w:rsidR="00804B34" w:rsidRPr="00C1588D" w:rsidRDefault="00804B34" w:rsidP="00AF08F0">
            <w:pPr>
              <w:pStyle w:val="Ttulo3"/>
              <w:keepNext/>
              <w:spacing w:line="259" w:lineRule="auto"/>
            </w:pPr>
            <w:r w:rsidRPr="00C1588D">
              <w:rPr>
                <w:bCs/>
              </w:rPr>
              <w:t>Estado</w:t>
            </w:r>
          </w:p>
        </w:tc>
        <w:tc>
          <w:tcPr>
            <w:tcW w:w="0" w:type="auto"/>
            <w:hideMark/>
          </w:tcPr>
          <w:p w14:paraId="23088FA6" w14:textId="77777777" w:rsidR="00804B34" w:rsidRPr="00C1588D" w:rsidRDefault="00804B34" w:rsidP="00AF08F0">
            <w:pPr>
              <w:pStyle w:val="Ttulo3"/>
              <w:keepNext/>
              <w:spacing w:line="259" w:lineRule="auto"/>
            </w:pPr>
            <w:r w:rsidRPr="00C1588D">
              <w:rPr>
                <w:bCs/>
              </w:rPr>
              <w:t>APROBADO</w:t>
            </w:r>
          </w:p>
        </w:tc>
      </w:tr>
      <w:tr w:rsidR="00804B34" w:rsidRPr="00C1588D" w14:paraId="39990BB3" w14:textId="77777777" w:rsidTr="00C432CB">
        <w:trPr>
          <w:cantSplit/>
        </w:trPr>
        <w:tc>
          <w:tcPr>
            <w:tcW w:w="0" w:type="auto"/>
            <w:hideMark/>
          </w:tcPr>
          <w:p w14:paraId="10B7AF47" w14:textId="77777777" w:rsidR="00804B34" w:rsidRPr="00C1588D" w:rsidRDefault="00804B34" w:rsidP="00AF08F0">
            <w:pPr>
              <w:pStyle w:val="Ttulo3"/>
              <w:keepNext/>
              <w:spacing w:line="259" w:lineRule="auto"/>
            </w:pPr>
            <w:r w:rsidRPr="00C1588D">
              <w:rPr>
                <w:bCs/>
              </w:rPr>
              <w:t>Evidencia</w:t>
            </w:r>
          </w:p>
        </w:tc>
        <w:tc>
          <w:tcPr>
            <w:tcW w:w="0" w:type="auto"/>
            <w:hideMark/>
          </w:tcPr>
          <w:p w14:paraId="71CBFC40" w14:textId="77777777" w:rsidR="00804B34" w:rsidRPr="00C1588D" w:rsidRDefault="00804B34" w:rsidP="00AF08F0">
            <w:pPr>
              <w:pStyle w:val="Ttulo3"/>
              <w:keepNext/>
              <w:spacing w:line="259" w:lineRule="auto"/>
            </w:pPr>
            <w:r w:rsidRPr="00C1588D">
              <w:t>Captura de pantalla de la interfaz posterior al inicio de sesión.</w:t>
            </w:r>
          </w:p>
        </w:tc>
      </w:tr>
    </w:tbl>
    <w:p w14:paraId="3F62B3F5" w14:textId="77777777" w:rsidR="00804B34" w:rsidRPr="00C1588D" w:rsidRDefault="00804B34" w:rsidP="00804B34">
      <w:pPr>
        <w:rPr>
          <w:lang w:val="es-MX"/>
        </w:rPr>
      </w:pPr>
      <w:r w:rsidRPr="00C1588D">
        <w:rPr>
          <w:lang w:val="es-MX"/>
        </w:rPr>
        <w:lastRenderedPageBreak/>
        <w:drawing>
          <wp:anchor distT="0" distB="0" distL="114300" distR="114300" simplePos="0" relativeHeight="251660288" behindDoc="0" locked="0" layoutInCell="1" allowOverlap="1" wp14:anchorId="7412192F" wp14:editId="755D2585">
            <wp:simplePos x="0" y="0"/>
            <wp:positionH relativeFrom="margin">
              <wp:align>right</wp:align>
            </wp:positionH>
            <wp:positionV relativeFrom="page">
              <wp:posOffset>760730</wp:posOffset>
            </wp:positionV>
            <wp:extent cx="5612130" cy="2573655"/>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73655"/>
                    </a:xfrm>
                    <a:prstGeom prst="rect">
                      <a:avLst/>
                    </a:prstGeom>
                  </pic:spPr>
                </pic:pic>
              </a:graphicData>
            </a:graphic>
          </wp:anchor>
        </w:drawing>
      </w:r>
    </w:p>
    <w:p w14:paraId="489EA75A" w14:textId="0B694BD5" w:rsidR="00804B34" w:rsidRPr="00B426A0" w:rsidRDefault="00804B34" w:rsidP="00804B34">
      <w:pPr>
        <w:pStyle w:val="Ttulo3"/>
        <w:rPr>
          <w:lang w:val="es-MX"/>
        </w:rPr>
      </w:pPr>
      <w:r w:rsidRPr="00A01788">
        <w:rPr>
          <w:lang w:val="es-MX"/>
        </w:rPr>
        <w:t xml:space="preserve"> CP-03 Acceso sin autenticación</w:t>
      </w:r>
    </w:p>
    <w:tbl>
      <w:tblPr>
        <w:tblStyle w:val="Tablaconcuadrcula"/>
        <w:tblW w:w="0" w:type="auto"/>
        <w:tblLook w:val="04A0" w:firstRow="1" w:lastRow="0" w:firstColumn="1" w:lastColumn="0" w:noHBand="0" w:noVBand="1"/>
      </w:tblPr>
      <w:tblGrid>
        <w:gridCol w:w="2096"/>
        <w:gridCol w:w="6732"/>
      </w:tblGrid>
      <w:tr w:rsidR="00804B34" w:rsidRPr="00B426A0" w14:paraId="19A3CCCB" w14:textId="77777777" w:rsidTr="00AF08F0">
        <w:tc>
          <w:tcPr>
            <w:tcW w:w="0" w:type="auto"/>
            <w:hideMark/>
          </w:tcPr>
          <w:p w14:paraId="09871060" w14:textId="77777777" w:rsidR="00804B34" w:rsidRPr="00B426A0" w:rsidRDefault="00804B34" w:rsidP="00AF08F0">
            <w:pPr>
              <w:spacing w:after="160" w:line="259" w:lineRule="auto"/>
              <w:rPr>
                <w:b/>
                <w:bCs/>
              </w:rPr>
            </w:pPr>
            <w:r w:rsidRPr="00B426A0">
              <w:rPr>
                <w:b/>
                <w:bCs/>
              </w:rPr>
              <w:t>Campo</w:t>
            </w:r>
          </w:p>
        </w:tc>
        <w:tc>
          <w:tcPr>
            <w:tcW w:w="0" w:type="auto"/>
            <w:hideMark/>
          </w:tcPr>
          <w:p w14:paraId="1D8BDCD6" w14:textId="77777777" w:rsidR="00804B34" w:rsidRPr="00B426A0" w:rsidRDefault="00804B34" w:rsidP="00AF08F0">
            <w:pPr>
              <w:spacing w:after="160" w:line="259" w:lineRule="auto"/>
              <w:rPr>
                <w:b/>
                <w:bCs/>
              </w:rPr>
            </w:pPr>
            <w:r w:rsidRPr="00B426A0">
              <w:rPr>
                <w:b/>
                <w:bCs/>
              </w:rPr>
              <w:t>Descripción</w:t>
            </w:r>
          </w:p>
        </w:tc>
      </w:tr>
      <w:tr w:rsidR="00804B34" w:rsidRPr="00B426A0" w14:paraId="27AEBC50" w14:textId="77777777" w:rsidTr="00AF08F0">
        <w:tc>
          <w:tcPr>
            <w:tcW w:w="0" w:type="auto"/>
            <w:hideMark/>
          </w:tcPr>
          <w:p w14:paraId="3BF4536D" w14:textId="77777777" w:rsidR="00804B34" w:rsidRPr="00B426A0" w:rsidRDefault="00804B34" w:rsidP="00AF08F0">
            <w:pPr>
              <w:spacing w:after="160" w:line="259" w:lineRule="auto"/>
            </w:pPr>
            <w:r w:rsidRPr="00B426A0">
              <w:rPr>
                <w:b/>
                <w:bCs/>
              </w:rPr>
              <w:t>Requisito relacionado</w:t>
            </w:r>
          </w:p>
        </w:tc>
        <w:tc>
          <w:tcPr>
            <w:tcW w:w="0" w:type="auto"/>
            <w:hideMark/>
          </w:tcPr>
          <w:p w14:paraId="2731419C" w14:textId="77777777" w:rsidR="00804B34" w:rsidRPr="00B426A0" w:rsidRDefault="00804B34" w:rsidP="00AF08F0">
            <w:pPr>
              <w:spacing w:after="160" w:line="259" w:lineRule="auto"/>
            </w:pPr>
            <w:r w:rsidRPr="00B426A0">
              <w:t>RF-03 — Control de acceso según el rol del usuario</w:t>
            </w:r>
          </w:p>
        </w:tc>
      </w:tr>
      <w:tr w:rsidR="00804B34" w:rsidRPr="00B426A0" w14:paraId="4CB90FB4" w14:textId="77777777" w:rsidTr="00AF08F0">
        <w:tc>
          <w:tcPr>
            <w:tcW w:w="0" w:type="auto"/>
            <w:hideMark/>
          </w:tcPr>
          <w:p w14:paraId="757B1D34" w14:textId="77777777" w:rsidR="00804B34" w:rsidRPr="00B426A0" w:rsidRDefault="00804B34" w:rsidP="00AF08F0">
            <w:pPr>
              <w:spacing w:after="160" w:line="259" w:lineRule="auto"/>
            </w:pPr>
            <w:r w:rsidRPr="00B426A0">
              <w:rPr>
                <w:b/>
                <w:bCs/>
              </w:rPr>
              <w:t>Historia de usuario</w:t>
            </w:r>
          </w:p>
        </w:tc>
        <w:tc>
          <w:tcPr>
            <w:tcW w:w="0" w:type="auto"/>
            <w:hideMark/>
          </w:tcPr>
          <w:p w14:paraId="0F1C536C" w14:textId="77777777" w:rsidR="00804B34" w:rsidRPr="00B426A0" w:rsidRDefault="00804B34" w:rsidP="00AF08F0">
            <w:pPr>
              <w:spacing w:after="160" w:line="259" w:lineRule="auto"/>
            </w:pPr>
            <w:r w:rsidRPr="00B426A0">
              <w:t>HU-02, HU-03</w:t>
            </w:r>
          </w:p>
        </w:tc>
      </w:tr>
      <w:tr w:rsidR="00804B34" w:rsidRPr="00B426A0" w14:paraId="763BAC73" w14:textId="77777777" w:rsidTr="00AF08F0">
        <w:tc>
          <w:tcPr>
            <w:tcW w:w="0" w:type="auto"/>
            <w:hideMark/>
          </w:tcPr>
          <w:p w14:paraId="729C5271" w14:textId="77777777" w:rsidR="00804B34" w:rsidRPr="00B426A0" w:rsidRDefault="00804B34" w:rsidP="00AF08F0">
            <w:pPr>
              <w:spacing w:after="160" w:line="259" w:lineRule="auto"/>
            </w:pPr>
            <w:r w:rsidRPr="00B426A0">
              <w:rPr>
                <w:b/>
                <w:bCs/>
              </w:rPr>
              <w:t>Caso de uso</w:t>
            </w:r>
          </w:p>
        </w:tc>
        <w:tc>
          <w:tcPr>
            <w:tcW w:w="0" w:type="auto"/>
            <w:hideMark/>
          </w:tcPr>
          <w:p w14:paraId="7213A206" w14:textId="77777777" w:rsidR="00804B34" w:rsidRPr="00B426A0" w:rsidRDefault="00804B34" w:rsidP="00AF08F0">
            <w:pPr>
              <w:spacing w:after="160" w:line="259" w:lineRule="auto"/>
            </w:pPr>
            <w:r w:rsidRPr="00B426A0">
              <w:t>CU-02 — Iniciar sesión / CU-03 — Gestionar usuarios</w:t>
            </w:r>
          </w:p>
        </w:tc>
      </w:tr>
      <w:tr w:rsidR="00804B34" w:rsidRPr="00B426A0" w14:paraId="7D688156" w14:textId="77777777" w:rsidTr="00AF08F0">
        <w:tc>
          <w:tcPr>
            <w:tcW w:w="0" w:type="auto"/>
            <w:hideMark/>
          </w:tcPr>
          <w:p w14:paraId="6A53A3BF" w14:textId="77777777" w:rsidR="00804B34" w:rsidRPr="00B426A0" w:rsidRDefault="00804B34" w:rsidP="00AF08F0">
            <w:pPr>
              <w:spacing w:after="160" w:line="259" w:lineRule="auto"/>
            </w:pPr>
            <w:r w:rsidRPr="00B426A0">
              <w:rPr>
                <w:b/>
                <w:bCs/>
              </w:rPr>
              <w:t>Criterio de aceptación</w:t>
            </w:r>
          </w:p>
        </w:tc>
        <w:tc>
          <w:tcPr>
            <w:tcW w:w="0" w:type="auto"/>
            <w:hideMark/>
          </w:tcPr>
          <w:p w14:paraId="25BDCCDA" w14:textId="77777777" w:rsidR="00804B34" w:rsidRPr="00B426A0" w:rsidRDefault="00804B34" w:rsidP="00AF08F0">
            <w:pPr>
              <w:spacing w:after="160" w:line="259" w:lineRule="auto"/>
            </w:pPr>
            <w:r w:rsidRPr="00B426A0">
              <w:t>CA-03</w:t>
            </w:r>
          </w:p>
        </w:tc>
      </w:tr>
      <w:tr w:rsidR="00804B34" w:rsidRPr="00B426A0" w14:paraId="3A5CC2E1" w14:textId="77777777" w:rsidTr="00AF08F0">
        <w:tc>
          <w:tcPr>
            <w:tcW w:w="0" w:type="auto"/>
            <w:hideMark/>
          </w:tcPr>
          <w:p w14:paraId="2D36BEA6" w14:textId="77777777" w:rsidR="00804B34" w:rsidRPr="00B426A0" w:rsidRDefault="00804B34" w:rsidP="00AF08F0">
            <w:pPr>
              <w:spacing w:after="160" w:line="259" w:lineRule="auto"/>
            </w:pPr>
            <w:r w:rsidRPr="00B426A0">
              <w:rPr>
                <w:b/>
                <w:bCs/>
              </w:rPr>
              <w:t>Reglas relacionadas</w:t>
            </w:r>
          </w:p>
        </w:tc>
        <w:tc>
          <w:tcPr>
            <w:tcW w:w="0" w:type="auto"/>
            <w:hideMark/>
          </w:tcPr>
          <w:p w14:paraId="283CAA44" w14:textId="77777777" w:rsidR="00804B34" w:rsidRPr="00B426A0" w:rsidRDefault="00804B34" w:rsidP="00AF08F0">
            <w:pPr>
              <w:spacing w:after="160" w:line="259" w:lineRule="auto"/>
            </w:pPr>
            <w:r w:rsidRPr="00B426A0">
              <w:t>RN-01, RN-02</w:t>
            </w:r>
          </w:p>
        </w:tc>
      </w:tr>
      <w:tr w:rsidR="00804B34" w:rsidRPr="00B426A0" w14:paraId="6AE66828" w14:textId="77777777" w:rsidTr="00AF08F0">
        <w:tc>
          <w:tcPr>
            <w:tcW w:w="0" w:type="auto"/>
            <w:hideMark/>
          </w:tcPr>
          <w:p w14:paraId="13ACF2DB" w14:textId="77777777" w:rsidR="00804B34" w:rsidRPr="00B426A0" w:rsidRDefault="00804B34" w:rsidP="00AF08F0">
            <w:pPr>
              <w:spacing w:after="160" w:line="259" w:lineRule="auto"/>
            </w:pPr>
            <w:r w:rsidRPr="00B426A0">
              <w:rPr>
                <w:b/>
                <w:bCs/>
              </w:rPr>
              <w:t>Requisito no funcional</w:t>
            </w:r>
          </w:p>
        </w:tc>
        <w:tc>
          <w:tcPr>
            <w:tcW w:w="0" w:type="auto"/>
            <w:hideMark/>
          </w:tcPr>
          <w:p w14:paraId="6CED691D" w14:textId="77777777" w:rsidR="00804B34" w:rsidRPr="00B426A0" w:rsidRDefault="00804B34" w:rsidP="00AF08F0">
            <w:pPr>
              <w:spacing w:after="160" w:line="259" w:lineRule="auto"/>
            </w:pPr>
            <w:r w:rsidRPr="00B426A0">
              <w:t>RNF-02 — Protección de rutas y funcionalidades</w:t>
            </w:r>
          </w:p>
        </w:tc>
      </w:tr>
      <w:tr w:rsidR="00804B34" w:rsidRPr="00B426A0" w14:paraId="361F67A8" w14:textId="77777777" w:rsidTr="00AF08F0">
        <w:tc>
          <w:tcPr>
            <w:tcW w:w="0" w:type="auto"/>
            <w:hideMark/>
          </w:tcPr>
          <w:p w14:paraId="2436B2A8" w14:textId="77777777" w:rsidR="00804B34" w:rsidRPr="00B426A0" w:rsidRDefault="00804B34" w:rsidP="00AF08F0">
            <w:pPr>
              <w:spacing w:after="160" w:line="259" w:lineRule="auto"/>
            </w:pPr>
            <w:r w:rsidRPr="00B426A0">
              <w:rPr>
                <w:b/>
                <w:bCs/>
              </w:rPr>
              <w:t>Objetivo</w:t>
            </w:r>
          </w:p>
        </w:tc>
        <w:tc>
          <w:tcPr>
            <w:tcW w:w="0" w:type="auto"/>
            <w:hideMark/>
          </w:tcPr>
          <w:p w14:paraId="61708EB4" w14:textId="77777777" w:rsidR="00804B34" w:rsidRPr="00B426A0" w:rsidRDefault="00804B34" w:rsidP="00AF08F0">
            <w:pPr>
              <w:spacing w:after="160" w:line="259" w:lineRule="auto"/>
            </w:pPr>
            <w:r w:rsidRPr="00B426A0">
              <w:t>Verificar que un usuario no autenticado no pueda acceder directamente a una ruta protegida del sistema.</w:t>
            </w:r>
          </w:p>
        </w:tc>
      </w:tr>
      <w:tr w:rsidR="00804B34" w:rsidRPr="00B426A0" w14:paraId="295ECD7F" w14:textId="77777777" w:rsidTr="00AF08F0">
        <w:tc>
          <w:tcPr>
            <w:tcW w:w="0" w:type="auto"/>
            <w:hideMark/>
          </w:tcPr>
          <w:p w14:paraId="6DD870D2" w14:textId="77777777" w:rsidR="00804B34" w:rsidRPr="00B426A0" w:rsidRDefault="00804B34" w:rsidP="00AF08F0">
            <w:pPr>
              <w:spacing w:after="160" w:line="259" w:lineRule="auto"/>
            </w:pPr>
            <w:r w:rsidRPr="00B426A0">
              <w:rPr>
                <w:b/>
                <w:bCs/>
              </w:rPr>
              <w:t>Precondición</w:t>
            </w:r>
          </w:p>
        </w:tc>
        <w:tc>
          <w:tcPr>
            <w:tcW w:w="0" w:type="auto"/>
            <w:hideMark/>
          </w:tcPr>
          <w:p w14:paraId="236D0B7F" w14:textId="77777777" w:rsidR="00804B34" w:rsidRPr="00B426A0" w:rsidRDefault="00804B34" w:rsidP="00AF08F0">
            <w:pPr>
              <w:spacing w:after="160" w:line="259" w:lineRule="auto"/>
            </w:pPr>
            <w:r w:rsidRPr="00B426A0">
              <w:t>El sistema se encuentra disponible y no existe una sesión autenticada.</w:t>
            </w:r>
          </w:p>
        </w:tc>
      </w:tr>
      <w:tr w:rsidR="00804B34" w:rsidRPr="00B426A0" w14:paraId="11577BC4" w14:textId="77777777" w:rsidTr="00AF08F0">
        <w:tc>
          <w:tcPr>
            <w:tcW w:w="0" w:type="auto"/>
            <w:hideMark/>
          </w:tcPr>
          <w:p w14:paraId="34FE4A1E" w14:textId="77777777" w:rsidR="00804B34" w:rsidRPr="00B426A0" w:rsidRDefault="00804B34" w:rsidP="00AF08F0">
            <w:pPr>
              <w:spacing w:after="160" w:line="259" w:lineRule="auto"/>
            </w:pPr>
            <w:r w:rsidRPr="00B426A0">
              <w:rPr>
                <w:b/>
                <w:bCs/>
              </w:rPr>
              <w:t>Datos de entrada</w:t>
            </w:r>
          </w:p>
        </w:tc>
        <w:tc>
          <w:tcPr>
            <w:tcW w:w="0" w:type="auto"/>
            <w:hideMark/>
          </w:tcPr>
          <w:p w14:paraId="1A6E3798" w14:textId="77777777" w:rsidR="00804B34" w:rsidRPr="00B426A0" w:rsidRDefault="00804B34" w:rsidP="00AF08F0">
            <w:pPr>
              <w:spacing w:after="160" w:line="259" w:lineRule="auto"/>
            </w:pPr>
            <w:r w:rsidRPr="00B426A0">
              <w:t>URL de la ruta protegida /repositorios.</w:t>
            </w:r>
          </w:p>
        </w:tc>
      </w:tr>
      <w:tr w:rsidR="00804B34" w:rsidRPr="00B426A0" w14:paraId="65B0F880" w14:textId="77777777" w:rsidTr="00AF08F0">
        <w:tc>
          <w:tcPr>
            <w:tcW w:w="0" w:type="auto"/>
            <w:hideMark/>
          </w:tcPr>
          <w:p w14:paraId="6433D4DC" w14:textId="77777777" w:rsidR="00804B34" w:rsidRPr="00B426A0" w:rsidRDefault="00804B34" w:rsidP="00AF08F0">
            <w:pPr>
              <w:spacing w:after="160" w:line="259" w:lineRule="auto"/>
            </w:pPr>
            <w:r w:rsidRPr="00B426A0">
              <w:rPr>
                <w:b/>
                <w:bCs/>
              </w:rPr>
              <w:t>Procedimiento</w:t>
            </w:r>
          </w:p>
        </w:tc>
        <w:tc>
          <w:tcPr>
            <w:tcW w:w="0" w:type="auto"/>
            <w:hideMark/>
          </w:tcPr>
          <w:p w14:paraId="3379E0C7" w14:textId="77777777" w:rsidR="00804B34" w:rsidRPr="00B426A0" w:rsidRDefault="00804B34" w:rsidP="00AF08F0">
            <w:pPr>
              <w:spacing w:after="160" w:line="259" w:lineRule="auto"/>
            </w:pPr>
            <w:r w:rsidRPr="00B426A0">
              <w:t xml:space="preserve">1. Cerrar la sesión del usuario. 2. Introducir directamente la ruta /repositorios en el navegador. 3. Presionar </w:t>
            </w:r>
            <w:proofErr w:type="spellStart"/>
            <w:r w:rsidRPr="00B426A0">
              <w:t>Enter</w:t>
            </w:r>
            <w:proofErr w:type="spellEnd"/>
            <w:r w:rsidRPr="00B426A0">
              <w:t>. 4. Verificar el comportamiento del sistema.</w:t>
            </w:r>
          </w:p>
        </w:tc>
      </w:tr>
      <w:tr w:rsidR="00804B34" w:rsidRPr="00B426A0" w14:paraId="5C08F323" w14:textId="77777777" w:rsidTr="00AF08F0">
        <w:tc>
          <w:tcPr>
            <w:tcW w:w="0" w:type="auto"/>
            <w:hideMark/>
          </w:tcPr>
          <w:p w14:paraId="513A27E8" w14:textId="77777777" w:rsidR="00804B34" w:rsidRPr="00B426A0" w:rsidRDefault="00804B34" w:rsidP="00AF08F0">
            <w:pPr>
              <w:spacing w:after="160" w:line="259" w:lineRule="auto"/>
            </w:pPr>
            <w:r w:rsidRPr="00B426A0">
              <w:rPr>
                <w:b/>
                <w:bCs/>
              </w:rPr>
              <w:lastRenderedPageBreak/>
              <w:t>Resultado esperado</w:t>
            </w:r>
          </w:p>
        </w:tc>
        <w:tc>
          <w:tcPr>
            <w:tcW w:w="0" w:type="auto"/>
            <w:hideMark/>
          </w:tcPr>
          <w:p w14:paraId="3F19CE37" w14:textId="77777777" w:rsidR="00804B34" w:rsidRPr="00B426A0" w:rsidRDefault="00804B34" w:rsidP="00AF08F0">
            <w:pPr>
              <w:spacing w:after="160" w:line="259" w:lineRule="auto"/>
            </w:pPr>
            <w:r w:rsidRPr="00B426A0">
              <w:t>El sistema debe impedir el acceso a la ruta protegida y redirigir al usuario hacia la página de inicio de sesión.</w:t>
            </w:r>
          </w:p>
        </w:tc>
      </w:tr>
      <w:tr w:rsidR="00804B34" w:rsidRPr="00B426A0" w14:paraId="62662F19" w14:textId="77777777" w:rsidTr="00AF08F0">
        <w:tc>
          <w:tcPr>
            <w:tcW w:w="0" w:type="auto"/>
            <w:hideMark/>
          </w:tcPr>
          <w:p w14:paraId="5E6479C7" w14:textId="77777777" w:rsidR="00804B34" w:rsidRPr="00B426A0" w:rsidRDefault="00804B34" w:rsidP="00AF08F0">
            <w:pPr>
              <w:spacing w:after="160" w:line="259" w:lineRule="auto"/>
            </w:pPr>
            <w:r w:rsidRPr="00B426A0">
              <w:rPr>
                <w:b/>
                <w:bCs/>
              </w:rPr>
              <w:t>Resultado obtenido</w:t>
            </w:r>
          </w:p>
        </w:tc>
        <w:tc>
          <w:tcPr>
            <w:tcW w:w="0" w:type="auto"/>
            <w:hideMark/>
          </w:tcPr>
          <w:p w14:paraId="4FA0AEFE" w14:textId="77777777" w:rsidR="00804B34" w:rsidRPr="00B426A0" w:rsidRDefault="00804B34" w:rsidP="00AF08F0">
            <w:pPr>
              <w:spacing w:after="160" w:line="259" w:lineRule="auto"/>
            </w:pPr>
            <w:r w:rsidRPr="00B426A0">
              <w:t>Al intentar acceder directamente a la ruta /repositorios después de cerrar la sesión, el sistema impidió el acceso y redirigió al usuario a la página de inicio de sesión.</w:t>
            </w:r>
          </w:p>
        </w:tc>
      </w:tr>
      <w:tr w:rsidR="00804B34" w:rsidRPr="00B426A0" w14:paraId="72C82CB8" w14:textId="77777777" w:rsidTr="00AF08F0">
        <w:tc>
          <w:tcPr>
            <w:tcW w:w="0" w:type="auto"/>
            <w:hideMark/>
          </w:tcPr>
          <w:p w14:paraId="0529B059" w14:textId="77777777" w:rsidR="00804B34" w:rsidRPr="00B426A0" w:rsidRDefault="00804B34" w:rsidP="00AF08F0">
            <w:pPr>
              <w:spacing w:after="160" w:line="259" w:lineRule="auto"/>
            </w:pPr>
            <w:r w:rsidRPr="00B426A0">
              <w:rPr>
                <w:b/>
                <w:bCs/>
              </w:rPr>
              <w:t>Estado</w:t>
            </w:r>
          </w:p>
        </w:tc>
        <w:tc>
          <w:tcPr>
            <w:tcW w:w="0" w:type="auto"/>
            <w:hideMark/>
          </w:tcPr>
          <w:p w14:paraId="2B5EE6C7" w14:textId="77777777" w:rsidR="00804B34" w:rsidRPr="00B426A0" w:rsidRDefault="00804B34" w:rsidP="00AF08F0">
            <w:pPr>
              <w:spacing w:after="160" w:line="259" w:lineRule="auto"/>
            </w:pPr>
            <w:r w:rsidRPr="00B426A0">
              <w:rPr>
                <w:b/>
                <w:bCs/>
              </w:rPr>
              <w:t>APROBADO</w:t>
            </w:r>
          </w:p>
        </w:tc>
      </w:tr>
      <w:tr w:rsidR="00804B34" w:rsidRPr="00B426A0" w14:paraId="352DB9D7" w14:textId="77777777" w:rsidTr="00AF08F0">
        <w:tc>
          <w:tcPr>
            <w:tcW w:w="0" w:type="auto"/>
            <w:hideMark/>
          </w:tcPr>
          <w:p w14:paraId="0468732D" w14:textId="77777777" w:rsidR="00804B34" w:rsidRPr="00B426A0" w:rsidRDefault="00804B34" w:rsidP="00AF08F0">
            <w:pPr>
              <w:spacing w:after="160" w:line="259" w:lineRule="auto"/>
            </w:pPr>
            <w:r w:rsidRPr="00B426A0">
              <w:rPr>
                <w:b/>
                <w:bCs/>
              </w:rPr>
              <w:t>Evidencia</w:t>
            </w:r>
          </w:p>
        </w:tc>
        <w:tc>
          <w:tcPr>
            <w:tcW w:w="0" w:type="auto"/>
            <w:hideMark/>
          </w:tcPr>
          <w:p w14:paraId="36174137" w14:textId="77777777" w:rsidR="00804B34" w:rsidRPr="00B426A0" w:rsidRDefault="00804B34" w:rsidP="00AF08F0">
            <w:pPr>
              <w:spacing w:after="160" w:line="259" w:lineRule="auto"/>
            </w:pPr>
            <w:r w:rsidRPr="00B426A0">
              <w:rPr>
                <w:b/>
                <w:bCs/>
              </w:rPr>
              <w:t>Evidencia 3. Acceso a ruta protegida sin autenticación.</w:t>
            </w:r>
            <w:r w:rsidRPr="00B426A0">
              <w:t xml:space="preserve"> La captura muestra que, después de intentar acceder a /repositorios sin una sesión activa, el sistema redirige al usuario a la página de inicio de sesión.</w:t>
            </w:r>
          </w:p>
        </w:tc>
      </w:tr>
    </w:tbl>
    <w:p w14:paraId="363F454C" w14:textId="77777777" w:rsidR="00804B34" w:rsidRPr="005E168B" w:rsidRDefault="00804B34" w:rsidP="00804B34">
      <w:r w:rsidRPr="00B426A0">
        <w:rPr>
          <w:lang w:val="es-MX"/>
        </w:rPr>
        <w:drawing>
          <wp:anchor distT="0" distB="0" distL="114300" distR="114300" simplePos="0" relativeHeight="251661312" behindDoc="0" locked="0" layoutInCell="1" allowOverlap="1" wp14:anchorId="11754C7D" wp14:editId="5C0423E9">
            <wp:simplePos x="0" y="0"/>
            <wp:positionH relativeFrom="margin">
              <wp:align>left</wp:align>
            </wp:positionH>
            <wp:positionV relativeFrom="page">
              <wp:posOffset>3430270</wp:posOffset>
            </wp:positionV>
            <wp:extent cx="5612130" cy="2663190"/>
            <wp:effectExtent l="0" t="0" r="762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63190"/>
                    </a:xfrm>
                    <a:prstGeom prst="rect">
                      <a:avLst/>
                    </a:prstGeom>
                  </pic:spPr>
                </pic:pic>
              </a:graphicData>
            </a:graphic>
          </wp:anchor>
        </w:drawing>
      </w:r>
    </w:p>
    <w:p w14:paraId="3452466F" w14:textId="4085F05F" w:rsidR="00804B34" w:rsidRDefault="00804B34" w:rsidP="00804B34">
      <w:pPr>
        <w:pStyle w:val="Ttulo3"/>
        <w:rPr>
          <w:lang w:val="es-MX"/>
        </w:rPr>
      </w:pPr>
      <w:r w:rsidRPr="00A01788">
        <w:rPr>
          <w:lang w:val="es-MX"/>
        </w:rPr>
        <w:t>CP-04 Repositorios y carpetas</w:t>
      </w:r>
    </w:p>
    <w:tbl>
      <w:tblPr>
        <w:tblStyle w:val="Tablaconcuadrcula"/>
        <w:tblW w:w="0" w:type="auto"/>
        <w:tblLook w:val="04A0" w:firstRow="1" w:lastRow="0" w:firstColumn="1" w:lastColumn="0" w:noHBand="0" w:noVBand="1"/>
      </w:tblPr>
      <w:tblGrid>
        <w:gridCol w:w="2035"/>
        <w:gridCol w:w="6793"/>
      </w:tblGrid>
      <w:tr w:rsidR="00804B34" w:rsidRPr="005E168B" w14:paraId="54F61626" w14:textId="77777777" w:rsidTr="00AF08F0">
        <w:tc>
          <w:tcPr>
            <w:tcW w:w="0" w:type="auto"/>
            <w:hideMark/>
          </w:tcPr>
          <w:p w14:paraId="5364D149" w14:textId="77777777" w:rsidR="00804B34" w:rsidRPr="005E168B" w:rsidRDefault="00804B34" w:rsidP="00AF08F0">
            <w:pPr>
              <w:spacing w:after="160" w:line="259" w:lineRule="auto"/>
              <w:rPr>
                <w:b/>
                <w:bCs/>
              </w:rPr>
            </w:pPr>
            <w:r w:rsidRPr="005E168B">
              <w:rPr>
                <w:b/>
                <w:bCs/>
              </w:rPr>
              <w:t>Campo</w:t>
            </w:r>
          </w:p>
        </w:tc>
        <w:tc>
          <w:tcPr>
            <w:tcW w:w="0" w:type="auto"/>
            <w:hideMark/>
          </w:tcPr>
          <w:p w14:paraId="5DBDC9DD" w14:textId="77777777" w:rsidR="00804B34" w:rsidRPr="005E168B" w:rsidRDefault="00804B34" w:rsidP="00AF08F0">
            <w:pPr>
              <w:spacing w:after="160" w:line="259" w:lineRule="auto"/>
              <w:rPr>
                <w:b/>
                <w:bCs/>
              </w:rPr>
            </w:pPr>
            <w:r w:rsidRPr="005E168B">
              <w:rPr>
                <w:b/>
                <w:bCs/>
              </w:rPr>
              <w:t>Descripción</w:t>
            </w:r>
          </w:p>
        </w:tc>
      </w:tr>
      <w:tr w:rsidR="00804B34" w:rsidRPr="005E168B" w14:paraId="1BACD107" w14:textId="77777777" w:rsidTr="00AF08F0">
        <w:tc>
          <w:tcPr>
            <w:tcW w:w="0" w:type="auto"/>
            <w:hideMark/>
          </w:tcPr>
          <w:p w14:paraId="7FBC9B19" w14:textId="77777777" w:rsidR="00804B34" w:rsidRPr="005E168B" w:rsidRDefault="00804B34" w:rsidP="00AF08F0">
            <w:pPr>
              <w:spacing w:after="160" w:line="259" w:lineRule="auto"/>
            </w:pPr>
            <w:r w:rsidRPr="005E168B">
              <w:rPr>
                <w:b/>
                <w:bCs/>
              </w:rPr>
              <w:t>Requisito relacionado</w:t>
            </w:r>
          </w:p>
        </w:tc>
        <w:tc>
          <w:tcPr>
            <w:tcW w:w="0" w:type="auto"/>
            <w:hideMark/>
          </w:tcPr>
          <w:p w14:paraId="0197127C" w14:textId="77777777" w:rsidR="00804B34" w:rsidRPr="005E168B" w:rsidRDefault="00804B34" w:rsidP="00AF08F0">
            <w:pPr>
              <w:spacing w:after="160" w:line="259" w:lineRule="auto"/>
            </w:pPr>
            <w:r w:rsidRPr="005E168B">
              <w:t>RF-04 — Gestión de repositorios / RF-05 — Gestión de carpetas</w:t>
            </w:r>
          </w:p>
        </w:tc>
      </w:tr>
      <w:tr w:rsidR="00804B34" w:rsidRPr="005E168B" w14:paraId="713B0058" w14:textId="77777777" w:rsidTr="00AF08F0">
        <w:tc>
          <w:tcPr>
            <w:tcW w:w="0" w:type="auto"/>
            <w:hideMark/>
          </w:tcPr>
          <w:p w14:paraId="4FDBB2F0" w14:textId="77777777" w:rsidR="00804B34" w:rsidRPr="005E168B" w:rsidRDefault="00804B34" w:rsidP="00AF08F0">
            <w:pPr>
              <w:spacing w:after="160" w:line="259" w:lineRule="auto"/>
            </w:pPr>
            <w:r w:rsidRPr="005E168B">
              <w:rPr>
                <w:b/>
                <w:bCs/>
              </w:rPr>
              <w:t>Historia de usuario</w:t>
            </w:r>
          </w:p>
        </w:tc>
        <w:tc>
          <w:tcPr>
            <w:tcW w:w="0" w:type="auto"/>
            <w:hideMark/>
          </w:tcPr>
          <w:p w14:paraId="3A6C8BC6" w14:textId="77777777" w:rsidR="00804B34" w:rsidRPr="005E168B" w:rsidRDefault="00804B34" w:rsidP="00AF08F0">
            <w:pPr>
              <w:spacing w:after="160" w:line="259" w:lineRule="auto"/>
            </w:pPr>
            <w:r w:rsidRPr="005E168B">
              <w:t>HU-04, HU-05</w:t>
            </w:r>
          </w:p>
        </w:tc>
      </w:tr>
      <w:tr w:rsidR="00804B34" w:rsidRPr="005E168B" w14:paraId="0FD99F6F" w14:textId="77777777" w:rsidTr="00AF08F0">
        <w:tc>
          <w:tcPr>
            <w:tcW w:w="0" w:type="auto"/>
            <w:hideMark/>
          </w:tcPr>
          <w:p w14:paraId="7F8932DD" w14:textId="77777777" w:rsidR="00804B34" w:rsidRPr="005E168B" w:rsidRDefault="00804B34" w:rsidP="00AF08F0">
            <w:pPr>
              <w:spacing w:after="160" w:line="259" w:lineRule="auto"/>
            </w:pPr>
            <w:r w:rsidRPr="005E168B">
              <w:rPr>
                <w:b/>
                <w:bCs/>
              </w:rPr>
              <w:t>Caso de uso</w:t>
            </w:r>
          </w:p>
        </w:tc>
        <w:tc>
          <w:tcPr>
            <w:tcW w:w="0" w:type="auto"/>
            <w:hideMark/>
          </w:tcPr>
          <w:p w14:paraId="4D715513" w14:textId="77777777" w:rsidR="00804B34" w:rsidRPr="005E168B" w:rsidRDefault="00804B34" w:rsidP="00AF08F0">
            <w:pPr>
              <w:spacing w:after="160" w:line="259" w:lineRule="auto"/>
            </w:pPr>
            <w:r w:rsidRPr="005E168B">
              <w:t>CU-04 — Gestionar repositorios / CU-05 — Gestionar carpetas</w:t>
            </w:r>
          </w:p>
        </w:tc>
      </w:tr>
      <w:tr w:rsidR="00804B34" w:rsidRPr="005E168B" w14:paraId="50F46DF1" w14:textId="77777777" w:rsidTr="00AF08F0">
        <w:tc>
          <w:tcPr>
            <w:tcW w:w="0" w:type="auto"/>
            <w:hideMark/>
          </w:tcPr>
          <w:p w14:paraId="2AC61D86" w14:textId="77777777" w:rsidR="00804B34" w:rsidRPr="005E168B" w:rsidRDefault="00804B34" w:rsidP="00AF08F0">
            <w:pPr>
              <w:spacing w:after="160" w:line="259" w:lineRule="auto"/>
            </w:pPr>
            <w:r w:rsidRPr="005E168B">
              <w:rPr>
                <w:b/>
                <w:bCs/>
              </w:rPr>
              <w:t>Criterio de aceptación</w:t>
            </w:r>
          </w:p>
        </w:tc>
        <w:tc>
          <w:tcPr>
            <w:tcW w:w="0" w:type="auto"/>
            <w:hideMark/>
          </w:tcPr>
          <w:p w14:paraId="0D675A00" w14:textId="77777777" w:rsidR="00804B34" w:rsidRPr="005E168B" w:rsidRDefault="00804B34" w:rsidP="00AF08F0">
            <w:pPr>
              <w:spacing w:after="160" w:line="259" w:lineRule="auto"/>
            </w:pPr>
            <w:r w:rsidRPr="005E168B">
              <w:t>CA-04, CA-05</w:t>
            </w:r>
          </w:p>
        </w:tc>
      </w:tr>
      <w:tr w:rsidR="00804B34" w:rsidRPr="005E168B" w14:paraId="2A77EDE6" w14:textId="77777777" w:rsidTr="00AF08F0">
        <w:tc>
          <w:tcPr>
            <w:tcW w:w="0" w:type="auto"/>
            <w:hideMark/>
          </w:tcPr>
          <w:p w14:paraId="4C2A9C61" w14:textId="77777777" w:rsidR="00804B34" w:rsidRPr="005E168B" w:rsidRDefault="00804B34" w:rsidP="00AF08F0">
            <w:pPr>
              <w:spacing w:after="160" w:line="259" w:lineRule="auto"/>
            </w:pPr>
            <w:r w:rsidRPr="005E168B">
              <w:rPr>
                <w:b/>
                <w:bCs/>
              </w:rPr>
              <w:t>Reglas relacionadas</w:t>
            </w:r>
          </w:p>
        </w:tc>
        <w:tc>
          <w:tcPr>
            <w:tcW w:w="0" w:type="auto"/>
            <w:hideMark/>
          </w:tcPr>
          <w:p w14:paraId="19BE094F" w14:textId="77777777" w:rsidR="00804B34" w:rsidRPr="005E168B" w:rsidRDefault="00804B34" w:rsidP="00AF08F0">
            <w:pPr>
              <w:spacing w:after="160" w:line="259" w:lineRule="auto"/>
            </w:pPr>
            <w:r w:rsidRPr="005E168B">
              <w:t>RN-01, RN-04, RN-05</w:t>
            </w:r>
          </w:p>
        </w:tc>
      </w:tr>
      <w:tr w:rsidR="00804B34" w:rsidRPr="005E168B" w14:paraId="6AAEE29C" w14:textId="77777777" w:rsidTr="00AF08F0">
        <w:tc>
          <w:tcPr>
            <w:tcW w:w="0" w:type="auto"/>
            <w:hideMark/>
          </w:tcPr>
          <w:p w14:paraId="55EE4DFF" w14:textId="77777777" w:rsidR="00804B34" w:rsidRPr="005E168B" w:rsidRDefault="00804B34" w:rsidP="00AF08F0">
            <w:pPr>
              <w:spacing w:after="160" w:line="259" w:lineRule="auto"/>
            </w:pPr>
            <w:r w:rsidRPr="005E168B">
              <w:rPr>
                <w:b/>
                <w:bCs/>
              </w:rPr>
              <w:lastRenderedPageBreak/>
              <w:t>Requisito no funcional</w:t>
            </w:r>
          </w:p>
        </w:tc>
        <w:tc>
          <w:tcPr>
            <w:tcW w:w="0" w:type="auto"/>
            <w:hideMark/>
          </w:tcPr>
          <w:p w14:paraId="32330761" w14:textId="5E467EDE" w:rsidR="00804B34" w:rsidRPr="005E168B" w:rsidRDefault="00804B34" w:rsidP="00AF08F0">
            <w:pPr>
              <w:spacing w:after="160" w:line="259" w:lineRule="auto"/>
            </w:pPr>
            <w:r w:rsidRPr="005E168B">
              <w:t>RNF-07 — Compatibilidad con navegadores modernos</w:t>
            </w:r>
          </w:p>
        </w:tc>
      </w:tr>
      <w:tr w:rsidR="00804B34" w:rsidRPr="005E168B" w14:paraId="477792F8" w14:textId="77777777" w:rsidTr="00AF08F0">
        <w:tc>
          <w:tcPr>
            <w:tcW w:w="0" w:type="auto"/>
            <w:hideMark/>
          </w:tcPr>
          <w:p w14:paraId="52387AB9" w14:textId="77777777" w:rsidR="00804B34" w:rsidRPr="005E168B" w:rsidRDefault="00804B34" w:rsidP="00AF08F0">
            <w:pPr>
              <w:spacing w:after="160" w:line="259" w:lineRule="auto"/>
            </w:pPr>
            <w:r w:rsidRPr="005E168B">
              <w:rPr>
                <w:b/>
                <w:bCs/>
              </w:rPr>
              <w:t>Objetivo</w:t>
            </w:r>
          </w:p>
        </w:tc>
        <w:tc>
          <w:tcPr>
            <w:tcW w:w="0" w:type="auto"/>
            <w:hideMark/>
          </w:tcPr>
          <w:p w14:paraId="5BC8F54E" w14:textId="4497C0D4" w:rsidR="00804B34" w:rsidRPr="005E168B" w:rsidRDefault="00804B34" w:rsidP="00AF08F0">
            <w:pPr>
              <w:spacing w:after="160" w:line="259" w:lineRule="auto"/>
            </w:pPr>
            <w:r w:rsidRPr="005E168B">
              <w:t>Verificar que un usuario autenticado pueda crear correctamente un repositorio y una carpeta asociada al mismo.</w:t>
            </w:r>
          </w:p>
        </w:tc>
      </w:tr>
      <w:tr w:rsidR="00804B34" w:rsidRPr="005E168B" w14:paraId="4955B091" w14:textId="77777777" w:rsidTr="00AF08F0">
        <w:tc>
          <w:tcPr>
            <w:tcW w:w="0" w:type="auto"/>
            <w:hideMark/>
          </w:tcPr>
          <w:p w14:paraId="514E0192" w14:textId="77777777" w:rsidR="00804B34" w:rsidRPr="005E168B" w:rsidRDefault="00804B34" w:rsidP="00AF08F0">
            <w:pPr>
              <w:spacing w:after="160" w:line="259" w:lineRule="auto"/>
            </w:pPr>
            <w:r w:rsidRPr="005E168B">
              <w:rPr>
                <w:b/>
                <w:bCs/>
              </w:rPr>
              <w:t>Precondición</w:t>
            </w:r>
          </w:p>
        </w:tc>
        <w:tc>
          <w:tcPr>
            <w:tcW w:w="0" w:type="auto"/>
            <w:hideMark/>
          </w:tcPr>
          <w:p w14:paraId="389F10D6" w14:textId="0D8DD3AE" w:rsidR="00804B34" w:rsidRPr="005E168B" w:rsidRDefault="00804B34" w:rsidP="00AF08F0">
            <w:pPr>
              <w:spacing w:after="160" w:line="259" w:lineRule="auto"/>
            </w:pPr>
            <w:r w:rsidRPr="005E168B">
              <w:t>El sistema se encuentra disponible y el usuario ha iniciado sesión correctamente.</w:t>
            </w:r>
          </w:p>
        </w:tc>
      </w:tr>
      <w:tr w:rsidR="00804B34" w:rsidRPr="005E168B" w14:paraId="72633FDA" w14:textId="77777777" w:rsidTr="00AF08F0">
        <w:tc>
          <w:tcPr>
            <w:tcW w:w="0" w:type="auto"/>
            <w:hideMark/>
          </w:tcPr>
          <w:p w14:paraId="776387CF" w14:textId="77777777" w:rsidR="00804B34" w:rsidRPr="005E168B" w:rsidRDefault="00804B34" w:rsidP="00AF08F0">
            <w:pPr>
              <w:spacing w:after="160" w:line="259" w:lineRule="auto"/>
            </w:pPr>
            <w:r w:rsidRPr="005E168B">
              <w:rPr>
                <w:b/>
                <w:bCs/>
              </w:rPr>
              <w:t>Datos de entrada</w:t>
            </w:r>
          </w:p>
        </w:tc>
        <w:tc>
          <w:tcPr>
            <w:tcW w:w="0" w:type="auto"/>
            <w:hideMark/>
          </w:tcPr>
          <w:p w14:paraId="405E07EF" w14:textId="6282CEAE" w:rsidR="00804B34" w:rsidRPr="005E168B" w:rsidRDefault="00804B34" w:rsidP="00AF08F0">
            <w:pPr>
              <w:spacing w:after="160" w:line="259" w:lineRule="auto"/>
            </w:pPr>
            <w:r w:rsidRPr="005E168B">
              <w:t>Nombre del repositorio y nombre de la carpeta.</w:t>
            </w:r>
          </w:p>
        </w:tc>
      </w:tr>
      <w:tr w:rsidR="00804B34" w:rsidRPr="005E168B" w14:paraId="07B8733E" w14:textId="77777777" w:rsidTr="00AF08F0">
        <w:tc>
          <w:tcPr>
            <w:tcW w:w="0" w:type="auto"/>
            <w:hideMark/>
          </w:tcPr>
          <w:p w14:paraId="64957AD7" w14:textId="5C58654D" w:rsidR="00804B34" w:rsidRPr="005E168B" w:rsidRDefault="00804B34" w:rsidP="00AF08F0">
            <w:pPr>
              <w:spacing w:after="160" w:line="259" w:lineRule="auto"/>
            </w:pPr>
            <w:r w:rsidRPr="005E168B">
              <w:rPr>
                <w:b/>
                <w:bCs/>
              </w:rPr>
              <w:t>Procedimiento</w:t>
            </w:r>
          </w:p>
        </w:tc>
        <w:tc>
          <w:tcPr>
            <w:tcW w:w="0" w:type="auto"/>
            <w:hideMark/>
          </w:tcPr>
          <w:p w14:paraId="559672A1" w14:textId="3F6322F8" w:rsidR="00804B34" w:rsidRPr="005E168B" w:rsidRDefault="00804B34" w:rsidP="00AF08F0">
            <w:pPr>
              <w:spacing w:after="160" w:line="259" w:lineRule="auto"/>
            </w:pPr>
            <w:r w:rsidRPr="005E168B">
              <w:t>1. Iniciar sesión en el sistema. 2. Acceder al módulo de repositorios. 3. Crear un nuevo repositorio proporcionando un nombre válido. 4. Verificar que el repositorio aparezca correctamente. 5. Ingresar al repositorio creado. 6. Crear una nueva carpeta proporcionando un nombre válido. 7. Verificar que la carpeta aparezca dentro del repositorio.</w:t>
            </w:r>
          </w:p>
        </w:tc>
      </w:tr>
      <w:tr w:rsidR="00804B34" w:rsidRPr="005E168B" w14:paraId="3CB72998" w14:textId="77777777" w:rsidTr="00AF08F0">
        <w:tc>
          <w:tcPr>
            <w:tcW w:w="0" w:type="auto"/>
            <w:hideMark/>
          </w:tcPr>
          <w:p w14:paraId="4A29C274" w14:textId="75130A7B" w:rsidR="00804B34" w:rsidRPr="005E168B" w:rsidRDefault="00804B34" w:rsidP="00AF08F0">
            <w:pPr>
              <w:spacing w:after="160" w:line="259" w:lineRule="auto"/>
            </w:pPr>
            <w:r w:rsidRPr="005E168B">
              <w:rPr>
                <w:b/>
                <w:bCs/>
              </w:rPr>
              <w:t>Resultado esperado</w:t>
            </w:r>
          </w:p>
        </w:tc>
        <w:tc>
          <w:tcPr>
            <w:tcW w:w="0" w:type="auto"/>
            <w:hideMark/>
          </w:tcPr>
          <w:p w14:paraId="3F15A712" w14:textId="401D4887" w:rsidR="00804B34" w:rsidRPr="005E168B" w:rsidRDefault="00804B34" w:rsidP="00AF08F0">
            <w:pPr>
              <w:spacing w:after="160" w:line="259" w:lineRule="auto"/>
            </w:pPr>
            <w:r w:rsidRPr="005E168B">
              <w:t>El sistema debe permitir crear correctamente el repositorio y la carpeta, asociando la carpeta al repositorio seleccionado y mostrando ambos elementos en la interfaz.</w:t>
            </w:r>
          </w:p>
        </w:tc>
      </w:tr>
      <w:tr w:rsidR="00804B34" w:rsidRPr="005E168B" w14:paraId="7B1E732F" w14:textId="77777777" w:rsidTr="00AF08F0">
        <w:tc>
          <w:tcPr>
            <w:tcW w:w="0" w:type="auto"/>
            <w:hideMark/>
          </w:tcPr>
          <w:p w14:paraId="59C36DB4" w14:textId="77777777" w:rsidR="00804B34" w:rsidRPr="005E168B" w:rsidRDefault="00804B34" w:rsidP="00AF08F0">
            <w:pPr>
              <w:spacing w:after="160" w:line="259" w:lineRule="auto"/>
            </w:pPr>
            <w:r w:rsidRPr="005E168B">
              <w:rPr>
                <w:b/>
                <w:bCs/>
              </w:rPr>
              <w:t>Resultado obtenido</w:t>
            </w:r>
          </w:p>
        </w:tc>
        <w:tc>
          <w:tcPr>
            <w:tcW w:w="0" w:type="auto"/>
            <w:hideMark/>
          </w:tcPr>
          <w:p w14:paraId="39548927" w14:textId="13BC232A" w:rsidR="00804B34" w:rsidRPr="005E168B" w:rsidRDefault="00804B34" w:rsidP="00AF08F0">
            <w:pPr>
              <w:spacing w:after="160" w:line="259" w:lineRule="auto"/>
            </w:pPr>
            <w:r w:rsidRPr="005E168B">
              <w:t>El repositorio se creó correctamente y posteriormente se creó la carpeta dentro del repositorio. Ambos elementos fueron mostrados correctamente en el sistema.</w:t>
            </w:r>
          </w:p>
        </w:tc>
      </w:tr>
      <w:tr w:rsidR="00804B34" w:rsidRPr="005E168B" w14:paraId="1134042C" w14:textId="77777777" w:rsidTr="00AF08F0">
        <w:tc>
          <w:tcPr>
            <w:tcW w:w="0" w:type="auto"/>
            <w:hideMark/>
          </w:tcPr>
          <w:p w14:paraId="5A35BFFE" w14:textId="77777777" w:rsidR="00804B34" w:rsidRPr="005E168B" w:rsidRDefault="00804B34" w:rsidP="00AF08F0">
            <w:pPr>
              <w:spacing w:after="160" w:line="259" w:lineRule="auto"/>
            </w:pPr>
            <w:r w:rsidRPr="005E168B">
              <w:rPr>
                <w:b/>
                <w:bCs/>
              </w:rPr>
              <w:t>Estado</w:t>
            </w:r>
          </w:p>
        </w:tc>
        <w:tc>
          <w:tcPr>
            <w:tcW w:w="0" w:type="auto"/>
            <w:hideMark/>
          </w:tcPr>
          <w:p w14:paraId="5B135F18" w14:textId="76FBBF0F" w:rsidR="00804B34" w:rsidRPr="005E168B" w:rsidRDefault="00804B34" w:rsidP="00AF08F0">
            <w:pPr>
              <w:spacing w:after="160" w:line="259" w:lineRule="auto"/>
            </w:pPr>
            <w:r w:rsidRPr="005E168B">
              <w:t>APROBADO</w:t>
            </w:r>
          </w:p>
        </w:tc>
      </w:tr>
      <w:tr w:rsidR="00804B34" w:rsidRPr="005E168B" w14:paraId="6006D6EE" w14:textId="77777777" w:rsidTr="00AF08F0">
        <w:tc>
          <w:tcPr>
            <w:tcW w:w="0" w:type="auto"/>
            <w:hideMark/>
          </w:tcPr>
          <w:p w14:paraId="1390C768" w14:textId="2DD5F4B8" w:rsidR="00804B34" w:rsidRPr="005E168B" w:rsidRDefault="00804B34" w:rsidP="00AF08F0">
            <w:pPr>
              <w:spacing w:after="160" w:line="259" w:lineRule="auto"/>
            </w:pPr>
            <w:r w:rsidRPr="005E168B">
              <w:rPr>
                <w:b/>
                <w:bCs/>
              </w:rPr>
              <w:t>Evidencia</w:t>
            </w:r>
          </w:p>
        </w:tc>
        <w:tc>
          <w:tcPr>
            <w:tcW w:w="0" w:type="auto"/>
            <w:hideMark/>
          </w:tcPr>
          <w:p w14:paraId="343E95D5" w14:textId="0470F5B9" w:rsidR="00804B34" w:rsidRPr="005E168B" w:rsidRDefault="00804B34" w:rsidP="00AF08F0">
            <w:pPr>
              <w:spacing w:after="160" w:line="259" w:lineRule="auto"/>
            </w:pPr>
            <w:r w:rsidRPr="005E168B">
              <w:rPr>
                <w:b/>
                <w:bCs/>
              </w:rPr>
              <w:t>Evidencia 4. Creación de repositorio y carpeta.</w:t>
            </w:r>
            <w:r w:rsidRPr="005E168B">
              <w:t xml:space="preserve"> La captura muestra el repositorio creado y la carpeta asociada, permitiendo verificar que ambas operaciones se realizaron correctamente.</w:t>
            </w:r>
          </w:p>
        </w:tc>
      </w:tr>
    </w:tbl>
    <w:p w14:paraId="01705E67" w14:textId="48E153DD" w:rsidR="00804B34" w:rsidRPr="005E168B" w:rsidRDefault="00804B34" w:rsidP="00804B34">
      <w:pPr>
        <w:rPr>
          <w:lang w:val="es-MX"/>
        </w:rPr>
      </w:pPr>
    </w:p>
    <w:p w14:paraId="4EE24526" w14:textId="2D496B3C" w:rsidR="00804B34" w:rsidRDefault="00804B34" w:rsidP="00804B34">
      <w:pPr>
        <w:rPr>
          <w:lang w:val="es-MX"/>
        </w:rPr>
      </w:pPr>
      <w:r w:rsidRPr="00A01788">
        <w:rPr>
          <w:lang w:val="es-MX"/>
        </w:rPr>
        <w:t xml:space="preserve">   </w:t>
      </w:r>
    </w:p>
    <w:p w14:paraId="59839154" w14:textId="5D35CACB" w:rsidR="00804B34" w:rsidRDefault="00804B34" w:rsidP="00804B34">
      <w:pPr>
        <w:rPr>
          <w:lang w:val="es-MX"/>
        </w:rPr>
      </w:pPr>
    </w:p>
    <w:p w14:paraId="75EF87DF" w14:textId="77777777" w:rsidR="00804B34" w:rsidRDefault="00804B34" w:rsidP="00804B34">
      <w:pPr>
        <w:rPr>
          <w:lang w:val="es-MX"/>
        </w:rPr>
      </w:pPr>
    </w:p>
    <w:p w14:paraId="048D9064" w14:textId="77777777" w:rsidR="00804B34" w:rsidRDefault="00804B34" w:rsidP="00804B34">
      <w:pPr>
        <w:rPr>
          <w:lang w:val="es-MX"/>
        </w:rPr>
      </w:pPr>
    </w:p>
    <w:p w14:paraId="166E01B9" w14:textId="77777777" w:rsidR="00804B34" w:rsidRDefault="00804B34" w:rsidP="00804B34">
      <w:pPr>
        <w:rPr>
          <w:lang w:val="es-MX"/>
        </w:rPr>
      </w:pPr>
    </w:p>
    <w:p w14:paraId="0D6F93ED" w14:textId="77777777" w:rsidR="00804B34" w:rsidRDefault="00804B34" w:rsidP="00804B34">
      <w:pPr>
        <w:rPr>
          <w:lang w:val="es-MX"/>
        </w:rPr>
      </w:pPr>
    </w:p>
    <w:p w14:paraId="3F9B806D" w14:textId="77777777" w:rsidR="00804B34" w:rsidRDefault="00804B34" w:rsidP="00804B34">
      <w:pPr>
        <w:rPr>
          <w:lang w:val="es-MX"/>
        </w:rPr>
      </w:pPr>
    </w:p>
    <w:p w14:paraId="05946C88" w14:textId="2A144C2A" w:rsidR="00804B34" w:rsidRDefault="00804B34" w:rsidP="00804B34">
      <w:pPr>
        <w:rPr>
          <w:lang w:val="es-MX"/>
        </w:rPr>
      </w:pPr>
      <w:r w:rsidRPr="005E168B">
        <w:rPr>
          <w:lang w:val="es-MX"/>
        </w:rPr>
        <w:lastRenderedPageBreak/>
        <w:drawing>
          <wp:anchor distT="0" distB="0" distL="114300" distR="114300" simplePos="0" relativeHeight="251667456" behindDoc="0" locked="0" layoutInCell="1" allowOverlap="1" wp14:anchorId="67BAA7EB" wp14:editId="7B1B5445">
            <wp:simplePos x="0" y="0"/>
            <wp:positionH relativeFrom="margin">
              <wp:align>center</wp:align>
            </wp:positionH>
            <wp:positionV relativeFrom="page">
              <wp:posOffset>1187873</wp:posOffset>
            </wp:positionV>
            <wp:extent cx="4175760" cy="2871470"/>
            <wp:effectExtent l="0" t="0" r="0" b="508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5760" cy="2871470"/>
                    </a:xfrm>
                    <a:prstGeom prst="rect">
                      <a:avLst/>
                    </a:prstGeom>
                  </pic:spPr>
                </pic:pic>
              </a:graphicData>
            </a:graphic>
            <wp14:sizeRelH relativeFrom="margin">
              <wp14:pctWidth>0</wp14:pctWidth>
            </wp14:sizeRelH>
            <wp14:sizeRelV relativeFrom="margin">
              <wp14:pctHeight>0</wp14:pctHeight>
            </wp14:sizeRelV>
          </wp:anchor>
        </w:drawing>
      </w:r>
    </w:p>
    <w:p w14:paraId="276B369B" w14:textId="77777777" w:rsidR="00804B34" w:rsidRDefault="00804B34" w:rsidP="00804B34">
      <w:pPr>
        <w:rPr>
          <w:lang w:val="es-MX"/>
        </w:rPr>
      </w:pPr>
    </w:p>
    <w:p w14:paraId="571AB226" w14:textId="254492FB" w:rsidR="00804B34" w:rsidRDefault="00804B34" w:rsidP="00804B34">
      <w:pPr>
        <w:pStyle w:val="Ttulo3"/>
        <w:rPr>
          <w:lang w:val="es-MX"/>
        </w:rPr>
      </w:pPr>
      <w:r w:rsidRPr="00A01788">
        <w:rPr>
          <w:lang w:val="es-MX"/>
        </w:rPr>
        <w:t xml:space="preserve"> CP-05 PDF</w:t>
      </w:r>
    </w:p>
    <w:tbl>
      <w:tblPr>
        <w:tblStyle w:val="Tablaconcuadrcula"/>
        <w:tblW w:w="0" w:type="auto"/>
        <w:tblLook w:val="04A0" w:firstRow="1" w:lastRow="0" w:firstColumn="1" w:lastColumn="0" w:noHBand="0" w:noVBand="1"/>
      </w:tblPr>
      <w:tblGrid>
        <w:gridCol w:w="2589"/>
        <w:gridCol w:w="6239"/>
      </w:tblGrid>
      <w:tr w:rsidR="00804B34" w:rsidRPr="004C523D" w14:paraId="02326659" w14:textId="77777777" w:rsidTr="00AF08F0">
        <w:tc>
          <w:tcPr>
            <w:tcW w:w="0" w:type="auto"/>
            <w:hideMark/>
          </w:tcPr>
          <w:p w14:paraId="36312D7A" w14:textId="3A9B0D3D" w:rsidR="00804B34" w:rsidRPr="004C523D" w:rsidRDefault="00804B34" w:rsidP="00AF08F0">
            <w:pPr>
              <w:spacing w:after="160" w:line="259" w:lineRule="auto"/>
              <w:rPr>
                <w:b/>
                <w:bCs/>
              </w:rPr>
            </w:pPr>
            <w:r w:rsidRPr="004C523D">
              <w:rPr>
                <w:b/>
                <w:bCs/>
              </w:rPr>
              <w:t>Campo</w:t>
            </w:r>
          </w:p>
        </w:tc>
        <w:tc>
          <w:tcPr>
            <w:tcW w:w="0" w:type="auto"/>
            <w:hideMark/>
          </w:tcPr>
          <w:p w14:paraId="17AA7AB6" w14:textId="77777777" w:rsidR="00804B34" w:rsidRPr="004C523D" w:rsidRDefault="00804B34" w:rsidP="00AF08F0">
            <w:pPr>
              <w:spacing w:after="160" w:line="259" w:lineRule="auto"/>
              <w:rPr>
                <w:b/>
                <w:bCs/>
              </w:rPr>
            </w:pPr>
            <w:r w:rsidRPr="004C523D">
              <w:rPr>
                <w:b/>
                <w:bCs/>
              </w:rPr>
              <w:t>Descripción</w:t>
            </w:r>
          </w:p>
        </w:tc>
      </w:tr>
      <w:tr w:rsidR="00804B34" w:rsidRPr="004C523D" w14:paraId="33EB64F6" w14:textId="77777777" w:rsidTr="00AF08F0">
        <w:tc>
          <w:tcPr>
            <w:tcW w:w="0" w:type="auto"/>
            <w:hideMark/>
          </w:tcPr>
          <w:p w14:paraId="628D09B8" w14:textId="3869712C" w:rsidR="00804B34" w:rsidRPr="004C523D" w:rsidRDefault="00804B34" w:rsidP="00AF08F0">
            <w:pPr>
              <w:spacing w:after="160" w:line="259" w:lineRule="auto"/>
            </w:pPr>
            <w:r w:rsidRPr="004C523D">
              <w:rPr>
                <w:b/>
                <w:bCs/>
              </w:rPr>
              <w:t>Requisito relacionado</w:t>
            </w:r>
          </w:p>
        </w:tc>
        <w:tc>
          <w:tcPr>
            <w:tcW w:w="0" w:type="auto"/>
            <w:hideMark/>
          </w:tcPr>
          <w:p w14:paraId="57BACA2F" w14:textId="3409B146" w:rsidR="00804B34" w:rsidRPr="004C523D" w:rsidRDefault="00804B34" w:rsidP="00AF08F0">
            <w:pPr>
              <w:spacing w:after="160" w:line="259" w:lineRule="auto"/>
            </w:pPr>
            <w:r w:rsidRPr="004C523D">
              <w:t>RF-06 — Carga de documentos PDF, DOCX y TXT</w:t>
            </w:r>
          </w:p>
        </w:tc>
      </w:tr>
      <w:tr w:rsidR="00804B34" w:rsidRPr="004C523D" w14:paraId="3E940F7B" w14:textId="77777777" w:rsidTr="00AF08F0">
        <w:tc>
          <w:tcPr>
            <w:tcW w:w="0" w:type="auto"/>
            <w:hideMark/>
          </w:tcPr>
          <w:p w14:paraId="688CFCD1" w14:textId="34A10D70" w:rsidR="00804B34" w:rsidRPr="004C523D" w:rsidRDefault="00804B34" w:rsidP="00AF08F0">
            <w:pPr>
              <w:spacing w:after="160" w:line="259" w:lineRule="auto"/>
            </w:pPr>
            <w:r w:rsidRPr="004C523D">
              <w:rPr>
                <w:b/>
                <w:bCs/>
              </w:rPr>
              <w:t>Historia de usuario</w:t>
            </w:r>
          </w:p>
        </w:tc>
        <w:tc>
          <w:tcPr>
            <w:tcW w:w="0" w:type="auto"/>
            <w:hideMark/>
          </w:tcPr>
          <w:p w14:paraId="03CBDAC3" w14:textId="77777777" w:rsidR="00804B34" w:rsidRPr="004C523D" w:rsidRDefault="00804B34" w:rsidP="00AF08F0">
            <w:pPr>
              <w:spacing w:after="160" w:line="259" w:lineRule="auto"/>
            </w:pPr>
            <w:r w:rsidRPr="004C523D">
              <w:t>HU-06</w:t>
            </w:r>
          </w:p>
        </w:tc>
      </w:tr>
      <w:tr w:rsidR="00804B34" w:rsidRPr="004C523D" w14:paraId="027E130A" w14:textId="77777777" w:rsidTr="00AF08F0">
        <w:tc>
          <w:tcPr>
            <w:tcW w:w="0" w:type="auto"/>
            <w:hideMark/>
          </w:tcPr>
          <w:p w14:paraId="5122B4B4" w14:textId="77777777" w:rsidR="00804B34" w:rsidRPr="004C523D" w:rsidRDefault="00804B34" w:rsidP="00AF08F0">
            <w:pPr>
              <w:spacing w:after="160" w:line="259" w:lineRule="auto"/>
            </w:pPr>
            <w:r w:rsidRPr="004C523D">
              <w:rPr>
                <w:b/>
                <w:bCs/>
              </w:rPr>
              <w:t>Caso de uso</w:t>
            </w:r>
          </w:p>
        </w:tc>
        <w:tc>
          <w:tcPr>
            <w:tcW w:w="0" w:type="auto"/>
            <w:hideMark/>
          </w:tcPr>
          <w:p w14:paraId="3B7B411F" w14:textId="77777777" w:rsidR="00804B34" w:rsidRPr="004C523D" w:rsidRDefault="00804B34" w:rsidP="00AF08F0">
            <w:pPr>
              <w:spacing w:after="160" w:line="259" w:lineRule="auto"/>
            </w:pPr>
            <w:r w:rsidRPr="004C523D">
              <w:t>CU-06 — Cargar documento</w:t>
            </w:r>
          </w:p>
        </w:tc>
      </w:tr>
      <w:tr w:rsidR="00804B34" w:rsidRPr="004C523D" w14:paraId="3AF44694" w14:textId="77777777" w:rsidTr="00AF08F0">
        <w:tc>
          <w:tcPr>
            <w:tcW w:w="0" w:type="auto"/>
            <w:hideMark/>
          </w:tcPr>
          <w:p w14:paraId="39AD12C4" w14:textId="77777777" w:rsidR="00804B34" w:rsidRPr="004C523D" w:rsidRDefault="00804B34" w:rsidP="00AF08F0">
            <w:pPr>
              <w:spacing w:after="160" w:line="259" w:lineRule="auto"/>
            </w:pPr>
            <w:r w:rsidRPr="004C523D">
              <w:rPr>
                <w:b/>
                <w:bCs/>
              </w:rPr>
              <w:t>Criterio de aceptación</w:t>
            </w:r>
          </w:p>
        </w:tc>
        <w:tc>
          <w:tcPr>
            <w:tcW w:w="0" w:type="auto"/>
            <w:hideMark/>
          </w:tcPr>
          <w:p w14:paraId="3FB5C285" w14:textId="77777777" w:rsidR="00804B34" w:rsidRPr="004C523D" w:rsidRDefault="00804B34" w:rsidP="00AF08F0">
            <w:pPr>
              <w:spacing w:after="160" w:line="259" w:lineRule="auto"/>
            </w:pPr>
            <w:r w:rsidRPr="004C523D">
              <w:t>CA-06</w:t>
            </w:r>
          </w:p>
        </w:tc>
      </w:tr>
      <w:tr w:rsidR="00804B34" w:rsidRPr="004C523D" w14:paraId="7A304257" w14:textId="77777777" w:rsidTr="00AF08F0">
        <w:tc>
          <w:tcPr>
            <w:tcW w:w="0" w:type="auto"/>
            <w:hideMark/>
          </w:tcPr>
          <w:p w14:paraId="48446293" w14:textId="77777777" w:rsidR="00804B34" w:rsidRPr="004C523D" w:rsidRDefault="00804B34" w:rsidP="00AF08F0">
            <w:pPr>
              <w:spacing w:after="160" w:line="259" w:lineRule="auto"/>
            </w:pPr>
            <w:r w:rsidRPr="004C523D">
              <w:rPr>
                <w:b/>
                <w:bCs/>
              </w:rPr>
              <w:t>Reglas relacionadas</w:t>
            </w:r>
          </w:p>
        </w:tc>
        <w:tc>
          <w:tcPr>
            <w:tcW w:w="0" w:type="auto"/>
            <w:hideMark/>
          </w:tcPr>
          <w:p w14:paraId="02866DD5" w14:textId="77777777" w:rsidR="00804B34" w:rsidRPr="004C523D" w:rsidRDefault="00804B34" w:rsidP="00AF08F0">
            <w:pPr>
              <w:spacing w:after="160" w:line="259" w:lineRule="auto"/>
            </w:pPr>
            <w:r w:rsidRPr="004C523D">
              <w:t>RN-04, RN-05, RN-06</w:t>
            </w:r>
          </w:p>
        </w:tc>
      </w:tr>
      <w:tr w:rsidR="00804B34" w:rsidRPr="004C523D" w14:paraId="03739F70" w14:textId="77777777" w:rsidTr="00AF08F0">
        <w:tc>
          <w:tcPr>
            <w:tcW w:w="0" w:type="auto"/>
            <w:hideMark/>
          </w:tcPr>
          <w:p w14:paraId="286E0C21" w14:textId="77777777" w:rsidR="00804B34" w:rsidRPr="004C523D" w:rsidRDefault="00804B34" w:rsidP="00AF08F0">
            <w:pPr>
              <w:spacing w:after="160" w:line="259" w:lineRule="auto"/>
            </w:pPr>
            <w:r w:rsidRPr="004C523D">
              <w:rPr>
                <w:b/>
                <w:bCs/>
              </w:rPr>
              <w:t>Requisito no funcional</w:t>
            </w:r>
          </w:p>
        </w:tc>
        <w:tc>
          <w:tcPr>
            <w:tcW w:w="0" w:type="auto"/>
            <w:hideMark/>
          </w:tcPr>
          <w:p w14:paraId="20D41699" w14:textId="77777777" w:rsidR="00804B34" w:rsidRPr="004C523D" w:rsidRDefault="00804B34" w:rsidP="00AF08F0">
            <w:pPr>
              <w:spacing w:after="160" w:line="259" w:lineRule="auto"/>
            </w:pPr>
            <w:r w:rsidRPr="004C523D">
              <w:t>RNF-04 — Validación de archivos</w:t>
            </w:r>
          </w:p>
        </w:tc>
      </w:tr>
      <w:tr w:rsidR="00804B34" w:rsidRPr="004C523D" w14:paraId="198D9FE9" w14:textId="77777777" w:rsidTr="00AF08F0">
        <w:tc>
          <w:tcPr>
            <w:tcW w:w="0" w:type="auto"/>
            <w:hideMark/>
          </w:tcPr>
          <w:p w14:paraId="05B8337A" w14:textId="77777777" w:rsidR="00804B34" w:rsidRPr="004C523D" w:rsidRDefault="00804B34" w:rsidP="00AF08F0">
            <w:pPr>
              <w:spacing w:after="160" w:line="259" w:lineRule="auto"/>
            </w:pPr>
            <w:r w:rsidRPr="004C523D">
              <w:rPr>
                <w:b/>
                <w:bCs/>
              </w:rPr>
              <w:t>Objetivo</w:t>
            </w:r>
          </w:p>
        </w:tc>
        <w:tc>
          <w:tcPr>
            <w:tcW w:w="0" w:type="auto"/>
            <w:hideMark/>
          </w:tcPr>
          <w:p w14:paraId="069B941C" w14:textId="77777777" w:rsidR="00804B34" w:rsidRPr="004C523D" w:rsidRDefault="00804B34" w:rsidP="00AF08F0">
            <w:pPr>
              <w:spacing w:after="160" w:line="259" w:lineRule="auto"/>
            </w:pPr>
            <w:r w:rsidRPr="004C523D">
              <w:t>Verificar que el sistema permita cargar correctamente un documento en formato PDF dentro de un repositorio.</w:t>
            </w:r>
          </w:p>
        </w:tc>
      </w:tr>
      <w:tr w:rsidR="00804B34" w:rsidRPr="004C523D" w14:paraId="718C817B" w14:textId="77777777" w:rsidTr="00AF08F0">
        <w:tc>
          <w:tcPr>
            <w:tcW w:w="0" w:type="auto"/>
            <w:hideMark/>
          </w:tcPr>
          <w:p w14:paraId="693C67C9" w14:textId="77777777" w:rsidR="00804B34" w:rsidRPr="004C523D" w:rsidRDefault="00804B34" w:rsidP="00AF08F0">
            <w:pPr>
              <w:spacing w:after="160" w:line="259" w:lineRule="auto"/>
            </w:pPr>
            <w:r w:rsidRPr="004C523D">
              <w:rPr>
                <w:b/>
                <w:bCs/>
              </w:rPr>
              <w:t>Precondición</w:t>
            </w:r>
          </w:p>
        </w:tc>
        <w:tc>
          <w:tcPr>
            <w:tcW w:w="0" w:type="auto"/>
            <w:hideMark/>
          </w:tcPr>
          <w:p w14:paraId="4D66886C" w14:textId="77777777" w:rsidR="00804B34" w:rsidRPr="004C523D" w:rsidRDefault="00804B34" w:rsidP="00AF08F0">
            <w:pPr>
              <w:spacing w:after="160" w:line="259" w:lineRule="auto"/>
            </w:pPr>
            <w:r w:rsidRPr="004C523D">
              <w:t>El sistema se encuentra disponible, el usuario ha iniciado sesión y existe un repositorio con una carpeta disponible.</w:t>
            </w:r>
          </w:p>
        </w:tc>
      </w:tr>
      <w:tr w:rsidR="00804B34" w:rsidRPr="004C523D" w14:paraId="2F36C540" w14:textId="77777777" w:rsidTr="00AF08F0">
        <w:tc>
          <w:tcPr>
            <w:tcW w:w="0" w:type="auto"/>
            <w:hideMark/>
          </w:tcPr>
          <w:p w14:paraId="36503B41" w14:textId="77777777" w:rsidR="00804B34" w:rsidRPr="004C523D" w:rsidRDefault="00804B34" w:rsidP="00AF08F0">
            <w:pPr>
              <w:spacing w:after="160" w:line="259" w:lineRule="auto"/>
            </w:pPr>
            <w:r w:rsidRPr="004C523D">
              <w:rPr>
                <w:b/>
                <w:bCs/>
              </w:rPr>
              <w:t>Datos de entrada</w:t>
            </w:r>
          </w:p>
        </w:tc>
        <w:tc>
          <w:tcPr>
            <w:tcW w:w="0" w:type="auto"/>
            <w:hideMark/>
          </w:tcPr>
          <w:p w14:paraId="3EFDF1EC" w14:textId="77777777" w:rsidR="00804B34" w:rsidRPr="004C523D" w:rsidRDefault="00804B34" w:rsidP="00AF08F0">
            <w:pPr>
              <w:spacing w:after="160" w:line="259" w:lineRule="auto"/>
            </w:pPr>
            <w:r w:rsidRPr="004C523D">
              <w:t>Archivo de prueba en formato PDF.</w:t>
            </w:r>
          </w:p>
        </w:tc>
      </w:tr>
      <w:tr w:rsidR="00804B34" w:rsidRPr="004C523D" w14:paraId="12A9BC4D" w14:textId="77777777" w:rsidTr="00AF08F0">
        <w:tc>
          <w:tcPr>
            <w:tcW w:w="0" w:type="auto"/>
            <w:hideMark/>
          </w:tcPr>
          <w:p w14:paraId="6339EBE9" w14:textId="77777777" w:rsidR="00804B34" w:rsidRPr="004C523D" w:rsidRDefault="00804B34" w:rsidP="00AF08F0">
            <w:pPr>
              <w:spacing w:after="160" w:line="259" w:lineRule="auto"/>
            </w:pPr>
            <w:r w:rsidRPr="004C523D">
              <w:rPr>
                <w:b/>
                <w:bCs/>
              </w:rPr>
              <w:t>Procedimiento</w:t>
            </w:r>
          </w:p>
        </w:tc>
        <w:tc>
          <w:tcPr>
            <w:tcW w:w="0" w:type="auto"/>
            <w:hideMark/>
          </w:tcPr>
          <w:p w14:paraId="401C244F" w14:textId="77777777" w:rsidR="00804B34" w:rsidRPr="004C523D" w:rsidRDefault="00804B34" w:rsidP="00AF08F0">
            <w:pPr>
              <w:spacing w:after="160" w:line="259" w:lineRule="auto"/>
            </w:pPr>
            <w:r w:rsidRPr="004C523D">
              <w:t xml:space="preserve">1. Acceder al repositorio y carpeta correspondientes. 2. Seleccionar un archivo PDF válido. 3. Iniciar la carga del </w:t>
            </w:r>
            <w:r w:rsidRPr="004C523D">
              <w:lastRenderedPageBreak/>
              <w:t>documento. 4. Esperar la finalización del proceso. 5. Verificar que el documento aparezca correctamente en el sistema.</w:t>
            </w:r>
          </w:p>
        </w:tc>
      </w:tr>
      <w:tr w:rsidR="00804B34" w:rsidRPr="004C523D" w14:paraId="5FFD6BFD" w14:textId="77777777" w:rsidTr="00AF08F0">
        <w:tc>
          <w:tcPr>
            <w:tcW w:w="0" w:type="auto"/>
            <w:hideMark/>
          </w:tcPr>
          <w:p w14:paraId="14A98209" w14:textId="46E06F29" w:rsidR="00804B34" w:rsidRPr="004C523D" w:rsidRDefault="00804B34" w:rsidP="00AF08F0">
            <w:pPr>
              <w:spacing w:after="160" w:line="259" w:lineRule="auto"/>
            </w:pPr>
            <w:r w:rsidRPr="004C523D">
              <w:rPr>
                <w:b/>
                <w:bCs/>
              </w:rPr>
              <w:lastRenderedPageBreak/>
              <w:t>Resultado esperado</w:t>
            </w:r>
          </w:p>
        </w:tc>
        <w:tc>
          <w:tcPr>
            <w:tcW w:w="0" w:type="auto"/>
            <w:hideMark/>
          </w:tcPr>
          <w:p w14:paraId="45EE3F41" w14:textId="77777777" w:rsidR="00804B34" w:rsidRPr="004C523D" w:rsidRDefault="00804B34" w:rsidP="00AF08F0">
            <w:pPr>
              <w:spacing w:after="160" w:line="259" w:lineRule="auto"/>
            </w:pPr>
            <w:r w:rsidRPr="004C523D">
              <w:t>El sistema debe aceptar el archivo PDF, cargarlo correctamente y mostrarlo asociado al repositorio y carpeta seleccionados, sin generar errores.</w:t>
            </w:r>
          </w:p>
        </w:tc>
      </w:tr>
      <w:tr w:rsidR="00804B34" w:rsidRPr="004C523D" w14:paraId="1EDEC8BC" w14:textId="77777777" w:rsidTr="00AF08F0">
        <w:tc>
          <w:tcPr>
            <w:tcW w:w="0" w:type="auto"/>
            <w:hideMark/>
          </w:tcPr>
          <w:p w14:paraId="1824BEC6" w14:textId="5DCCA4BE" w:rsidR="00804B34" w:rsidRPr="004C523D" w:rsidRDefault="00804B34" w:rsidP="00AF08F0">
            <w:pPr>
              <w:spacing w:after="160" w:line="259" w:lineRule="auto"/>
            </w:pPr>
            <w:r w:rsidRPr="004C523D">
              <w:rPr>
                <w:b/>
                <w:bCs/>
              </w:rPr>
              <w:t>Resultado obtenido</w:t>
            </w:r>
          </w:p>
        </w:tc>
        <w:tc>
          <w:tcPr>
            <w:tcW w:w="0" w:type="auto"/>
            <w:hideMark/>
          </w:tcPr>
          <w:p w14:paraId="54B7810E" w14:textId="77777777" w:rsidR="00804B34" w:rsidRPr="004C523D" w:rsidRDefault="00804B34" w:rsidP="00AF08F0">
            <w:pPr>
              <w:spacing w:after="160" w:line="259" w:lineRule="auto"/>
            </w:pPr>
            <w:r w:rsidRPr="004C523D">
              <w:t>El archivo PDF fue cargado correctamente en el sistema y quedó asociado al repositorio y carpeta seleccionados. No se presentaron errores durante la carga.</w:t>
            </w:r>
          </w:p>
        </w:tc>
      </w:tr>
      <w:tr w:rsidR="00804B34" w:rsidRPr="004C523D" w14:paraId="42B15FC3" w14:textId="77777777" w:rsidTr="00AF08F0">
        <w:tc>
          <w:tcPr>
            <w:tcW w:w="0" w:type="auto"/>
            <w:hideMark/>
          </w:tcPr>
          <w:p w14:paraId="63C7952F" w14:textId="57DFC9FE" w:rsidR="00804B34" w:rsidRPr="004C523D" w:rsidRDefault="00804B34" w:rsidP="00AF08F0">
            <w:pPr>
              <w:spacing w:after="160" w:line="259" w:lineRule="auto"/>
            </w:pPr>
            <w:r w:rsidRPr="004C523D">
              <w:rPr>
                <w:b/>
                <w:bCs/>
              </w:rPr>
              <w:t>Estado</w:t>
            </w:r>
          </w:p>
        </w:tc>
        <w:tc>
          <w:tcPr>
            <w:tcW w:w="0" w:type="auto"/>
            <w:hideMark/>
          </w:tcPr>
          <w:p w14:paraId="7AB31173" w14:textId="77777777" w:rsidR="00804B34" w:rsidRPr="004C523D" w:rsidRDefault="00804B34" w:rsidP="00AF08F0">
            <w:pPr>
              <w:spacing w:after="160" w:line="259" w:lineRule="auto"/>
            </w:pPr>
            <w:r w:rsidRPr="004C523D">
              <w:t>APROBADO</w:t>
            </w:r>
          </w:p>
        </w:tc>
      </w:tr>
      <w:tr w:rsidR="00804B34" w:rsidRPr="004C523D" w14:paraId="72DED78F" w14:textId="77777777" w:rsidTr="00AF08F0">
        <w:tc>
          <w:tcPr>
            <w:tcW w:w="0" w:type="auto"/>
            <w:hideMark/>
          </w:tcPr>
          <w:p w14:paraId="29B3A6C4" w14:textId="646E6D60" w:rsidR="00804B34" w:rsidRPr="004C523D" w:rsidRDefault="00804B34" w:rsidP="00AF08F0">
            <w:pPr>
              <w:spacing w:after="160" w:line="259" w:lineRule="auto"/>
            </w:pPr>
            <w:r w:rsidRPr="004C523D">
              <w:rPr>
                <w:b/>
                <w:bCs/>
              </w:rPr>
              <w:t>Evidencia</w:t>
            </w:r>
          </w:p>
        </w:tc>
        <w:tc>
          <w:tcPr>
            <w:tcW w:w="0" w:type="auto"/>
            <w:hideMark/>
          </w:tcPr>
          <w:p w14:paraId="35EEF93D" w14:textId="77777777" w:rsidR="00804B34" w:rsidRDefault="00804B34" w:rsidP="00AF08F0">
            <w:pPr>
              <w:spacing w:after="160" w:line="259" w:lineRule="auto"/>
            </w:pPr>
            <w:r w:rsidRPr="004C523D">
              <w:rPr>
                <w:b/>
                <w:bCs/>
              </w:rPr>
              <w:t>Evidencia 5. Carga exitosa de documento PDF.</w:t>
            </w:r>
            <w:r w:rsidRPr="004C523D">
              <w:t xml:space="preserve"> La captura muestra el documento PDF cargado correctamente dentro del sistema.</w:t>
            </w:r>
          </w:p>
          <w:p w14:paraId="6C116865" w14:textId="3648145E" w:rsidR="00804B34" w:rsidRPr="004C523D" w:rsidRDefault="00804B34" w:rsidP="00AF08F0">
            <w:pPr>
              <w:spacing w:after="160" w:line="259" w:lineRule="auto"/>
            </w:pPr>
          </w:p>
        </w:tc>
      </w:tr>
      <w:tr w:rsidR="00804B34" w:rsidRPr="004C523D" w14:paraId="78A84F06" w14:textId="77777777" w:rsidTr="00151A2A">
        <w:tc>
          <w:tcPr>
            <w:tcW w:w="0" w:type="auto"/>
            <w:gridSpan w:val="2"/>
          </w:tcPr>
          <w:p w14:paraId="08DBF08F" w14:textId="57A86607" w:rsidR="00804B34" w:rsidRPr="004C523D" w:rsidRDefault="00C432CB" w:rsidP="00AF08F0">
            <w:pPr>
              <w:rPr>
                <w:b/>
                <w:bCs/>
              </w:rPr>
            </w:pPr>
            <w:r w:rsidRPr="005E168B">
              <w:rPr>
                <w:lang w:val="es-MX"/>
              </w:rPr>
              <w:drawing>
                <wp:anchor distT="0" distB="0" distL="114300" distR="114300" simplePos="0" relativeHeight="251669504" behindDoc="0" locked="0" layoutInCell="1" allowOverlap="1" wp14:anchorId="44E23E09" wp14:editId="4369FBE4">
                  <wp:simplePos x="0" y="0"/>
                  <wp:positionH relativeFrom="margin">
                    <wp:posOffset>389890</wp:posOffset>
                  </wp:positionH>
                  <wp:positionV relativeFrom="page">
                    <wp:posOffset>71120</wp:posOffset>
                  </wp:positionV>
                  <wp:extent cx="4484370" cy="2057493"/>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4370" cy="2057493"/>
                          </a:xfrm>
                          <a:prstGeom prst="rect">
                            <a:avLst/>
                          </a:prstGeom>
                        </pic:spPr>
                      </pic:pic>
                    </a:graphicData>
                  </a:graphic>
                  <wp14:sizeRelH relativeFrom="margin">
                    <wp14:pctWidth>0</wp14:pctWidth>
                  </wp14:sizeRelH>
                  <wp14:sizeRelV relativeFrom="margin">
                    <wp14:pctHeight>0</wp14:pctHeight>
                  </wp14:sizeRelV>
                </wp:anchor>
              </w:drawing>
            </w:r>
          </w:p>
        </w:tc>
      </w:tr>
    </w:tbl>
    <w:p w14:paraId="6A00864D" w14:textId="7C5B5A69" w:rsidR="00804B34" w:rsidRDefault="00804B34" w:rsidP="00804B34">
      <w:pPr>
        <w:pStyle w:val="Ttulo3"/>
        <w:rPr>
          <w:lang w:val="es-MX"/>
        </w:rPr>
      </w:pPr>
      <w:r w:rsidRPr="00A01788">
        <w:rPr>
          <w:lang w:val="es-MX"/>
        </w:rPr>
        <w:t>CP-06 DOCX</w:t>
      </w:r>
    </w:p>
    <w:p w14:paraId="27A88774" w14:textId="0B5B2D47" w:rsidR="00804B34" w:rsidRPr="00804B34" w:rsidRDefault="00804B34" w:rsidP="00804B34">
      <w:pPr>
        <w:rPr>
          <w:lang w:val="es-MX"/>
        </w:rPr>
      </w:pPr>
    </w:p>
    <w:tbl>
      <w:tblPr>
        <w:tblStyle w:val="Tablaconcuadrcula"/>
        <w:tblW w:w="0" w:type="auto"/>
        <w:tblLook w:val="04A0" w:firstRow="1" w:lastRow="0" w:firstColumn="1" w:lastColumn="0" w:noHBand="0" w:noVBand="1"/>
      </w:tblPr>
      <w:tblGrid>
        <w:gridCol w:w="2068"/>
        <w:gridCol w:w="6760"/>
      </w:tblGrid>
      <w:tr w:rsidR="00804B34" w:rsidRPr="008958BA" w14:paraId="236DE38D" w14:textId="77777777" w:rsidTr="00AF08F0">
        <w:tc>
          <w:tcPr>
            <w:tcW w:w="0" w:type="auto"/>
            <w:hideMark/>
          </w:tcPr>
          <w:p w14:paraId="312D33D5" w14:textId="77777777" w:rsidR="00804B34" w:rsidRPr="008958BA" w:rsidRDefault="00804B34" w:rsidP="00AF08F0">
            <w:pPr>
              <w:pStyle w:val="Ttulo3"/>
              <w:keepNext/>
              <w:spacing w:line="259" w:lineRule="auto"/>
              <w:rPr>
                <w:bCs/>
              </w:rPr>
            </w:pPr>
            <w:r w:rsidRPr="008958BA">
              <w:rPr>
                <w:bCs/>
              </w:rPr>
              <w:lastRenderedPageBreak/>
              <w:t>Campo</w:t>
            </w:r>
          </w:p>
        </w:tc>
        <w:tc>
          <w:tcPr>
            <w:tcW w:w="0" w:type="auto"/>
            <w:hideMark/>
          </w:tcPr>
          <w:p w14:paraId="2E2A2F86" w14:textId="77777777" w:rsidR="00804B34" w:rsidRPr="008958BA" w:rsidRDefault="00804B34" w:rsidP="00AF08F0">
            <w:pPr>
              <w:pStyle w:val="Ttulo3"/>
              <w:keepNext/>
              <w:spacing w:line="259" w:lineRule="auto"/>
              <w:rPr>
                <w:bCs/>
              </w:rPr>
            </w:pPr>
            <w:r w:rsidRPr="008958BA">
              <w:rPr>
                <w:bCs/>
              </w:rPr>
              <w:t>Descripción</w:t>
            </w:r>
          </w:p>
        </w:tc>
      </w:tr>
      <w:tr w:rsidR="00804B34" w:rsidRPr="008958BA" w14:paraId="4DE4DA17" w14:textId="77777777" w:rsidTr="00AF08F0">
        <w:tc>
          <w:tcPr>
            <w:tcW w:w="0" w:type="auto"/>
            <w:hideMark/>
          </w:tcPr>
          <w:p w14:paraId="49BF50B8" w14:textId="77777777" w:rsidR="00804B34" w:rsidRPr="008958BA" w:rsidRDefault="00804B34" w:rsidP="00AF08F0">
            <w:pPr>
              <w:pStyle w:val="Ttulo3"/>
              <w:keepNext/>
              <w:spacing w:line="259" w:lineRule="auto"/>
            </w:pPr>
            <w:r w:rsidRPr="008958BA">
              <w:rPr>
                <w:bCs/>
              </w:rPr>
              <w:t>Requisito relacionado</w:t>
            </w:r>
          </w:p>
        </w:tc>
        <w:tc>
          <w:tcPr>
            <w:tcW w:w="0" w:type="auto"/>
            <w:hideMark/>
          </w:tcPr>
          <w:p w14:paraId="4B887B09" w14:textId="77777777" w:rsidR="00804B34" w:rsidRPr="008958BA" w:rsidRDefault="00804B34" w:rsidP="00AF08F0">
            <w:pPr>
              <w:pStyle w:val="Ttulo3"/>
              <w:keepNext/>
              <w:spacing w:line="259" w:lineRule="auto"/>
              <w:rPr>
                <w:b w:val="0"/>
                <w:bCs/>
                <w:i w:val="0"/>
                <w:iCs/>
              </w:rPr>
            </w:pPr>
            <w:r w:rsidRPr="008958BA">
              <w:rPr>
                <w:b w:val="0"/>
                <w:bCs/>
                <w:i w:val="0"/>
                <w:iCs/>
              </w:rPr>
              <w:t>RF-06 — Carga de documentos PDF, DOCX y TXT</w:t>
            </w:r>
          </w:p>
        </w:tc>
      </w:tr>
      <w:tr w:rsidR="00804B34" w:rsidRPr="008958BA" w14:paraId="787A0073" w14:textId="77777777" w:rsidTr="00AF08F0">
        <w:tc>
          <w:tcPr>
            <w:tcW w:w="0" w:type="auto"/>
            <w:hideMark/>
          </w:tcPr>
          <w:p w14:paraId="5F8F8BAE" w14:textId="77777777" w:rsidR="00804B34" w:rsidRPr="008958BA" w:rsidRDefault="00804B34" w:rsidP="00AF08F0">
            <w:pPr>
              <w:pStyle w:val="Ttulo3"/>
              <w:keepNext/>
              <w:spacing w:line="259" w:lineRule="auto"/>
            </w:pPr>
            <w:r w:rsidRPr="008958BA">
              <w:rPr>
                <w:bCs/>
              </w:rPr>
              <w:t>Historia de usuario</w:t>
            </w:r>
          </w:p>
        </w:tc>
        <w:tc>
          <w:tcPr>
            <w:tcW w:w="0" w:type="auto"/>
            <w:hideMark/>
          </w:tcPr>
          <w:p w14:paraId="20EE7E8F" w14:textId="77777777" w:rsidR="00804B34" w:rsidRPr="008958BA" w:rsidRDefault="00804B34" w:rsidP="00AF08F0">
            <w:pPr>
              <w:pStyle w:val="Ttulo3"/>
              <w:keepNext/>
              <w:spacing w:line="259" w:lineRule="auto"/>
              <w:rPr>
                <w:b w:val="0"/>
                <w:bCs/>
                <w:i w:val="0"/>
                <w:iCs/>
              </w:rPr>
            </w:pPr>
            <w:r w:rsidRPr="008958BA">
              <w:rPr>
                <w:b w:val="0"/>
                <w:bCs/>
                <w:i w:val="0"/>
                <w:iCs/>
              </w:rPr>
              <w:t>HU-06</w:t>
            </w:r>
          </w:p>
        </w:tc>
      </w:tr>
      <w:tr w:rsidR="00804B34" w:rsidRPr="008958BA" w14:paraId="15C38C88" w14:textId="77777777" w:rsidTr="00AF08F0">
        <w:tc>
          <w:tcPr>
            <w:tcW w:w="0" w:type="auto"/>
            <w:hideMark/>
          </w:tcPr>
          <w:p w14:paraId="7B702712" w14:textId="77777777" w:rsidR="00804B34" w:rsidRPr="008958BA" w:rsidRDefault="00804B34" w:rsidP="00AF08F0">
            <w:pPr>
              <w:pStyle w:val="Ttulo3"/>
              <w:keepNext/>
              <w:spacing w:line="259" w:lineRule="auto"/>
            </w:pPr>
            <w:r w:rsidRPr="008958BA">
              <w:rPr>
                <w:bCs/>
              </w:rPr>
              <w:t>Caso de uso</w:t>
            </w:r>
          </w:p>
        </w:tc>
        <w:tc>
          <w:tcPr>
            <w:tcW w:w="0" w:type="auto"/>
            <w:hideMark/>
          </w:tcPr>
          <w:p w14:paraId="1897E1F1" w14:textId="77777777" w:rsidR="00804B34" w:rsidRPr="008958BA" w:rsidRDefault="00804B34" w:rsidP="00AF08F0">
            <w:pPr>
              <w:pStyle w:val="Ttulo3"/>
              <w:keepNext/>
              <w:spacing w:line="259" w:lineRule="auto"/>
              <w:rPr>
                <w:b w:val="0"/>
                <w:bCs/>
                <w:i w:val="0"/>
                <w:iCs/>
              </w:rPr>
            </w:pPr>
            <w:r w:rsidRPr="008958BA">
              <w:rPr>
                <w:b w:val="0"/>
                <w:bCs/>
                <w:i w:val="0"/>
                <w:iCs/>
              </w:rPr>
              <w:t>CU-06 — Cargar documento</w:t>
            </w:r>
          </w:p>
        </w:tc>
      </w:tr>
      <w:tr w:rsidR="00804B34" w:rsidRPr="008958BA" w14:paraId="2BC335AF" w14:textId="77777777" w:rsidTr="00AF08F0">
        <w:tc>
          <w:tcPr>
            <w:tcW w:w="0" w:type="auto"/>
            <w:hideMark/>
          </w:tcPr>
          <w:p w14:paraId="09F2F6CE" w14:textId="77777777" w:rsidR="00804B34" w:rsidRPr="008958BA" w:rsidRDefault="00804B34" w:rsidP="00AF08F0">
            <w:pPr>
              <w:pStyle w:val="Ttulo3"/>
              <w:keepNext/>
              <w:spacing w:line="259" w:lineRule="auto"/>
            </w:pPr>
            <w:r w:rsidRPr="008958BA">
              <w:rPr>
                <w:bCs/>
              </w:rPr>
              <w:t>Criterio de aceptación</w:t>
            </w:r>
          </w:p>
        </w:tc>
        <w:tc>
          <w:tcPr>
            <w:tcW w:w="0" w:type="auto"/>
            <w:hideMark/>
          </w:tcPr>
          <w:p w14:paraId="48F2F58E" w14:textId="77777777" w:rsidR="00804B34" w:rsidRPr="008958BA" w:rsidRDefault="00804B34" w:rsidP="00AF08F0">
            <w:pPr>
              <w:pStyle w:val="Ttulo3"/>
              <w:keepNext/>
              <w:spacing w:line="259" w:lineRule="auto"/>
              <w:rPr>
                <w:b w:val="0"/>
                <w:bCs/>
                <w:i w:val="0"/>
                <w:iCs/>
              </w:rPr>
            </w:pPr>
            <w:r w:rsidRPr="008958BA">
              <w:rPr>
                <w:b w:val="0"/>
                <w:bCs/>
                <w:i w:val="0"/>
                <w:iCs/>
              </w:rPr>
              <w:t>CA-06</w:t>
            </w:r>
          </w:p>
        </w:tc>
      </w:tr>
      <w:tr w:rsidR="00804B34" w:rsidRPr="008958BA" w14:paraId="6F5593FD" w14:textId="77777777" w:rsidTr="00AF08F0">
        <w:tc>
          <w:tcPr>
            <w:tcW w:w="0" w:type="auto"/>
            <w:hideMark/>
          </w:tcPr>
          <w:p w14:paraId="7AEF4008" w14:textId="77777777" w:rsidR="00804B34" w:rsidRPr="008958BA" w:rsidRDefault="00804B34" w:rsidP="00AF08F0">
            <w:pPr>
              <w:pStyle w:val="Ttulo3"/>
              <w:keepNext/>
              <w:spacing w:line="259" w:lineRule="auto"/>
            </w:pPr>
            <w:r w:rsidRPr="008958BA">
              <w:rPr>
                <w:bCs/>
              </w:rPr>
              <w:t>Reglas relacionadas</w:t>
            </w:r>
          </w:p>
        </w:tc>
        <w:tc>
          <w:tcPr>
            <w:tcW w:w="0" w:type="auto"/>
            <w:hideMark/>
          </w:tcPr>
          <w:p w14:paraId="47785B5B" w14:textId="77777777" w:rsidR="00804B34" w:rsidRPr="008958BA" w:rsidRDefault="00804B34" w:rsidP="00AF08F0">
            <w:pPr>
              <w:pStyle w:val="Ttulo3"/>
              <w:keepNext/>
              <w:spacing w:line="259" w:lineRule="auto"/>
              <w:rPr>
                <w:b w:val="0"/>
                <w:bCs/>
                <w:i w:val="0"/>
                <w:iCs/>
              </w:rPr>
            </w:pPr>
            <w:r w:rsidRPr="008958BA">
              <w:rPr>
                <w:b w:val="0"/>
                <w:bCs/>
                <w:i w:val="0"/>
                <w:iCs/>
              </w:rPr>
              <w:t>RN-04, RN-05, RN-06</w:t>
            </w:r>
          </w:p>
        </w:tc>
      </w:tr>
      <w:tr w:rsidR="00804B34" w:rsidRPr="008958BA" w14:paraId="52EE3CBB" w14:textId="77777777" w:rsidTr="00AF08F0">
        <w:tc>
          <w:tcPr>
            <w:tcW w:w="0" w:type="auto"/>
            <w:hideMark/>
          </w:tcPr>
          <w:p w14:paraId="411B3A42" w14:textId="77777777" w:rsidR="00804B34" w:rsidRPr="008958BA" w:rsidRDefault="00804B34" w:rsidP="00AF08F0">
            <w:pPr>
              <w:pStyle w:val="Ttulo3"/>
              <w:keepNext/>
              <w:spacing w:line="259" w:lineRule="auto"/>
            </w:pPr>
            <w:r w:rsidRPr="008958BA">
              <w:rPr>
                <w:bCs/>
              </w:rPr>
              <w:t>Requisito no funcional</w:t>
            </w:r>
          </w:p>
        </w:tc>
        <w:tc>
          <w:tcPr>
            <w:tcW w:w="0" w:type="auto"/>
            <w:hideMark/>
          </w:tcPr>
          <w:p w14:paraId="4C96DECD" w14:textId="77777777" w:rsidR="00804B34" w:rsidRPr="008958BA" w:rsidRDefault="00804B34" w:rsidP="00AF08F0">
            <w:pPr>
              <w:pStyle w:val="Ttulo3"/>
              <w:keepNext/>
              <w:spacing w:line="259" w:lineRule="auto"/>
              <w:rPr>
                <w:b w:val="0"/>
                <w:bCs/>
                <w:i w:val="0"/>
                <w:iCs/>
              </w:rPr>
            </w:pPr>
            <w:r w:rsidRPr="008958BA">
              <w:rPr>
                <w:b w:val="0"/>
                <w:bCs/>
                <w:i w:val="0"/>
                <w:iCs/>
              </w:rPr>
              <w:t>RNF-04 — Validación de archivos</w:t>
            </w:r>
          </w:p>
        </w:tc>
      </w:tr>
      <w:tr w:rsidR="00804B34" w:rsidRPr="008958BA" w14:paraId="7D59511F" w14:textId="77777777" w:rsidTr="00AF08F0">
        <w:tc>
          <w:tcPr>
            <w:tcW w:w="0" w:type="auto"/>
            <w:hideMark/>
          </w:tcPr>
          <w:p w14:paraId="189CBF1B" w14:textId="77777777" w:rsidR="00804B34" w:rsidRPr="008958BA" w:rsidRDefault="00804B34" w:rsidP="00AF08F0">
            <w:pPr>
              <w:pStyle w:val="Ttulo3"/>
              <w:keepNext/>
              <w:spacing w:line="259" w:lineRule="auto"/>
            </w:pPr>
            <w:r w:rsidRPr="008958BA">
              <w:rPr>
                <w:bCs/>
              </w:rPr>
              <w:t>Objetivo</w:t>
            </w:r>
          </w:p>
        </w:tc>
        <w:tc>
          <w:tcPr>
            <w:tcW w:w="0" w:type="auto"/>
            <w:hideMark/>
          </w:tcPr>
          <w:p w14:paraId="505C3B3C" w14:textId="77777777" w:rsidR="00804B34" w:rsidRPr="008958BA" w:rsidRDefault="00804B34" w:rsidP="00AF08F0">
            <w:pPr>
              <w:pStyle w:val="Ttulo3"/>
              <w:keepNext/>
              <w:spacing w:line="259" w:lineRule="auto"/>
              <w:rPr>
                <w:b w:val="0"/>
                <w:bCs/>
                <w:i w:val="0"/>
                <w:iCs/>
              </w:rPr>
            </w:pPr>
            <w:r w:rsidRPr="008958BA">
              <w:rPr>
                <w:b w:val="0"/>
                <w:bCs/>
                <w:i w:val="0"/>
                <w:iCs/>
              </w:rPr>
              <w:t>Verificar que el sistema permita cargar correctamente un documento en formato DOCX dentro de un repositorio.</w:t>
            </w:r>
          </w:p>
        </w:tc>
      </w:tr>
      <w:tr w:rsidR="00804B34" w:rsidRPr="008958BA" w14:paraId="323590EA" w14:textId="77777777" w:rsidTr="00AF08F0">
        <w:tc>
          <w:tcPr>
            <w:tcW w:w="0" w:type="auto"/>
            <w:hideMark/>
          </w:tcPr>
          <w:p w14:paraId="668A1AC7" w14:textId="77777777" w:rsidR="00804B34" w:rsidRPr="008958BA" w:rsidRDefault="00804B34" w:rsidP="00AF08F0">
            <w:pPr>
              <w:pStyle w:val="Ttulo3"/>
              <w:keepNext/>
              <w:spacing w:line="259" w:lineRule="auto"/>
            </w:pPr>
            <w:r w:rsidRPr="008958BA">
              <w:rPr>
                <w:bCs/>
              </w:rPr>
              <w:t>Precondición</w:t>
            </w:r>
          </w:p>
        </w:tc>
        <w:tc>
          <w:tcPr>
            <w:tcW w:w="0" w:type="auto"/>
            <w:hideMark/>
          </w:tcPr>
          <w:p w14:paraId="5B3242B2" w14:textId="77777777" w:rsidR="00804B34" w:rsidRPr="008958BA" w:rsidRDefault="00804B34" w:rsidP="00AF08F0">
            <w:pPr>
              <w:pStyle w:val="Ttulo3"/>
              <w:keepNext/>
              <w:spacing w:line="259" w:lineRule="auto"/>
              <w:rPr>
                <w:b w:val="0"/>
                <w:bCs/>
                <w:i w:val="0"/>
                <w:iCs/>
              </w:rPr>
            </w:pPr>
            <w:r w:rsidRPr="008958BA">
              <w:rPr>
                <w:b w:val="0"/>
                <w:bCs/>
                <w:i w:val="0"/>
                <w:iCs/>
              </w:rPr>
              <w:t>El sistema se encuentra disponible, el usuario ha iniciado sesión y existe un repositorio con una carpeta disponible.</w:t>
            </w:r>
          </w:p>
        </w:tc>
      </w:tr>
      <w:tr w:rsidR="00804B34" w:rsidRPr="008958BA" w14:paraId="66392286" w14:textId="77777777" w:rsidTr="00AF08F0">
        <w:tc>
          <w:tcPr>
            <w:tcW w:w="0" w:type="auto"/>
            <w:hideMark/>
          </w:tcPr>
          <w:p w14:paraId="4C052A36" w14:textId="77777777" w:rsidR="00804B34" w:rsidRPr="008958BA" w:rsidRDefault="00804B34" w:rsidP="00AF08F0">
            <w:pPr>
              <w:pStyle w:val="Ttulo3"/>
              <w:keepNext/>
              <w:spacing w:line="259" w:lineRule="auto"/>
            </w:pPr>
            <w:r w:rsidRPr="008958BA">
              <w:rPr>
                <w:bCs/>
              </w:rPr>
              <w:t>Datos de entrada</w:t>
            </w:r>
          </w:p>
        </w:tc>
        <w:tc>
          <w:tcPr>
            <w:tcW w:w="0" w:type="auto"/>
            <w:hideMark/>
          </w:tcPr>
          <w:p w14:paraId="7D314536" w14:textId="77777777" w:rsidR="00804B34" w:rsidRPr="008958BA" w:rsidRDefault="00804B34" w:rsidP="00AF08F0">
            <w:pPr>
              <w:pStyle w:val="Ttulo3"/>
              <w:keepNext/>
              <w:spacing w:line="259" w:lineRule="auto"/>
              <w:rPr>
                <w:b w:val="0"/>
                <w:bCs/>
                <w:i w:val="0"/>
                <w:iCs/>
              </w:rPr>
            </w:pPr>
            <w:r w:rsidRPr="008958BA">
              <w:rPr>
                <w:b w:val="0"/>
                <w:bCs/>
                <w:i w:val="0"/>
                <w:iCs/>
              </w:rPr>
              <w:t>Archivo de prueba en formato DOCX.</w:t>
            </w:r>
          </w:p>
        </w:tc>
      </w:tr>
      <w:tr w:rsidR="00804B34" w:rsidRPr="008958BA" w14:paraId="5381308F" w14:textId="77777777" w:rsidTr="00AF08F0">
        <w:tc>
          <w:tcPr>
            <w:tcW w:w="0" w:type="auto"/>
            <w:hideMark/>
          </w:tcPr>
          <w:p w14:paraId="38EE5CE6" w14:textId="77777777" w:rsidR="00804B34" w:rsidRPr="008958BA" w:rsidRDefault="00804B34" w:rsidP="00AF08F0">
            <w:pPr>
              <w:pStyle w:val="Ttulo3"/>
              <w:keepNext/>
              <w:spacing w:line="259" w:lineRule="auto"/>
            </w:pPr>
            <w:r w:rsidRPr="008958BA">
              <w:rPr>
                <w:bCs/>
              </w:rPr>
              <w:t>Procedimiento</w:t>
            </w:r>
          </w:p>
        </w:tc>
        <w:tc>
          <w:tcPr>
            <w:tcW w:w="0" w:type="auto"/>
            <w:hideMark/>
          </w:tcPr>
          <w:p w14:paraId="2B6EC4D0" w14:textId="77777777" w:rsidR="00804B34" w:rsidRPr="008958BA" w:rsidRDefault="00804B34" w:rsidP="00AF08F0">
            <w:pPr>
              <w:pStyle w:val="Ttulo3"/>
              <w:keepNext/>
              <w:spacing w:line="259" w:lineRule="auto"/>
              <w:rPr>
                <w:b w:val="0"/>
                <w:bCs/>
                <w:i w:val="0"/>
                <w:iCs/>
              </w:rPr>
            </w:pPr>
            <w:r w:rsidRPr="008958BA">
              <w:rPr>
                <w:b w:val="0"/>
                <w:bCs/>
                <w:i w:val="0"/>
                <w:iCs/>
              </w:rPr>
              <w:t>1. Acceder al repositorio y carpeta correspondientes. 2. Seleccionar un archivo DOCX válido. 3. Iniciar la carga del documento. 4. Esperar la finalización del proceso. 5. Verificar que el documento aparezca correctamente en el sistema.</w:t>
            </w:r>
          </w:p>
        </w:tc>
      </w:tr>
      <w:tr w:rsidR="00804B34" w:rsidRPr="008958BA" w14:paraId="0B43DAB0" w14:textId="77777777" w:rsidTr="00AF08F0">
        <w:tc>
          <w:tcPr>
            <w:tcW w:w="0" w:type="auto"/>
            <w:hideMark/>
          </w:tcPr>
          <w:p w14:paraId="1E30C55A" w14:textId="77777777" w:rsidR="00804B34" w:rsidRPr="008958BA" w:rsidRDefault="00804B34" w:rsidP="00AF08F0">
            <w:pPr>
              <w:pStyle w:val="Ttulo3"/>
              <w:keepNext/>
              <w:spacing w:line="259" w:lineRule="auto"/>
            </w:pPr>
            <w:r w:rsidRPr="008958BA">
              <w:rPr>
                <w:bCs/>
              </w:rPr>
              <w:t>Resultado esperado</w:t>
            </w:r>
          </w:p>
        </w:tc>
        <w:tc>
          <w:tcPr>
            <w:tcW w:w="0" w:type="auto"/>
            <w:hideMark/>
          </w:tcPr>
          <w:p w14:paraId="500FDAA5" w14:textId="77777777" w:rsidR="00804B34" w:rsidRPr="008958BA" w:rsidRDefault="00804B34" w:rsidP="00AF08F0">
            <w:pPr>
              <w:pStyle w:val="Ttulo3"/>
              <w:keepNext/>
              <w:spacing w:line="259" w:lineRule="auto"/>
              <w:rPr>
                <w:b w:val="0"/>
                <w:bCs/>
                <w:i w:val="0"/>
                <w:iCs/>
              </w:rPr>
            </w:pPr>
            <w:r w:rsidRPr="008958BA">
              <w:rPr>
                <w:b w:val="0"/>
                <w:bCs/>
                <w:i w:val="0"/>
                <w:iCs/>
              </w:rPr>
              <w:t>El sistema debe aceptar el archivo DOCX, cargarlo correctamente y mostrarlo asociado al repositorio y carpeta seleccionados, sin generar errores.</w:t>
            </w:r>
          </w:p>
        </w:tc>
      </w:tr>
      <w:tr w:rsidR="00804B34" w:rsidRPr="008958BA" w14:paraId="7D07C113" w14:textId="77777777" w:rsidTr="00AF08F0">
        <w:tc>
          <w:tcPr>
            <w:tcW w:w="0" w:type="auto"/>
            <w:hideMark/>
          </w:tcPr>
          <w:p w14:paraId="4529573F" w14:textId="77777777" w:rsidR="00804B34" w:rsidRPr="008958BA" w:rsidRDefault="00804B34" w:rsidP="00AF08F0">
            <w:pPr>
              <w:pStyle w:val="Ttulo3"/>
              <w:keepNext/>
              <w:spacing w:line="259" w:lineRule="auto"/>
            </w:pPr>
            <w:r w:rsidRPr="008958BA">
              <w:rPr>
                <w:bCs/>
              </w:rPr>
              <w:t>Resultado obtenido</w:t>
            </w:r>
          </w:p>
        </w:tc>
        <w:tc>
          <w:tcPr>
            <w:tcW w:w="0" w:type="auto"/>
            <w:hideMark/>
          </w:tcPr>
          <w:p w14:paraId="5E04E666" w14:textId="77777777" w:rsidR="00804B34" w:rsidRPr="008958BA" w:rsidRDefault="00804B34" w:rsidP="00AF08F0">
            <w:pPr>
              <w:pStyle w:val="Ttulo3"/>
              <w:keepNext/>
              <w:spacing w:line="259" w:lineRule="auto"/>
              <w:rPr>
                <w:b w:val="0"/>
                <w:bCs/>
                <w:i w:val="0"/>
                <w:iCs/>
              </w:rPr>
            </w:pPr>
            <w:r w:rsidRPr="008958BA">
              <w:rPr>
                <w:b w:val="0"/>
                <w:bCs/>
                <w:i w:val="0"/>
                <w:iCs/>
              </w:rPr>
              <w:t>El archivo DOCX fue cargado correctamente en el sistema y quedó asociado al repositorio y carpeta seleccionados. No se presentaron errores durante la carga.</w:t>
            </w:r>
          </w:p>
        </w:tc>
      </w:tr>
      <w:tr w:rsidR="00804B34" w:rsidRPr="008958BA" w14:paraId="1AAF039D" w14:textId="77777777" w:rsidTr="00AF08F0">
        <w:tc>
          <w:tcPr>
            <w:tcW w:w="0" w:type="auto"/>
            <w:hideMark/>
          </w:tcPr>
          <w:p w14:paraId="2D86F6EE" w14:textId="77777777" w:rsidR="00804B34" w:rsidRPr="008958BA" w:rsidRDefault="00804B34" w:rsidP="00AF08F0">
            <w:pPr>
              <w:pStyle w:val="Ttulo3"/>
              <w:keepNext/>
              <w:spacing w:line="259" w:lineRule="auto"/>
            </w:pPr>
            <w:r w:rsidRPr="008958BA">
              <w:rPr>
                <w:bCs/>
              </w:rPr>
              <w:t>Estado</w:t>
            </w:r>
          </w:p>
        </w:tc>
        <w:tc>
          <w:tcPr>
            <w:tcW w:w="0" w:type="auto"/>
            <w:hideMark/>
          </w:tcPr>
          <w:p w14:paraId="2DBBDA36" w14:textId="77777777" w:rsidR="00804B34" w:rsidRPr="008958BA" w:rsidRDefault="00804B34" w:rsidP="00AF08F0">
            <w:pPr>
              <w:pStyle w:val="Ttulo3"/>
              <w:keepNext/>
              <w:spacing w:line="259" w:lineRule="auto"/>
              <w:rPr>
                <w:b w:val="0"/>
                <w:bCs/>
                <w:i w:val="0"/>
                <w:iCs/>
              </w:rPr>
            </w:pPr>
            <w:r w:rsidRPr="008958BA">
              <w:rPr>
                <w:b w:val="0"/>
                <w:bCs/>
                <w:i w:val="0"/>
                <w:iCs/>
              </w:rPr>
              <w:t>APROBADO</w:t>
            </w:r>
          </w:p>
        </w:tc>
      </w:tr>
      <w:tr w:rsidR="00804B34" w:rsidRPr="008958BA" w14:paraId="6B0A2EB5" w14:textId="77777777" w:rsidTr="00AF08F0">
        <w:tc>
          <w:tcPr>
            <w:tcW w:w="0" w:type="auto"/>
            <w:hideMark/>
          </w:tcPr>
          <w:p w14:paraId="472A6824" w14:textId="77777777" w:rsidR="00804B34" w:rsidRPr="008958BA" w:rsidRDefault="00804B34" w:rsidP="00AF08F0">
            <w:pPr>
              <w:pStyle w:val="Ttulo3"/>
              <w:keepNext/>
              <w:spacing w:line="259" w:lineRule="auto"/>
            </w:pPr>
            <w:r w:rsidRPr="008958BA">
              <w:rPr>
                <w:bCs/>
              </w:rPr>
              <w:lastRenderedPageBreak/>
              <w:t>Evidencia</w:t>
            </w:r>
          </w:p>
        </w:tc>
        <w:tc>
          <w:tcPr>
            <w:tcW w:w="0" w:type="auto"/>
            <w:hideMark/>
          </w:tcPr>
          <w:p w14:paraId="40E9F935" w14:textId="77777777" w:rsidR="00804B34" w:rsidRPr="008958BA" w:rsidRDefault="00804B34" w:rsidP="00AF08F0">
            <w:pPr>
              <w:pStyle w:val="Ttulo3"/>
              <w:keepNext/>
              <w:spacing w:line="259" w:lineRule="auto"/>
            </w:pPr>
            <w:r w:rsidRPr="008958BA">
              <w:rPr>
                <w:bCs/>
              </w:rPr>
              <w:t>Evidencia 6. Carga exitosa de documento DOCX.</w:t>
            </w:r>
            <w:r w:rsidRPr="008958BA">
              <w:t xml:space="preserve"> La captura muestra el documento DOCX cargado correctamente dentro del sistema.</w:t>
            </w:r>
          </w:p>
        </w:tc>
      </w:tr>
    </w:tbl>
    <w:p w14:paraId="00AEC866" w14:textId="77777777" w:rsidR="00804B34" w:rsidRDefault="00804B34" w:rsidP="00804B34">
      <w:pPr>
        <w:rPr>
          <w:lang w:val="es-MX"/>
        </w:rPr>
      </w:pPr>
    </w:p>
    <w:p w14:paraId="4C4AA13C" w14:textId="77777777" w:rsidR="00804B34" w:rsidRDefault="00804B34" w:rsidP="00804B34">
      <w:pPr>
        <w:rPr>
          <w:lang w:val="es-MX"/>
        </w:rPr>
      </w:pPr>
      <w:r w:rsidRPr="00560FA9">
        <w:rPr>
          <w:lang w:val="es-MX"/>
        </w:rPr>
        <w:drawing>
          <wp:anchor distT="0" distB="0" distL="114300" distR="114300" simplePos="0" relativeHeight="251665408" behindDoc="0" locked="0" layoutInCell="1" allowOverlap="1" wp14:anchorId="03D3C7A7" wp14:editId="6E9F0FC8">
            <wp:simplePos x="0" y="0"/>
            <wp:positionH relativeFrom="margin">
              <wp:posOffset>1424305</wp:posOffset>
            </wp:positionH>
            <wp:positionV relativeFrom="page">
              <wp:posOffset>2133600</wp:posOffset>
            </wp:positionV>
            <wp:extent cx="3573780" cy="3205403"/>
            <wp:effectExtent l="0" t="0" r="762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3780" cy="3205403"/>
                    </a:xfrm>
                    <a:prstGeom prst="rect">
                      <a:avLst/>
                    </a:prstGeom>
                  </pic:spPr>
                </pic:pic>
              </a:graphicData>
            </a:graphic>
            <wp14:sizeRelH relativeFrom="margin">
              <wp14:pctWidth>0</wp14:pctWidth>
            </wp14:sizeRelH>
            <wp14:sizeRelV relativeFrom="margin">
              <wp14:pctHeight>0</wp14:pctHeight>
            </wp14:sizeRelV>
          </wp:anchor>
        </w:drawing>
      </w:r>
    </w:p>
    <w:p w14:paraId="10DEB58D" w14:textId="77777777" w:rsidR="00804B34" w:rsidRPr="00A30414" w:rsidRDefault="00804B34" w:rsidP="00804B34">
      <w:pPr>
        <w:rPr>
          <w:lang w:val="es-MX"/>
        </w:rPr>
      </w:pPr>
    </w:p>
    <w:p w14:paraId="4AE79EC4" w14:textId="06EB5D6A" w:rsidR="00804B34" w:rsidRDefault="00804B34" w:rsidP="00804B34">
      <w:pPr>
        <w:pStyle w:val="Ttulo3"/>
        <w:rPr>
          <w:lang w:val="es-MX"/>
        </w:rPr>
      </w:pPr>
      <w:r w:rsidRPr="00A01788">
        <w:rPr>
          <w:lang w:val="es-MX"/>
        </w:rPr>
        <w:t>CP-07 TXT</w:t>
      </w:r>
    </w:p>
    <w:tbl>
      <w:tblPr>
        <w:tblStyle w:val="Tablaconcuadrcula"/>
        <w:tblW w:w="0" w:type="auto"/>
        <w:tblLook w:val="04A0" w:firstRow="1" w:lastRow="0" w:firstColumn="1" w:lastColumn="0" w:noHBand="0" w:noVBand="1"/>
      </w:tblPr>
      <w:tblGrid>
        <w:gridCol w:w="2070"/>
        <w:gridCol w:w="6758"/>
      </w:tblGrid>
      <w:tr w:rsidR="00804B34" w:rsidRPr="00804B34" w14:paraId="38D5119F" w14:textId="77777777" w:rsidTr="00804B34">
        <w:tc>
          <w:tcPr>
            <w:tcW w:w="0" w:type="auto"/>
            <w:hideMark/>
          </w:tcPr>
          <w:p w14:paraId="643DE069" w14:textId="77777777" w:rsidR="00804B34" w:rsidRPr="00804B34" w:rsidRDefault="00804B34" w:rsidP="00804B34">
            <w:pPr>
              <w:spacing w:after="160" w:line="259" w:lineRule="auto"/>
              <w:rPr>
                <w:b/>
                <w:bCs/>
              </w:rPr>
            </w:pPr>
            <w:r w:rsidRPr="00804B34">
              <w:rPr>
                <w:b/>
                <w:bCs/>
              </w:rPr>
              <w:t>Campo</w:t>
            </w:r>
          </w:p>
        </w:tc>
        <w:tc>
          <w:tcPr>
            <w:tcW w:w="0" w:type="auto"/>
            <w:hideMark/>
          </w:tcPr>
          <w:p w14:paraId="34D70B30" w14:textId="77777777" w:rsidR="00804B34" w:rsidRPr="00804B34" w:rsidRDefault="00804B34" w:rsidP="00804B34">
            <w:pPr>
              <w:spacing w:after="160" w:line="259" w:lineRule="auto"/>
              <w:rPr>
                <w:b/>
                <w:bCs/>
              </w:rPr>
            </w:pPr>
            <w:r w:rsidRPr="00804B34">
              <w:rPr>
                <w:b/>
                <w:bCs/>
              </w:rPr>
              <w:t>Descripción</w:t>
            </w:r>
          </w:p>
        </w:tc>
      </w:tr>
      <w:tr w:rsidR="00804B34" w:rsidRPr="00804B34" w14:paraId="72199ADB" w14:textId="77777777" w:rsidTr="00804B34">
        <w:tc>
          <w:tcPr>
            <w:tcW w:w="0" w:type="auto"/>
            <w:hideMark/>
          </w:tcPr>
          <w:p w14:paraId="6111CACA" w14:textId="77777777" w:rsidR="00804B34" w:rsidRPr="00804B34" w:rsidRDefault="00804B34" w:rsidP="00804B34">
            <w:pPr>
              <w:spacing w:after="160" w:line="259" w:lineRule="auto"/>
            </w:pPr>
            <w:r w:rsidRPr="00804B34">
              <w:rPr>
                <w:b/>
                <w:bCs/>
              </w:rPr>
              <w:t>Requisito relacionado</w:t>
            </w:r>
          </w:p>
        </w:tc>
        <w:tc>
          <w:tcPr>
            <w:tcW w:w="0" w:type="auto"/>
            <w:hideMark/>
          </w:tcPr>
          <w:p w14:paraId="029D92E9" w14:textId="77777777" w:rsidR="00804B34" w:rsidRPr="00804B34" w:rsidRDefault="00804B34" w:rsidP="00804B34">
            <w:pPr>
              <w:spacing w:after="160" w:line="259" w:lineRule="auto"/>
            </w:pPr>
            <w:r w:rsidRPr="00804B34">
              <w:t>RF-06 — Carga de documentos PDF, DOCX y TXT</w:t>
            </w:r>
          </w:p>
        </w:tc>
      </w:tr>
      <w:tr w:rsidR="00804B34" w:rsidRPr="00804B34" w14:paraId="5D41C09D" w14:textId="77777777" w:rsidTr="00804B34">
        <w:tc>
          <w:tcPr>
            <w:tcW w:w="0" w:type="auto"/>
            <w:hideMark/>
          </w:tcPr>
          <w:p w14:paraId="5B56B5D3" w14:textId="77777777" w:rsidR="00804B34" w:rsidRPr="00804B34" w:rsidRDefault="00804B34" w:rsidP="00804B34">
            <w:pPr>
              <w:spacing w:after="160" w:line="259" w:lineRule="auto"/>
            </w:pPr>
            <w:r w:rsidRPr="00804B34">
              <w:rPr>
                <w:b/>
                <w:bCs/>
              </w:rPr>
              <w:t>Historia de usuario</w:t>
            </w:r>
          </w:p>
        </w:tc>
        <w:tc>
          <w:tcPr>
            <w:tcW w:w="0" w:type="auto"/>
            <w:hideMark/>
          </w:tcPr>
          <w:p w14:paraId="288A5092" w14:textId="77777777" w:rsidR="00804B34" w:rsidRPr="00804B34" w:rsidRDefault="00804B34" w:rsidP="00804B34">
            <w:pPr>
              <w:spacing w:after="160" w:line="259" w:lineRule="auto"/>
            </w:pPr>
            <w:r w:rsidRPr="00804B34">
              <w:t>HU-06</w:t>
            </w:r>
          </w:p>
        </w:tc>
      </w:tr>
      <w:tr w:rsidR="00804B34" w:rsidRPr="00804B34" w14:paraId="0E920E38" w14:textId="77777777" w:rsidTr="00804B34">
        <w:tc>
          <w:tcPr>
            <w:tcW w:w="0" w:type="auto"/>
            <w:hideMark/>
          </w:tcPr>
          <w:p w14:paraId="3E871D21" w14:textId="77777777" w:rsidR="00804B34" w:rsidRPr="00804B34" w:rsidRDefault="00804B34" w:rsidP="00804B34">
            <w:pPr>
              <w:spacing w:after="160" w:line="259" w:lineRule="auto"/>
            </w:pPr>
            <w:r w:rsidRPr="00804B34">
              <w:rPr>
                <w:b/>
                <w:bCs/>
              </w:rPr>
              <w:t>Caso de uso</w:t>
            </w:r>
          </w:p>
        </w:tc>
        <w:tc>
          <w:tcPr>
            <w:tcW w:w="0" w:type="auto"/>
            <w:hideMark/>
          </w:tcPr>
          <w:p w14:paraId="60754983" w14:textId="77777777" w:rsidR="00804B34" w:rsidRPr="00804B34" w:rsidRDefault="00804B34" w:rsidP="00804B34">
            <w:pPr>
              <w:spacing w:after="160" w:line="259" w:lineRule="auto"/>
            </w:pPr>
            <w:r w:rsidRPr="00804B34">
              <w:t>CU-06 — Cargar documento</w:t>
            </w:r>
          </w:p>
        </w:tc>
      </w:tr>
      <w:tr w:rsidR="00804B34" w:rsidRPr="00804B34" w14:paraId="10E0D310" w14:textId="77777777" w:rsidTr="00804B34">
        <w:tc>
          <w:tcPr>
            <w:tcW w:w="0" w:type="auto"/>
            <w:hideMark/>
          </w:tcPr>
          <w:p w14:paraId="143835D7" w14:textId="77777777" w:rsidR="00804B34" w:rsidRPr="00804B34" w:rsidRDefault="00804B34" w:rsidP="00804B34">
            <w:pPr>
              <w:spacing w:after="160" w:line="259" w:lineRule="auto"/>
            </w:pPr>
            <w:r w:rsidRPr="00804B34">
              <w:rPr>
                <w:b/>
                <w:bCs/>
              </w:rPr>
              <w:t>Criterio de aceptación</w:t>
            </w:r>
          </w:p>
        </w:tc>
        <w:tc>
          <w:tcPr>
            <w:tcW w:w="0" w:type="auto"/>
            <w:hideMark/>
          </w:tcPr>
          <w:p w14:paraId="4B76351F" w14:textId="77777777" w:rsidR="00804B34" w:rsidRPr="00804B34" w:rsidRDefault="00804B34" w:rsidP="00804B34">
            <w:pPr>
              <w:spacing w:after="160" w:line="259" w:lineRule="auto"/>
            </w:pPr>
            <w:r w:rsidRPr="00804B34">
              <w:t>CA-06</w:t>
            </w:r>
          </w:p>
        </w:tc>
      </w:tr>
      <w:tr w:rsidR="00804B34" w:rsidRPr="00804B34" w14:paraId="107E8F69" w14:textId="77777777" w:rsidTr="00804B34">
        <w:tc>
          <w:tcPr>
            <w:tcW w:w="0" w:type="auto"/>
            <w:hideMark/>
          </w:tcPr>
          <w:p w14:paraId="1C0DB666" w14:textId="77777777" w:rsidR="00804B34" w:rsidRPr="00804B34" w:rsidRDefault="00804B34" w:rsidP="00804B34">
            <w:pPr>
              <w:spacing w:after="160" w:line="259" w:lineRule="auto"/>
            </w:pPr>
            <w:r w:rsidRPr="00804B34">
              <w:rPr>
                <w:b/>
                <w:bCs/>
              </w:rPr>
              <w:t>Reglas relacionadas</w:t>
            </w:r>
          </w:p>
        </w:tc>
        <w:tc>
          <w:tcPr>
            <w:tcW w:w="0" w:type="auto"/>
            <w:hideMark/>
          </w:tcPr>
          <w:p w14:paraId="551B39A0" w14:textId="77777777" w:rsidR="00804B34" w:rsidRPr="00804B34" w:rsidRDefault="00804B34" w:rsidP="00804B34">
            <w:pPr>
              <w:spacing w:after="160" w:line="259" w:lineRule="auto"/>
            </w:pPr>
            <w:r w:rsidRPr="00804B34">
              <w:t>RN-04, RN-05, RN-06</w:t>
            </w:r>
          </w:p>
        </w:tc>
      </w:tr>
      <w:tr w:rsidR="00804B34" w:rsidRPr="00804B34" w14:paraId="16DED1DD" w14:textId="77777777" w:rsidTr="00804B34">
        <w:tc>
          <w:tcPr>
            <w:tcW w:w="0" w:type="auto"/>
            <w:hideMark/>
          </w:tcPr>
          <w:p w14:paraId="62507247" w14:textId="77777777" w:rsidR="00804B34" w:rsidRPr="00804B34" w:rsidRDefault="00804B34" w:rsidP="00804B34">
            <w:pPr>
              <w:spacing w:after="160" w:line="259" w:lineRule="auto"/>
            </w:pPr>
            <w:r w:rsidRPr="00804B34">
              <w:rPr>
                <w:b/>
                <w:bCs/>
              </w:rPr>
              <w:t>Requisito no funcional</w:t>
            </w:r>
          </w:p>
        </w:tc>
        <w:tc>
          <w:tcPr>
            <w:tcW w:w="0" w:type="auto"/>
            <w:hideMark/>
          </w:tcPr>
          <w:p w14:paraId="433D0468" w14:textId="77777777" w:rsidR="00804B34" w:rsidRPr="00804B34" w:rsidRDefault="00804B34" w:rsidP="00804B34">
            <w:pPr>
              <w:spacing w:after="160" w:line="259" w:lineRule="auto"/>
            </w:pPr>
            <w:r w:rsidRPr="00804B34">
              <w:t>RNF-04 — Validación de archivos</w:t>
            </w:r>
          </w:p>
        </w:tc>
      </w:tr>
      <w:tr w:rsidR="00804B34" w:rsidRPr="00804B34" w14:paraId="6CC2A5A6" w14:textId="77777777" w:rsidTr="00804B34">
        <w:tc>
          <w:tcPr>
            <w:tcW w:w="0" w:type="auto"/>
            <w:hideMark/>
          </w:tcPr>
          <w:p w14:paraId="7D25DB15" w14:textId="77777777" w:rsidR="00804B34" w:rsidRPr="00804B34" w:rsidRDefault="00804B34" w:rsidP="00804B34">
            <w:pPr>
              <w:spacing w:after="160" w:line="259" w:lineRule="auto"/>
            </w:pPr>
            <w:r w:rsidRPr="00804B34">
              <w:rPr>
                <w:b/>
                <w:bCs/>
              </w:rPr>
              <w:lastRenderedPageBreak/>
              <w:t>Objetivo</w:t>
            </w:r>
          </w:p>
        </w:tc>
        <w:tc>
          <w:tcPr>
            <w:tcW w:w="0" w:type="auto"/>
            <w:hideMark/>
          </w:tcPr>
          <w:p w14:paraId="30529FA1" w14:textId="77777777" w:rsidR="00804B34" w:rsidRPr="00804B34" w:rsidRDefault="00804B34" w:rsidP="00804B34">
            <w:pPr>
              <w:spacing w:after="160" w:line="259" w:lineRule="auto"/>
            </w:pPr>
            <w:r w:rsidRPr="00804B34">
              <w:t>Verificar que el sistema permita cargar correctamente un documento en formato TXT dentro de un repositorio.</w:t>
            </w:r>
          </w:p>
        </w:tc>
      </w:tr>
      <w:tr w:rsidR="00804B34" w:rsidRPr="00804B34" w14:paraId="03F34DEA" w14:textId="77777777" w:rsidTr="00804B34">
        <w:tc>
          <w:tcPr>
            <w:tcW w:w="0" w:type="auto"/>
            <w:hideMark/>
          </w:tcPr>
          <w:p w14:paraId="0259BA0F" w14:textId="77777777" w:rsidR="00804B34" w:rsidRPr="00804B34" w:rsidRDefault="00804B34" w:rsidP="00804B34">
            <w:pPr>
              <w:spacing w:after="160" w:line="259" w:lineRule="auto"/>
            </w:pPr>
            <w:r w:rsidRPr="00804B34">
              <w:rPr>
                <w:b/>
                <w:bCs/>
              </w:rPr>
              <w:t>Precondición</w:t>
            </w:r>
          </w:p>
        </w:tc>
        <w:tc>
          <w:tcPr>
            <w:tcW w:w="0" w:type="auto"/>
            <w:hideMark/>
          </w:tcPr>
          <w:p w14:paraId="47438287" w14:textId="77777777" w:rsidR="00804B34" w:rsidRPr="00804B34" w:rsidRDefault="00804B34" w:rsidP="00804B34">
            <w:pPr>
              <w:spacing w:after="160" w:line="259" w:lineRule="auto"/>
            </w:pPr>
            <w:r w:rsidRPr="00804B34">
              <w:t>El sistema se encuentra disponible, el usuario ha iniciado sesión y existe un repositorio con una carpeta disponible.</w:t>
            </w:r>
          </w:p>
        </w:tc>
      </w:tr>
      <w:tr w:rsidR="00804B34" w:rsidRPr="00804B34" w14:paraId="2F653FD0" w14:textId="77777777" w:rsidTr="00804B34">
        <w:tc>
          <w:tcPr>
            <w:tcW w:w="0" w:type="auto"/>
            <w:hideMark/>
          </w:tcPr>
          <w:p w14:paraId="2800BE76" w14:textId="77777777" w:rsidR="00804B34" w:rsidRPr="00804B34" w:rsidRDefault="00804B34" w:rsidP="00804B34">
            <w:pPr>
              <w:spacing w:after="160" w:line="259" w:lineRule="auto"/>
            </w:pPr>
            <w:r w:rsidRPr="00804B34">
              <w:rPr>
                <w:b/>
                <w:bCs/>
              </w:rPr>
              <w:t>Datos de entrada</w:t>
            </w:r>
          </w:p>
        </w:tc>
        <w:tc>
          <w:tcPr>
            <w:tcW w:w="0" w:type="auto"/>
            <w:hideMark/>
          </w:tcPr>
          <w:p w14:paraId="3F976E0A" w14:textId="77777777" w:rsidR="00804B34" w:rsidRPr="00804B34" w:rsidRDefault="00804B34" w:rsidP="00804B34">
            <w:pPr>
              <w:spacing w:after="160" w:line="259" w:lineRule="auto"/>
            </w:pPr>
            <w:r w:rsidRPr="00804B34">
              <w:t>Archivo de prueba en formato TXT.</w:t>
            </w:r>
          </w:p>
        </w:tc>
      </w:tr>
      <w:tr w:rsidR="00804B34" w:rsidRPr="00804B34" w14:paraId="64ABD695" w14:textId="77777777" w:rsidTr="00804B34">
        <w:tc>
          <w:tcPr>
            <w:tcW w:w="0" w:type="auto"/>
            <w:hideMark/>
          </w:tcPr>
          <w:p w14:paraId="5A4DE1A8" w14:textId="77777777" w:rsidR="00804B34" w:rsidRPr="00804B34" w:rsidRDefault="00804B34" w:rsidP="00804B34">
            <w:pPr>
              <w:spacing w:after="160" w:line="259" w:lineRule="auto"/>
            </w:pPr>
            <w:r w:rsidRPr="00804B34">
              <w:rPr>
                <w:b/>
                <w:bCs/>
              </w:rPr>
              <w:t>Procedimiento</w:t>
            </w:r>
          </w:p>
        </w:tc>
        <w:tc>
          <w:tcPr>
            <w:tcW w:w="0" w:type="auto"/>
            <w:hideMark/>
          </w:tcPr>
          <w:p w14:paraId="78D6D4BA" w14:textId="77777777" w:rsidR="00804B34" w:rsidRPr="00804B34" w:rsidRDefault="00804B34" w:rsidP="00804B34">
            <w:pPr>
              <w:spacing w:after="160" w:line="259" w:lineRule="auto"/>
            </w:pPr>
            <w:r w:rsidRPr="00804B34">
              <w:t>1. Acceder al repositorio y carpeta correspondientes. 2. Seleccionar un archivo TXT válido. 3. Iniciar la carga del documento. 4. Esperar la finalización del proceso. 5. Verificar que el documento aparezca correctamente en el sistema.</w:t>
            </w:r>
          </w:p>
        </w:tc>
      </w:tr>
      <w:tr w:rsidR="00804B34" w:rsidRPr="00804B34" w14:paraId="457CA4AC" w14:textId="77777777" w:rsidTr="00804B34">
        <w:tc>
          <w:tcPr>
            <w:tcW w:w="0" w:type="auto"/>
            <w:hideMark/>
          </w:tcPr>
          <w:p w14:paraId="2F540B70" w14:textId="77777777" w:rsidR="00804B34" w:rsidRPr="00804B34" w:rsidRDefault="00804B34" w:rsidP="00804B34">
            <w:pPr>
              <w:spacing w:after="160" w:line="259" w:lineRule="auto"/>
            </w:pPr>
            <w:r w:rsidRPr="00804B34">
              <w:rPr>
                <w:b/>
                <w:bCs/>
              </w:rPr>
              <w:t>Resultado esperado</w:t>
            </w:r>
          </w:p>
        </w:tc>
        <w:tc>
          <w:tcPr>
            <w:tcW w:w="0" w:type="auto"/>
            <w:hideMark/>
          </w:tcPr>
          <w:p w14:paraId="4647A473" w14:textId="77777777" w:rsidR="00804B34" w:rsidRPr="00804B34" w:rsidRDefault="00804B34" w:rsidP="00804B34">
            <w:pPr>
              <w:spacing w:after="160" w:line="259" w:lineRule="auto"/>
            </w:pPr>
            <w:r w:rsidRPr="00804B34">
              <w:t>El sistema debe aceptar el archivo TXT, cargarlo correctamente y mostrarlo asociado al repositorio y carpeta seleccionados, sin generar errores.</w:t>
            </w:r>
          </w:p>
        </w:tc>
      </w:tr>
      <w:tr w:rsidR="00804B34" w:rsidRPr="00804B34" w14:paraId="71AD4E4D" w14:textId="77777777" w:rsidTr="00804B34">
        <w:tc>
          <w:tcPr>
            <w:tcW w:w="0" w:type="auto"/>
            <w:hideMark/>
          </w:tcPr>
          <w:p w14:paraId="59C62C9B" w14:textId="77777777" w:rsidR="00804B34" w:rsidRPr="00804B34" w:rsidRDefault="00804B34" w:rsidP="00804B34">
            <w:pPr>
              <w:spacing w:after="160" w:line="259" w:lineRule="auto"/>
            </w:pPr>
            <w:r w:rsidRPr="00804B34">
              <w:rPr>
                <w:b/>
                <w:bCs/>
              </w:rPr>
              <w:t>Resultado obtenido</w:t>
            </w:r>
          </w:p>
        </w:tc>
        <w:tc>
          <w:tcPr>
            <w:tcW w:w="0" w:type="auto"/>
            <w:hideMark/>
          </w:tcPr>
          <w:p w14:paraId="22AA1326" w14:textId="77777777" w:rsidR="00804B34" w:rsidRPr="00804B34" w:rsidRDefault="00804B34" w:rsidP="00804B34">
            <w:pPr>
              <w:spacing w:after="160" w:line="259" w:lineRule="auto"/>
            </w:pPr>
            <w:r w:rsidRPr="00804B34">
              <w:t>El archivo TXT fue cargado correctamente en el sistema y quedó asociado al repositorio y carpeta seleccionados. No se presentaron errores durante la carga.</w:t>
            </w:r>
          </w:p>
        </w:tc>
      </w:tr>
      <w:tr w:rsidR="00804B34" w:rsidRPr="00804B34" w14:paraId="0A8F4E5B" w14:textId="77777777" w:rsidTr="00804B34">
        <w:tc>
          <w:tcPr>
            <w:tcW w:w="0" w:type="auto"/>
            <w:hideMark/>
          </w:tcPr>
          <w:p w14:paraId="20A1D457" w14:textId="77777777" w:rsidR="00804B34" w:rsidRPr="00804B34" w:rsidRDefault="00804B34" w:rsidP="00804B34">
            <w:pPr>
              <w:spacing w:after="160" w:line="259" w:lineRule="auto"/>
            </w:pPr>
            <w:r w:rsidRPr="00804B34">
              <w:rPr>
                <w:b/>
                <w:bCs/>
              </w:rPr>
              <w:t>Estado</w:t>
            </w:r>
          </w:p>
        </w:tc>
        <w:tc>
          <w:tcPr>
            <w:tcW w:w="0" w:type="auto"/>
            <w:hideMark/>
          </w:tcPr>
          <w:p w14:paraId="7B5BC486" w14:textId="77777777" w:rsidR="00804B34" w:rsidRPr="00804B34" w:rsidRDefault="00804B34" w:rsidP="00804B34">
            <w:pPr>
              <w:spacing w:after="160" w:line="259" w:lineRule="auto"/>
            </w:pPr>
            <w:r w:rsidRPr="00804B34">
              <w:t>APROBADO</w:t>
            </w:r>
          </w:p>
        </w:tc>
      </w:tr>
      <w:tr w:rsidR="00804B34" w:rsidRPr="00804B34" w14:paraId="16F316D2" w14:textId="77777777" w:rsidTr="00804B34">
        <w:tc>
          <w:tcPr>
            <w:tcW w:w="0" w:type="auto"/>
            <w:hideMark/>
          </w:tcPr>
          <w:p w14:paraId="36BDAE55" w14:textId="77777777" w:rsidR="00804B34" w:rsidRPr="00804B34" w:rsidRDefault="00804B34" w:rsidP="00804B34">
            <w:pPr>
              <w:spacing w:after="160" w:line="259" w:lineRule="auto"/>
            </w:pPr>
            <w:r w:rsidRPr="00804B34">
              <w:rPr>
                <w:b/>
                <w:bCs/>
              </w:rPr>
              <w:t>Evidencia</w:t>
            </w:r>
          </w:p>
        </w:tc>
        <w:tc>
          <w:tcPr>
            <w:tcW w:w="0" w:type="auto"/>
            <w:hideMark/>
          </w:tcPr>
          <w:p w14:paraId="25D5D257" w14:textId="77777777" w:rsidR="00804B34" w:rsidRPr="00804B34" w:rsidRDefault="00804B34" w:rsidP="00804B34">
            <w:pPr>
              <w:spacing w:after="160" w:line="259" w:lineRule="auto"/>
            </w:pPr>
            <w:r w:rsidRPr="00804B34">
              <w:rPr>
                <w:b/>
                <w:bCs/>
              </w:rPr>
              <w:t>Evidencia 7. Carga exitosa de documento TXT.</w:t>
            </w:r>
            <w:r w:rsidRPr="00804B34">
              <w:t xml:space="preserve"> La captura muestra el documento TXT cargado correctamente dentro del sistema.</w:t>
            </w:r>
          </w:p>
        </w:tc>
      </w:tr>
    </w:tbl>
    <w:p w14:paraId="32C2960D" w14:textId="4FF751BD" w:rsidR="00804B34" w:rsidRPr="00560FA9" w:rsidRDefault="00804B34" w:rsidP="00804B34">
      <w:pPr>
        <w:rPr>
          <w:lang w:val="es-MX"/>
        </w:rPr>
      </w:pPr>
      <w:r w:rsidRPr="00A30414">
        <w:rPr>
          <w:lang w:val="es-MX"/>
        </w:rPr>
        <w:drawing>
          <wp:anchor distT="0" distB="0" distL="114300" distR="114300" simplePos="0" relativeHeight="251664384" behindDoc="0" locked="0" layoutInCell="1" allowOverlap="1" wp14:anchorId="672D5BBF" wp14:editId="5C00A434">
            <wp:simplePos x="0" y="0"/>
            <wp:positionH relativeFrom="margin">
              <wp:align>center</wp:align>
            </wp:positionH>
            <wp:positionV relativeFrom="margin">
              <wp:align>bottom</wp:align>
            </wp:positionV>
            <wp:extent cx="4416425" cy="3200400"/>
            <wp:effectExtent l="0" t="0" r="317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6425" cy="3200400"/>
                    </a:xfrm>
                    <a:prstGeom prst="rect">
                      <a:avLst/>
                    </a:prstGeom>
                  </pic:spPr>
                </pic:pic>
              </a:graphicData>
            </a:graphic>
            <wp14:sizeRelH relativeFrom="margin">
              <wp14:pctWidth>0</wp14:pctWidth>
            </wp14:sizeRelH>
            <wp14:sizeRelV relativeFrom="margin">
              <wp14:pctHeight>0</wp14:pctHeight>
            </wp14:sizeRelV>
          </wp:anchor>
        </w:drawing>
      </w:r>
    </w:p>
    <w:p w14:paraId="6E034A2F" w14:textId="47B1E085" w:rsidR="00804B34" w:rsidRDefault="00804B34" w:rsidP="00804B34">
      <w:pPr>
        <w:pStyle w:val="Ttulo3"/>
        <w:rPr>
          <w:lang w:val="es-MX"/>
        </w:rPr>
      </w:pPr>
      <w:r w:rsidRPr="00A01788">
        <w:rPr>
          <w:lang w:val="es-MX"/>
        </w:rPr>
        <w:lastRenderedPageBreak/>
        <w:t>CP-08 Archivo inválido</w:t>
      </w:r>
    </w:p>
    <w:tbl>
      <w:tblPr>
        <w:tblStyle w:val="Tablaconcuadrcula"/>
        <w:tblW w:w="0" w:type="auto"/>
        <w:tblLook w:val="04A0" w:firstRow="1" w:lastRow="0" w:firstColumn="1" w:lastColumn="0" w:noHBand="0" w:noVBand="1"/>
      </w:tblPr>
      <w:tblGrid>
        <w:gridCol w:w="2120"/>
        <w:gridCol w:w="6708"/>
      </w:tblGrid>
      <w:tr w:rsidR="00553293" w:rsidRPr="00553293" w14:paraId="54175210" w14:textId="77777777" w:rsidTr="00553293">
        <w:tc>
          <w:tcPr>
            <w:tcW w:w="0" w:type="auto"/>
            <w:hideMark/>
          </w:tcPr>
          <w:p w14:paraId="4B614116" w14:textId="77777777" w:rsidR="00553293" w:rsidRPr="00553293" w:rsidRDefault="00553293" w:rsidP="00553293">
            <w:pPr>
              <w:spacing w:after="160" w:line="259" w:lineRule="auto"/>
              <w:rPr>
                <w:b/>
                <w:bCs/>
              </w:rPr>
            </w:pPr>
            <w:r w:rsidRPr="00553293">
              <w:rPr>
                <w:b/>
                <w:bCs/>
              </w:rPr>
              <w:t>Campo</w:t>
            </w:r>
          </w:p>
        </w:tc>
        <w:tc>
          <w:tcPr>
            <w:tcW w:w="0" w:type="auto"/>
            <w:hideMark/>
          </w:tcPr>
          <w:p w14:paraId="6D0AD842" w14:textId="7B6BC219" w:rsidR="00553293" w:rsidRPr="00553293" w:rsidRDefault="00553293" w:rsidP="00553293">
            <w:pPr>
              <w:spacing w:after="160" w:line="259" w:lineRule="auto"/>
              <w:rPr>
                <w:b/>
                <w:bCs/>
              </w:rPr>
            </w:pPr>
            <w:r w:rsidRPr="00553293">
              <w:rPr>
                <w:b/>
                <w:bCs/>
              </w:rPr>
              <w:t>Descripción</w:t>
            </w:r>
          </w:p>
        </w:tc>
      </w:tr>
      <w:tr w:rsidR="00553293" w:rsidRPr="00553293" w14:paraId="1F51AD21" w14:textId="77777777" w:rsidTr="00553293">
        <w:tc>
          <w:tcPr>
            <w:tcW w:w="0" w:type="auto"/>
            <w:hideMark/>
          </w:tcPr>
          <w:p w14:paraId="1DB413D8" w14:textId="77777777" w:rsidR="00553293" w:rsidRPr="00553293" w:rsidRDefault="00553293" w:rsidP="00553293">
            <w:pPr>
              <w:spacing w:after="160" w:line="259" w:lineRule="auto"/>
            </w:pPr>
            <w:r w:rsidRPr="00553293">
              <w:rPr>
                <w:b/>
                <w:bCs/>
              </w:rPr>
              <w:t>Requisito relacionado</w:t>
            </w:r>
          </w:p>
        </w:tc>
        <w:tc>
          <w:tcPr>
            <w:tcW w:w="0" w:type="auto"/>
            <w:hideMark/>
          </w:tcPr>
          <w:p w14:paraId="206A0BC1" w14:textId="77777777" w:rsidR="00553293" w:rsidRPr="00553293" w:rsidRDefault="00553293" w:rsidP="00553293">
            <w:pPr>
              <w:spacing w:after="160" w:line="259" w:lineRule="auto"/>
            </w:pPr>
            <w:r w:rsidRPr="00553293">
              <w:t>RF-07 — Validación de extensión, tipo y tamaño de archivo</w:t>
            </w:r>
          </w:p>
        </w:tc>
      </w:tr>
      <w:tr w:rsidR="00553293" w:rsidRPr="00553293" w14:paraId="00F513E4" w14:textId="77777777" w:rsidTr="00553293">
        <w:tc>
          <w:tcPr>
            <w:tcW w:w="0" w:type="auto"/>
            <w:hideMark/>
          </w:tcPr>
          <w:p w14:paraId="1B6B7F71" w14:textId="77777777" w:rsidR="00553293" w:rsidRPr="00553293" w:rsidRDefault="00553293" w:rsidP="00553293">
            <w:pPr>
              <w:spacing w:after="160" w:line="259" w:lineRule="auto"/>
            </w:pPr>
            <w:r w:rsidRPr="00553293">
              <w:rPr>
                <w:b/>
                <w:bCs/>
              </w:rPr>
              <w:t>Historia de usuario</w:t>
            </w:r>
          </w:p>
        </w:tc>
        <w:tc>
          <w:tcPr>
            <w:tcW w:w="0" w:type="auto"/>
            <w:hideMark/>
          </w:tcPr>
          <w:p w14:paraId="0604CB3A" w14:textId="77777777" w:rsidR="00553293" w:rsidRPr="00553293" w:rsidRDefault="00553293" w:rsidP="00553293">
            <w:pPr>
              <w:spacing w:after="160" w:line="259" w:lineRule="auto"/>
            </w:pPr>
            <w:r w:rsidRPr="00553293">
              <w:t>HU-06</w:t>
            </w:r>
          </w:p>
        </w:tc>
      </w:tr>
      <w:tr w:rsidR="00553293" w:rsidRPr="00553293" w14:paraId="09D2DE6D" w14:textId="77777777" w:rsidTr="00553293">
        <w:tc>
          <w:tcPr>
            <w:tcW w:w="0" w:type="auto"/>
            <w:hideMark/>
          </w:tcPr>
          <w:p w14:paraId="5508BE8F" w14:textId="77777777" w:rsidR="00553293" w:rsidRPr="00553293" w:rsidRDefault="00553293" w:rsidP="00553293">
            <w:pPr>
              <w:spacing w:after="160" w:line="259" w:lineRule="auto"/>
            </w:pPr>
            <w:r w:rsidRPr="00553293">
              <w:rPr>
                <w:b/>
                <w:bCs/>
              </w:rPr>
              <w:t>Caso de uso</w:t>
            </w:r>
          </w:p>
        </w:tc>
        <w:tc>
          <w:tcPr>
            <w:tcW w:w="0" w:type="auto"/>
            <w:hideMark/>
          </w:tcPr>
          <w:p w14:paraId="4B835EA6" w14:textId="77777777" w:rsidR="00553293" w:rsidRPr="00553293" w:rsidRDefault="00553293" w:rsidP="00553293">
            <w:pPr>
              <w:spacing w:after="160" w:line="259" w:lineRule="auto"/>
            </w:pPr>
            <w:r w:rsidRPr="00553293">
              <w:t>CU-06 — Cargar documento</w:t>
            </w:r>
          </w:p>
        </w:tc>
      </w:tr>
      <w:tr w:rsidR="00553293" w:rsidRPr="00553293" w14:paraId="750C4FCE" w14:textId="77777777" w:rsidTr="00553293">
        <w:tc>
          <w:tcPr>
            <w:tcW w:w="0" w:type="auto"/>
            <w:hideMark/>
          </w:tcPr>
          <w:p w14:paraId="79ABA016" w14:textId="77777777" w:rsidR="00553293" w:rsidRPr="00553293" w:rsidRDefault="00553293" w:rsidP="00553293">
            <w:pPr>
              <w:spacing w:after="160" w:line="259" w:lineRule="auto"/>
            </w:pPr>
            <w:r w:rsidRPr="00553293">
              <w:rPr>
                <w:b/>
                <w:bCs/>
              </w:rPr>
              <w:t>Criterio de aceptación</w:t>
            </w:r>
          </w:p>
        </w:tc>
        <w:tc>
          <w:tcPr>
            <w:tcW w:w="0" w:type="auto"/>
            <w:hideMark/>
          </w:tcPr>
          <w:p w14:paraId="48295770" w14:textId="77777777" w:rsidR="00553293" w:rsidRPr="00553293" w:rsidRDefault="00553293" w:rsidP="00553293">
            <w:pPr>
              <w:spacing w:after="160" w:line="259" w:lineRule="auto"/>
            </w:pPr>
            <w:r w:rsidRPr="00553293">
              <w:t>CA-06</w:t>
            </w:r>
          </w:p>
        </w:tc>
      </w:tr>
      <w:tr w:rsidR="00553293" w:rsidRPr="00553293" w14:paraId="5E831887" w14:textId="77777777" w:rsidTr="00553293">
        <w:tc>
          <w:tcPr>
            <w:tcW w:w="0" w:type="auto"/>
            <w:hideMark/>
          </w:tcPr>
          <w:p w14:paraId="745E9628" w14:textId="77777777" w:rsidR="00553293" w:rsidRPr="00553293" w:rsidRDefault="00553293" w:rsidP="00553293">
            <w:pPr>
              <w:spacing w:after="160" w:line="259" w:lineRule="auto"/>
            </w:pPr>
            <w:r w:rsidRPr="00553293">
              <w:rPr>
                <w:b/>
                <w:bCs/>
              </w:rPr>
              <w:t>Reglas relacionadas</w:t>
            </w:r>
          </w:p>
        </w:tc>
        <w:tc>
          <w:tcPr>
            <w:tcW w:w="0" w:type="auto"/>
            <w:hideMark/>
          </w:tcPr>
          <w:p w14:paraId="6BB37457" w14:textId="77777777" w:rsidR="00553293" w:rsidRPr="00553293" w:rsidRDefault="00553293" w:rsidP="00553293">
            <w:pPr>
              <w:spacing w:after="160" w:line="259" w:lineRule="auto"/>
            </w:pPr>
            <w:r w:rsidRPr="00553293">
              <w:t>RN-03, RN-04</w:t>
            </w:r>
          </w:p>
        </w:tc>
      </w:tr>
      <w:tr w:rsidR="00553293" w:rsidRPr="00553293" w14:paraId="65C148F2" w14:textId="77777777" w:rsidTr="00553293">
        <w:tc>
          <w:tcPr>
            <w:tcW w:w="0" w:type="auto"/>
            <w:hideMark/>
          </w:tcPr>
          <w:p w14:paraId="6650D4AC" w14:textId="77777777" w:rsidR="00553293" w:rsidRPr="00553293" w:rsidRDefault="00553293" w:rsidP="00553293">
            <w:pPr>
              <w:spacing w:after="160" w:line="259" w:lineRule="auto"/>
            </w:pPr>
            <w:r w:rsidRPr="00553293">
              <w:rPr>
                <w:b/>
                <w:bCs/>
              </w:rPr>
              <w:t>Requisito no funcional</w:t>
            </w:r>
          </w:p>
        </w:tc>
        <w:tc>
          <w:tcPr>
            <w:tcW w:w="0" w:type="auto"/>
            <w:hideMark/>
          </w:tcPr>
          <w:p w14:paraId="45FBBE53" w14:textId="77777777" w:rsidR="00553293" w:rsidRPr="00553293" w:rsidRDefault="00553293" w:rsidP="00553293">
            <w:pPr>
              <w:spacing w:after="160" w:line="259" w:lineRule="auto"/>
            </w:pPr>
            <w:r w:rsidRPr="00553293">
              <w:t>RNF-04 — Validación de archivos</w:t>
            </w:r>
          </w:p>
        </w:tc>
      </w:tr>
      <w:tr w:rsidR="00553293" w:rsidRPr="00553293" w14:paraId="79C6C87F" w14:textId="77777777" w:rsidTr="00553293">
        <w:tc>
          <w:tcPr>
            <w:tcW w:w="0" w:type="auto"/>
            <w:hideMark/>
          </w:tcPr>
          <w:p w14:paraId="4318611A" w14:textId="77777777" w:rsidR="00553293" w:rsidRPr="00553293" w:rsidRDefault="00553293" w:rsidP="00553293">
            <w:pPr>
              <w:spacing w:after="160" w:line="259" w:lineRule="auto"/>
            </w:pPr>
            <w:r w:rsidRPr="00553293">
              <w:rPr>
                <w:b/>
                <w:bCs/>
              </w:rPr>
              <w:t>Objetivo</w:t>
            </w:r>
          </w:p>
        </w:tc>
        <w:tc>
          <w:tcPr>
            <w:tcW w:w="0" w:type="auto"/>
            <w:hideMark/>
          </w:tcPr>
          <w:p w14:paraId="1951FF95" w14:textId="77777777" w:rsidR="00553293" w:rsidRPr="00553293" w:rsidRDefault="00553293" w:rsidP="00553293">
            <w:pPr>
              <w:spacing w:after="160" w:line="259" w:lineRule="auto"/>
            </w:pPr>
            <w:r w:rsidRPr="00553293">
              <w:t>Verificar que el sistema rechace archivos con extensiones no permitidas y muestre un mensaje indicando los formatos aceptados.</w:t>
            </w:r>
          </w:p>
        </w:tc>
      </w:tr>
      <w:tr w:rsidR="00553293" w:rsidRPr="00553293" w14:paraId="720C8966" w14:textId="77777777" w:rsidTr="00553293">
        <w:tc>
          <w:tcPr>
            <w:tcW w:w="0" w:type="auto"/>
            <w:hideMark/>
          </w:tcPr>
          <w:p w14:paraId="5A06BA61" w14:textId="77777777" w:rsidR="00553293" w:rsidRPr="00553293" w:rsidRDefault="00553293" w:rsidP="00553293">
            <w:pPr>
              <w:spacing w:after="160" w:line="259" w:lineRule="auto"/>
            </w:pPr>
            <w:r w:rsidRPr="00553293">
              <w:rPr>
                <w:b/>
                <w:bCs/>
              </w:rPr>
              <w:t>Precondición</w:t>
            </w:r>
          </w:p>
        </w:tc>
        <w:tc>
          <w:tcPr>
            <w:tcW w:w="0" w:type="auto"/>
            <w:hideMark/>
          </w:tcPr>
          <w:p w14:paraId="4F28FA06" w14:textId="77777777" w:rsidR="00553293" w:rsidRPr="00553293" w:rsidRDefault="00553293" w:rsidP="00553293">
            <w:pPr>
              <w:spacing w:after="160" w:line="259" w:lineRule="auto"/>
            </w:pPr>
            <w:r w:rsidRPr="00553293">
              <w:t>El sistema se encuentra disponible, el usuario ha iniciado sesión y existe un repositorio con una carpeta disponible.</w:t>
            </w:r>
          </w:p>
        </w:tc>
      </w:tr>
      <w:tr w:rsidR="00553293" w:rsidRPr="00553293" w14:paraId="7D59D63F" w14:textId="77777777" w:rsidTr="00553293">
        <w:tc>
          <w:tcPr>
            <w:tcW w:w="0" w:type="auto"/>
            <w:hideMark/>
          </w:tcPr>
          <w:p w14:paraId="66000A5C" w14:textId="77777777" w:rsidR="00553293" w:rsidRPr="00553293" w:rsidRDefault="00553293" w:rsidP="00553293">
            <w:pPr>
              <w:spacing w:after="160" w:line="259" w:lineRule="auto"/>
            </w:pPr>
            <w:r w:rsidRPr="00553293">
              <w:rPr>
                <w:b/>
                <w:bCs/>
              </w:rPr>
              <w:t>Datos de entrada</w:t>
            </w:r>
          </w:p>
        </w:tc>
        <w:tc>
          <w:tcPr>
            <w:tcW w:w="0" w:type="auto"/>
            <w:hideMark/>
          </w:tcPr>
          <w:p w14:paraId="2A9A5273" w14:textId="77777777" w:rsidR="00553293" w:rsidRPr="00553293" w:rsidRDefault="00553293" w:rsidP="00553293">
            <w:pPr>
              <w:spacing w:after="160" w:line="259" w:lineRule="auto"/>
            </w:pPr>
            <w:r w:rsidRPr="00553293">
              <w:t>Archivo de prueba con una extensión diferente a PDF, DOCX o TXT.</w:t>
            </w:r>
          </w:p>
        </w:tc>
      </w:tr>
      <w:tr w:rsidR="00553293" w:rsidRPr="00553293" w14:paraId="1A9BC04A" w14:textId="77777777" w:rsidTr="00553293">
        <w:tc>
          <w:tcPr>
            <w:tcW w:w="0" w:type="auto"/>
            <w:hideMark/>
          </w:tcPr>
          <w:p w14:paraId="7A7D323C" w14:textId="77777777" w:rsidR="00553293" w:rsidRPr="00553293" w:rsidRDefault="00553293" w:rsidP="00553293">
            <w:pPr>
              <w:spacing w:after="160" w:line="259" w:lineRule="auto"/>
            </w:pPr>
            <w:r w:rsidRPr="00553293">
              <w:rPr>
                <w:b/>
                <w:bCs/>
              </w:rPr>
              <w:t>Procedimiento</w:t>
            </w:r>
          </w:p>
        </w:tc>
        <w:tc>
          <w:tcPr>
            <w:tcW w:w="0" w:type="auto"/>
            <w:hideMark/>
          </w:tcPr>
          <w:p w14:paraId="2FFD11AC" w14:textId="77777777" w:rsidR="00553293" w:rsidRPr="00553293" w:rsidRDefault="00553293" w:rsidP="00553293">
            <w:pPr>
              <w:spacing w:after="160" w:line="259" w:lineRule="auto"/>
            </w:pPr>
            <w:r w:rsidRPr="00553293">
              <w:t>1. Acceder a un repositorio y carpeta. 2. Seleccionar un archivo con una extensión no permitida. 3. Intentar cargar el archivo. 4. Verificar la respuesta del sistema.</w:t>
            </w:r>
          </w:p>
        </w:tc>
      </w:tr>
      <w:tr w:rsidR="00553293" w:rsidRPr="00553293" w14:paraId="752B92F0" w14:textId="77777777" w:rsidTr="00553293">
        <w:tc>
          <w:tcPr>
            <w:tcW w:w="0" w:type="auto"/>
            <w:hideMark/>
          </w:tcPr>
          <w:p w14:paraId="642C9153" w14:textId="77777777" w:rsidR="00553293" w:rsidRPr="00553293" w:rsidRDefault="00553293" w:rsidP="00553293">
            <w:pPr>
              <w:spacing w:after="160" w:line="259" w:lineRule="auto"/>
            </w:pPr>
            <w:r w:rsidRPr="00553293">
              <w:rPr>
                <w:b/>
                <w:bCs/>
              </w:rPr>
              <w:t>Resultado esperado</w:t>
            </w:r>
          </w:p>
        </w:tc>
        <w:tc>
          <w:tcPr>
            <w:tcW w:w="0" w:type="auto"/>
            <w:hideMark/>
          </w:tcPr>
          <w:p w14:paraId="1CD01112" w14:textId="77777777" w:rsidR="00553293" w:rsidRPr="00553293" w:rsidRDefault="00553293" w:rsidP="00553293">
            <w:pPr>
              <w:spacing w:after="160" w:line="259" w:lineRule="auto"/>
            </w:pPr>
            <w:r w:rsidRPr="00553293">
              <w:t>El sistema debe rechazar el archivo y mostrar un mensaje indicando que la extensión no está permitida y cuáles son los formatos aceptados.</w:t>
            </w:r>
          </w:p>
        </w:tc>
      </w:tr>
      <w:tr w:rsidR="00553293" w:rsidRPr="00553293" w14:paraId="03E4CA5A" w14:textId="77777777" w:rsidTr="00553293">
        <w:tc>
          <w:tcPr>
            <w:tcW w:w="0" w:type="auto"/>
            <w:hideMark/>
          </w:tcPr>
          <w:p w14:paraId="23B0F242" w14:textId="77777777" w:rsidR="00553293" w:rsidRPr="00553293" w:rsidRDefault="00553293" w:rsidP="00553293">
            <w:pPr>
              <w:spacing w:after="160" w:line="259" w:lineRule="auto"/>
            </w:pPr>
            <w:r w:rsidRPr="00553293">
              <w:rPr>
                <w:b/>
                <w:bCs/>
              </w:rPr>
              <w:t>Resultado obtenido</w:t>
            </w:r>
          </w:p>
        </w:tc>
        <w:tc>
          <w:tcPr>
            <w:tcW w:w="0" w:type="auto"/>
            <w:hideMark/>
          </w:tcPr>
          <w:p w14:paraId="564A8533" w14:textId="77777777" w:rsidR="00553293" w:rsidRPr="00553293" w:rsidRDefault="00553293" w:rsidP="00553293">
            <w:pPr>
              <w:spacing w:after="160" w:line="259" w:lineRule="auto"/>
            </w:pPr>
            <w:r w:rsidRPr="00553293">
              <w:t>El sistema rechazó correctamente el archivo inválido y mostró al usuario un mensaje indicando que solo se aceptan archivos PDF, DOCX y TXT. El sistema continuó funcionando correctamente.</w:t>
            </w:r>
          </w:p>
        </w:tc>
      </w:tr>
      <w:tr w:rsidR="00553293" w:rsidRPr="00553293" w14:paraId="2127BB01" w14:textId="77777777" w:rsidTr="00553293">
        <w:tc>
          <w:tcPr>
            <w:tcW w:w="0" w:type="auto"/>
            <w:hideMark/>
          </w:tcPr>
          <w:p w14:paraId="7B33837B" w14:textId="77777777" w:rsidR="00553293" w:rsidRPr="00553293" w:rsidRDefault="00553293" w:rsidP="00553293">
            <w:pPr>
              <w:spacing w:after="160" w:line="259" w:lineRule="auto"/>
            </w:pPr>
            <w:r w:rsidRPr="00553293">
              <w:rPr>
                <w:b/>
                <w:bCs/>
              </w:rPr>
              <w:t>Estado</w:t>
            </w:r>
          </w:p>
        </w:tc>
        <w:tc>
          <w:tcPr>
            <w:tcW w:w="0" w:type="auto"/>
            <w:hideMark/>
          </w:tcPr>
          <w:p w14:paraId="02480D02" w14:textId="77777777" w:rsidR="00553293" w:rsidRPr="00553293" w:rsidRDefault="00553293" w:rsidP="00553293">
            <w:pPr>
              <w:spacing w:after="160" w:line="259" w:lineRule="auto"/>
            </w:pPr>
            <w:r w:rsidRPr="00553293">
              <w:t>APROBADO</w:t>
            </w:r>
          </w:p>
        </w:tc>
      </w:tr>
      <w:tr w:rsidR="00553293" w:rsidRPr="00553293" w14:paraId="6D1A76C7" w14:textId="77777777" w:rsidTr="00553293">
        <w:tc>
          <w:tcPr>
            <w:tcW w:w="0" w:type="auto"/>
            <w:hideMark/>
          </w:tcPr>
          <w:p w14:paraId="0C3DCE77" w14:textId="77777777" w:rsidR="00553293" w:rsidRPr="00553293" w:rsidRDefault="00553293" w:rsidP="00553293">
            <w:pPr>
              <w:spacing w:after="160" w:line="259" w:lineRule="auto"/>
            </w:pPr>
            <w:r w:rsidRPr="00553293">
              <w:rPr>
                <w:b/>
                <w:bCs/>
              </w:rPr>
              <w:t>Evidencia</w:t>
            </w:r>
          </w:p>
        </w:tc>
        <w:tc>
          <w:tcPr>
            <w:tcW w:w="0" w:type="auto"/>
            <w:hideMark/>
          </w:tcPr>
          <w:p w14:paraId="3A265F15" w14:textId="77777777" w:rsidR="00553293" w:rsidRPr="00553293" w:rsidRDefault="00553293" w:rsidP="00553293">
            <w:pPr>
              <w:spacing w:after="160" w:line="259" w:lineRule="auto"/>
            </w:pPr>
            <w:r w:rsidRPr="00553293">
              <w:rPr>
                <w:b/>
                <w:bCs/>
              </w:rPr>
              <w:t>Evidencia 8. Rechazo de archivo con extensión no permitida.</w:t>
            </w:r>
            <w:r w:rsidRPr="00553293">
              <w:t xml:space="preserve"> La captura muestra el mensaje presentado por el </w:t>
            </w:r>
            <w:r w:rsidRPr="00553293">
              <w:lastRenderedPageBreak/>
              <w:t>sistema al intentar cargar un archivo con una extensión no admitida.</w:t>
            </w:r>
          </w:p>
        </w:tc>
      </w:tr>
    </w:tbl>
    <w:p w14:paraId="3BA6E319" w14:textId="3A51B33E" w:rsidR="00553293" w:rsidRDefault="00553293" w:rsidP="00553293">
      <w:pPr>
        <w:rPr>
          <w:lang w:val="es-MX"/>
        </w:rPr>
      </w:pPr>
      <w:r w:rsidRPr="00553293">
        <w:rPr>
          <w:lang w:val="es-MX"/>
        </w:rPr>
        <w:lastRenderedPageBreak/>
        <w:drawing>
          <wp:anchor distT="0" distB="0" distL="114300" distR="114300" simplePos="0" relativeHeight="251671552" behindDoc="0" locked="0" layoutInCell="1" allowOverlap="1" wp14:anchorId="4081D0B6" wp14:editId="6BDC60A6">
            <wp:simplePos x="0" y="0"/>
            <wp:positionH relativeFrom="margin">
              <wp:align>left</wp:align>
            </wp:positionH>
            <wp:positionV relativeFrom="page">
              <wp:posOffset>1582420</wp:posOffset>
            </wp:positionV>
            <wp:extent cx="5612130" cy="2740025"/>
            <wp:effectExtent l="0" t="0" r="7620" b="317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740025"/>
                    </a:xfrm>
                    <a:prstGeom prst="rect">
                      <a:avLst/>
                    </a:prstGeom>
                  </pic:spPr>
                </pic:pic>
              </a:graphicData>
            </a:graphic>
            <wp14:sizeRelH relativeFrom="margin">
              <wp14:pctWidth>0</wp14:pctWidth>
            </wp14:sizeRelH>
            <wp14:sizeRelV relativeFrom="margin">
              <wp14:pctHeight>0</wp14:pctHeight>
            </wp14:sizeRelV>
          </wp:anchor>
        </w:drawing>
      </w:r>
    </w:p>
    <w:p w14:paraId="4FCE1DC0" w14:textId="46E78121" w:rsidR="00553293" w:rsidRPr="00553293" w:rsidRDefault="00553293" w:rsidP="00553293">
      <w:pPr>
        <w:rPr>
          <w:lang w:val="es-MX"/>
        </w:rPr>
      </w:pPr>
    </w:p>
    <w:p w14:paraId="0F41E8A2" w14:textId="12F61E36" w:rsidR="00804B34" w:rsidRDefault="00804B34" w:rsidP="00804B34">
      <w:pPr>
        <w:pStyle w:val="Ttulo3"/>
        <w:rPr>
          <w:lang w:val="es-MX"/>
        </w:rPr>
      </w:pPr>
      <w:r w:rsidRPr="00A01788">
        <w:rPr>
          <w:lang w:val="es-MX"/>
        </w:rPr>
        <w:t>CP-09 Procesamiento IA</w:t>
      </w:r>
    </w:p>
    <w:tbl>
      <w:tblPr>
        <w:tblStyle w:val="Tablaconcuadrcula"/>
        <w:tblW w:w="0" w:type="auto"/>
        <w:tblLook w:val="04A0" w:firstRow="1" w:lastRow="0" w:firstColumn="1" w:lastColumn="0" w:noHBand="0" w:noVBand="1"/>
      </w:tblPr>
      <w:tblGrid>
        <w:gridCol w:w="2065"/>
        <w:gridCol w:w="6763"/>
      </w:tblGrid>
      <w:tr w:rsidR="00D00669" w:rsidRPr="00D00669" w14:paraId="42026411" w14:textId="77777777" w:rsidTr="00D00669">
        <w:tc>
          <w:tcPr>
            <w:tcW w:w="0" w:type="auto"/>
            <w:hideMark/>
          </w:tcPr>
          <w:p w14:paraId="2768A253" w14:textId="77777777" w:rsidR="00D00669" w:rsidRPr="00D00669" w:rsidRDefault="00D00669" w:rsidP="00D00669">
            <w:pPr>
              <w:spacing w:after="160" w:line="259" w:lineRule="auto"/>
              <w:rPr>
                <w:b/>
                <w:bCs/>
              </w:rPr>
            </w:pPr>
            <w:r w:rsidRPr="00D00669">
              <w:rPr>
                <w:b/>
                <w:bCs/>
              </w:rPr>
              <w:t>Campo</w:t>
            </w:r>
          </w:p>
        </w:tc>
        <w:tc>
          <w:tcPr>
            <w:tcW w:w="0" w:type="auto"/>
            <w:hideMark/>
          </w:tcPr>
          <w:p w14:paraId="74281D8B" w14:textId="77777777" w:rsidR="00D00669" w:rsidRPr="00D00669" w:rsidRDefault="00D00669" w:rsidP="00D00669">
            <w:pPr>
              <w:spacing w:after="160" w:line="259" w:lineRule="auto"/>
              <w:rPr>
                <w:b/>
                <w:bCs/>
              </w:rPr>
            </w:pPr>
            <w:r w:rsidRPr="00D00669">
              <w:rPr>
                <w:b/>
                <w:bCs/>
              </w:rPr>
              <w:t>Descripción</w:t>
            </w:r>
          </w:p>
        </w:tc>
      </w:tr>
      <w:tr w:rsidR="00D00669" w:rsidRPr="00D00669" w14:paraId="304C897C" w14:textId="77777777" w:rsidTr="00D00669">
        <w:tc>
          <w:tcPr>
            <w:tcW w:w="0" w:type="auto"/>
            <w:hideMark/>
          </w:tcPr>
          <w:p w14:paraId="70C5C2B4" w14:textId="77777777" w:rsidR="00D00669" w:rsidRPr="00D00669" w:rsidRDefault="00D00669" w:rsidP="00D00669">
            <w:pPr>
              <w:spacing w:after="160" w:line="259" w:lineRule="auto"/>
            </w:pPr>
            <w:r w:rsidRPr="00D00669">
              <w:rPr>
                <w:b/>
                <w:bCs/>
              </w:rPr>
              <w:t>Requisito relacionado</w:t>
            </w:r>
          </w:p>
        </w:tc>
        <w:tc>
          <w:tcPr>
            <w:tcW w:w="0" w:type="auto"/>
            <w:hideMark/>
          </w:tcPr>
          <w:p w14:paraId="6DCB6E1F" w14:textId="77777777" w:rsidR="00D00669" w:rsidRPr="00D00669" w:rsidRDefault="00D00669" w:rsidP="00D00669">
            <w:pPr>
              <w:spacing w:after="160" w:line="259" w:lineRule="auto"/>
            </w:pPr>
            <w:r w:rsidRPr="00D00669">
              <w:t>RF-09 — Estados de procesamiento / RF-12 — Generación de resúmenes / RF-13 — Extracción de información relevante</w:t>
            </w:r>
          </w:p>
        </w:tc>
      </w:tr>
      <w:tr w:rsidR="00D00669" w:rsidRPr="00D00669" w14:paraId="2EF17628" w14:textId="77777777" w:rsidTr="00D00669">
        <w:tc>
          <w:tcPr>
            <w:tcW w:w="0" w:type="auto"/>
            <w:hideMark/>
          </w:tcPr>
          <w:p w14:paraId="03431505" w14:textId="77777777" w:rsidR="00D00669" w:rsidRPr="00D00669" w:rsidRDefault="00D00669" w:rsidP="00D00669">
            <w:pPr>
              <w:spacing w:after="160" w:line="259" w:lineRule="auto"/>
            </w:pPr>
            <w:r w:rsidRPr="00D00669">
              <w:rPr>
                <w:b/>
                <w:bCs/>
              </w:rPr>
              <w:t>Historia de usuario</w:t>
            </w:r>
          </w:p>
        </w:tc>
        <w:tc>
          <w:tcPr>
            <w:tcW w:w="0" w:type="auto"/>
            <w:hideMark/>
          </w:tcPr>
          <w:p w14:paraId="3F8A126B" w14:textId="77777777" w:rsidR="00D00669" w:rsidRPr="00D00669" w:rsidRDefault="00D00669" w:rsidP="00D00669">
            <w:pPr>
              <w:spacing w:after="160" w:line="259" w:lineRule="auto"/>
            </w:pPr>
            <w:r w:rsidRPr="00D00669">
              <w:t>HU-08, HU-09, HU-10</w:t>
            </w:r>
          </w:p>
        </w:tc>
      </w:tr>
      <w:tr w:rsidR="00D00669" w:rsidRPr="00D00669" w14:paraId="5DD50123" w14:textId="77777777" w:rsidTr="00D00669">
        <w:tc>
          <w:tcPr>
            <w:tcW w:w="0" w:type="auto"/>
            <w:hideMark/>
          </w:tcPr>
          <w:p w14:paraId="004E9A80" w14:textId="77777777" w:rsidR="00D00669" w:rsidRPr="00D00669" w:rsidRDefault="00D00669" w:rsidP="00D00669">
            <w:pPr>
              <w:spacing w:after="160" w:line="259" w:lineRule="auto"/>
            </w:pPr>
            <w:r w:rsidRPr="00D00669">
              <w:rPr>
                <w:b/>
                <w:bCs/>
              </w:rPr>
              <w:t>Caso de uso</w:t>
            </w:r>
          </w:p>
        </w:tc>
        <w:tc>
          <w:tcPr>
            <w:tcW w:w="0" w:type="auto"/>
            <w:hideMark/>
          </w:tcPr>
          <w:p w14:paraId="6289DC4A" w14:textId="77777777" w:rsidR="00D00669" w:rsidRPr="00D00669" w:rsidRDefault="00D00669" w:rsidP="00D00669">
            <w:pPr>
              <w:spacing w:after="160" w:line="259" w:lineRule="auto"/>
            </w:pPr>
            <w:r w:rsidRPr="00D00669">
              <w:t>CU-08 — Procesar documento mediante IA</w:t>
            </w:r>
          </w:p>
        </w:tc>
      </w:tr>
      <w:tr w:rsidR="00D00669" w:rsidRPr="00D00669" w14:paraId="07F0C0C5" w14:textId="77777777" w:rsidTr="00D00669">
        <w:tc>
          <w:tcPr>
            <w:tcW w:w="0" w:type="auto"/>
            <w:hideMark/>
          </w:tcPr>
          <w:p w14:paraId="4F998669" w14:textId="77777777" w:rsidR="00D00669" w:rsidRPr="00D00669" w:rsidRDefault="00D00669" w:rsidP="00D00669">
            <w:pPr>
              <w:spacing w:after="160" w:line="259" w:lineRule="auto"/>
            </w:pPr>
            <w:r w:rsidRPr="00D00669">
              <w:rPr>
                <w:b/>
                <w:bCs/>
              </w:rPr>
              <w:t>Criterio de aceptación</w:t>
            </w:r>
          </w:p>
        </w:tc>
        <w:tc>
          <w:tcPr>
            <w:tcW w:w="0" w:type="auto"/>
            <w:hideMark/>
          </w:tcPr>
          <w:p w14:paraId="4FC65D29" w14:textId="77777777" w:rsidR="00D00669" w:rsidRPr="00D00669" w:rsidRDefault="00D00669" w:rsidP="00D00669">
            <w:pPr>
              <w:spacing w:after="160" w:line="259" w:lineRule="auto"/>
            </w:pPr>
            <w:r w:rsidRPr="00D00669">
              <w:t>CA-08, CA-09, CA-10</w:t>
            </w:r>
          </w:p>
        </w:tc>
      </w:tr>
      <w:tr w:rsidR="00D00669" w:rsidRPr="00D00669" w14:paraId="5726DF6A" w14:textId="77777777" w:rsidTr="00D00669">
        <w:tc>
          <w:tcPr>
            <w:tcW w:w="0" w:type="auto"/>
            <w:hideMark/>
          </w:tcPr>
          <w:p w14:paraId="3A1FF4FF" w14:textId="77777777" w:rsidR="00D00669" w:rsidRPr="00D00669" w:rsidRDefault="00D00669" w:rsidP="00D00669">
            <w:pPr>
              <w:spacing w:after="160" w:line="259" w:lineRule="auto"/>
            </w:pPr>
            <w:r w:rsidRPr="00D00669">
              <w:rPr>
                <w:b/>
                <w:bCs/>
              </w:rPr>
              <w:t>Reglas relacionadas</w:t>
            </w:r>
          </w:p>
        </w:tc>
        <w:tc>
          <w:tcPr>
            <w:tcW w:w="0" w:type="auto"/>
            <w:hideMark/>
          </w:tcPr>
          <w:p w14:paraId="7706B3A6" w14:textId="77777777" w:rsidR="00D00669" w:rsidRPr="00D00669" w:rsidRDefault="00D00669" w:rsidP="00D00669">
            <w:pPr>
              <w:spacing w:after="160" w:line="259" w:lineRule="auto"/>
            </w:pPr>
            <w:r w:rsidRPr="00D00669">
              <w:t>RN-06, RN-07, RN-08, RN-09</w:t>
            </w:r>
          </w:p>
        </w:tc>
      </w:tr>
      <w:tr w:rsidR="00D00669" w:rsidRPr="00D00669" w14:paraId="6107E521" w14:textId="77777777" w:rsidTr="00D00669">
        <w:tc>
          <w:tcPr>
            <w:tcW w:w="0" w:type="auto"/>
            <w:hideMark/>
          </w:tcPr>
          <w:p w14:paraId="0955C5F2" w14:textId="77777777" w:rsidR="00D00669" w:rsidRPr="00D00669" w:rsidRDefault="00D00669" w:rsidP="00D00669">
            <w:pPr>
              <w:spacing w:after="160" w:line="259" w:lineRule="auto"/>
            </w:pPr>
            <w:r w:rsidRPr="00D00669">
              <w:rPr>
                <w:b/>
                <w:bCs/>
              </w:rPr>
              <w:t>Requisito no funcional</w:t>
            </w:r>
          </w:p>
        </w:tc>
        <w:tc>
          <w:tcPr>
            <w:tcW w:w="0" w:type="auto"/>
            <w:hideMark/>
          </w:tcPr>
          <w:p w14:paraId="3A977FA0" w14:textId="77777777" w:rsidR="00D00669" w:rsidRPr="00D00669" w:rsidRDefault="00D00669" w:rsidP="00D00669">
            <w:pPr>
              <w:spacing w:after="160" w:line="259" w:lineRule="auto"/>
            </w:pPr>
            <w:r w:rsidRPr="00D00669">
              <w:t>RNF-06 — Disponibilidad de servicios externos</w:t>
            </w:r>
          </w:p>
        </w:tc>
      </w:tr>
      <w:tr w:rsidR="00D00669" w:rsidRPr="00D00669" w14:paraId="04E8762B" w14:textId="77777777" w:rsidTr="00D00669">
        <w:tc>
          <w:tcPr>
            <w:tcW w:w="0" w:type="auto"/>
            <w:hideMark/>
          </w:tcPr>
          <w:p w14:paraId="06EE1230" w14:textId="77777777" w:rsidR="00D00669" w:rsidRPr="00D00669" w:rsidRDefault="00D00669" w:rsidP="00D00669">
            <w:pPr>
              <w:spacing w:after="160" w:line="259" w:lineRule="auto"/>
            </w:pPr>
            <w:r w:rsidRPr="00D00669">
              <w:rPr>
                <w:b/>
                <w:bCs/>
              </w:rPr>
              <w:t>Objetivo</w:t>
            </w:r>
          </w:p>
        </w:tc>
        <w:tc>
          <w:tcPr>
            <w:tcW w:w="0" w:type="auto"/>
            <w:hideMark/>
          </w:tcPr>
          <w:p w14:paraId="763C5DD4" w14:textId="77777777" w:rsidR="00D00669" w:rsidRPr="00D00669" w:rsidRDefault="00D00669" w:rsidP="00D00669">
            <w:pPr>
              <w:spacing w:after="160" w:line="259" w:lineRule="auto"/>
            </w:pPr>
            <w:r w:rsidRPr="00D00669">
              <w:t>Verificar que el sistema procese correctamente un documento mediante inteligencia artificial y genere un resumen e información relevante a partir de su contenido.</w:t>
            </w:r>
          </w:p>
        </w:tc>
      </w:tr>
      <w:tr w:rsidR="00D00669" w:rsidRPr="00D00669" w14:paraId="2FD80563" w14:textId="77777777" w:rsidTr="00D00669">
        <w:tc>
          <w:tcPr>
            <w:tcW w:w="0" w:type="auto"/>
            <w:hideMark/>
          </w:tcPr>
          <w:p w14:paraId="650A15AD" w14:textId="77777777" w:rsidR="00D00669" w:rsidRPr="00D00669" w:rsidRDefault="00D00669" w:rsidP="00D00669">
            <w:pPr>
              <w:spacing w:after="160" w:line="259" w:lineRule="auto"/>
            </w:pPr>
            <w:r w:rsidRPr="00D00669">
              <w:rPr>
                <w:b/>
                <w:bCs/>
              </w:rPr>
              <w:lastRenderedPageBreak/>
              <w:t>Precondición</w:t>
            </w:r>
          </w:p>
        </w:tc>
        <w:tc>
          <w:tcPr>
            <w:tcW w:w="0" w:type="auto"/>
            <w:hideMark/>
          </w:tcPr>
          <w:p w14:paraId="4EEE87AE" w14:textId="77777777" w:rsidR="00D00669" w:rsidRPr="00D00669" w:rsidRDefault="00D00669" w:rsidP="00D00669">
            <w:pPr>
              <w:spacing w:after="160" w:line="259" w:lineRule="auto"/>
            </w:pPr>
            <w:r w:rsidRPr="00D00669">
              <w:t>El sistema se encuentra disponible, el usuario ha iniciado sesión y existe un documento válido previamente cargado.</w:t>
            </w:r>
          </w:p>
        </w:tc>
      </w:tr>
      <w:tr w:rsidR="00D00669" w:rsidRPr="00D00669" w14:paraId="58F5FFF2" w14:textId="77777777" w:rsidTr="00D00669">
        <w:tc>
          <w:tcPr>
            <w:tcW w:w="0" w:type="auto"/>
            <w:hideMark/>
          </w:tcPr>
          <w:p w14:paraId="0D538561" w14:textId="77777777" w:rsidR="00D00669" w:rsidRPr="00D00669" w:rsidRDefault="00D00669" w:rsidP="00D00669">
            <w:pPr>
              <w:spacing w:after="160" w:line="259" w:lineRule="auto"/>
            </w:pPr>
            <w:r w:rsidRPr="00D00669">
              <w:rPr>
                <w:b/>
                <w:bCs/>
              </w:rPr>
              <w:t>Datos de entrada</w:t>
            </w:r>
          </w:p>
        </w:tc>
        <w:tc>
          <w:tcPr>
            <w:tcW w:w="0" w:type="auto"/>
            <w:hideMark/>
          </w:tcPr>
          <w:p w14:paraId="5830889E" w14:textId="77777777" w:rsidR="00D00669" w:rsidRPr="00D00669" w:rsidRDefault="00D00669" w:rsidP="00D00669">
            <w:pPr>
              <w:spacing w:after="160" w:line="259" w:lineRule="auto"/>
            </w:pPr>
            <w:r w:rsidRPr="00D00669">
              <w:t>Documento previamente cargado en formato PDF, DOCX o TXT.</w:t>
            </w:r>
          </w:p>
        </w:tc>
      </w:tr>
      <w:tr w:rsidR="00D00669" w:rsidRPr="00D00669" w14:paraId="20A36D03" w14:textId="77777777" w:rsidTr="00D00669">
        <w:tc>
          <w:tcPr>
            <w:tcW w:w="0" w:type="auto"/>
            <w:hideMark/>
          </w:tcPr>
          <w:p w14:paraId="7068CBFD" w14:textId="77777777" w:rsidR="00D00669" w:rsidRPr="00D00669" w:rsidRDefault="00D00669" w:rsidP="00D00669">
            <w:pPr>
              <w:spacing w:after="160" w:line="259" w:lineRule="auto"/>
            </w:pPr>
            <w:r w:rsidRPr="00D00669">
              <w:rPr>
                <w:b/>
                <w:bCs/>
              </w:rPr>
              <w:t>Procedimiento</w:t>
            </w:r>
          </w:p>
        </w:tc>
        <w:tc>
          <w:tcPr>
            <w:tcW w:w="0" w:type="auto"/>
            <w:hideMark/>
          </w:tcPr>
          <w:p w14:paraId="7F66AA62" w14:textId="77777777" w:rsidR="00D00669" w:rsidRPr="00D00669" w:rsidRDefault="00D00669" w:rsidP="00D00669">
            <w:pPr>
              <w:spacing w:after="160" w:line="259" w:lineRule="auto"/>
            </w:pPr>
            <w:r w:rsidRPr="00D00669">
              <w:t>1. Acceder al documento previamente cargado. 2. Iniciar el procesamiento mediante IA. 3. Esperar la finalización del procesamiento. 4. Verificar el estado del documento. 5. Revisar el resumen generado. 6. Revisar los datos relevantes extraídos.</w:t>
            </w:r>
          </w:p>
        </w:tc>
      </w:tr>
      <w:tr w:rsidR="00D00669" w:rsidRPr="00D00669" w14:paraId="3A43C18A" w14:textId="77777777" w:rsidTr="00D00669">
        <w:tc>
          <w:tcPr>
            <w:tcW w:w="0" w:type="auto"/>
            <w:hideMark/>
          </w:tcPr>
          <w:p w14:paraId="3899C5DC" w14:textId="77777777" w:rsidR="00D00669" w:rsidRPr="00D00669" w:rsidRDefault="00D00669" w:rsidP="00D00669">
            <w:pPr>
              <w:spacing w:after="160" w:line="259" w:lineRule="auto"/>
            </w:pPr>
            <w:r w:rsidRPr="00D00669">
              <w:rPr>
                <w:b/>
                <w:bCs/>
              </w:rPr>
              <w:t>Resultado esperado</w:t>
            </w:r>
          </w:p>
        </w:tc>
        <w:tc>
          <w:tcPr>
            <w:tcW w:w="0" w:type="auto"/>
            <w:hideMark/>
          </w:tcPr>
          <w:p w14:paraId="7E48647B" w14:textId="77777777" w:rsidR="00D00669" w:rsidRPr="00D00669" w:rsidRDefault="00D00669" w:rsidP="00D00669">
            <w:pPr>
              <w:spacing w:after="160" w:line="259" w:lineRule="auto"/>
            </w:pPr>
            <w:r w:rsidRPr="00D00669">
              <w:t>El sistema debe procesar el documento mediante IA, completar el procesamiento correctamente y generar un resumen e información relevante basada en el contenido del documento.</w:t>
            </w:r>
          </w:p>
        </w:tc>
      </w:tr>
      <w:tr w:rsidR="00D00669" w:rsidRPr="00D00669" w14:paraId="61C32846" w14:textId="77777777" w:rsidTr="00D00669">
        <w:tc>
          <w:tcPr>
            <w:tcW w:w="0" w:type="auto"/>
            <w:hideMark/>
          </w:tcPr>
          <w:p w14:paraId="5464928A" w14:textId="77777777" w:rsidR="00D00669" w:rsidRPr="00D00669" w:rsidRDefault="00D00669" w:rsidP="00D00669">
            <w:pPr>
              <w:spacing w:after="160" w:line="259" w:lineRule="auto"/>
            </w:pPr>
            <w:r w:rsidRPr="00D00669">
              <w:rPr>
                <w:b/>
                <w:bCs/>
              </w:rPr>
              <w:t>Resultado obtenido</w:t>
            </w:r>
          </w:p>
        </w:tc>
        <w:tc>
          <w:tcPr>
            <w:tcW w:w="0" w:type="auto"/>
            <w:hideMark/>
          </w:tcPr>
          <w:p w14:paraId="315695F2" w14:textId="77777777" w:rsidR="00D00669" w:rsidRPr="00D00669" w:rsidRDefault="00D00669" w:rsidP="00D00669">
            <w:pPr>
              <w:spacing w:after="160" w:line="259" w:lineRule="auto"/>
            </w:pPr>
            <w:r w:rsidRPr="00D00669">
              <w:t>El documento fue procesado correctamente mediante IA. El sistema generó el resumen y presentó los datos relevantes extraídos del contenido del documento.</w:t>
            </w:r>
          </w:p>
        </w:tc>
      </w:tr>
      <w:tr w:rsidR="00D00669" w:rsidRPr="00D00669" w14:paraId="2FA9408B" w14:textId="77777777" w:rsidTr="00D00669">
        <w:tc>
          <w:tcPr>
            <w:tcW w:w="0" w:type="auto"/>
            <w:hideMark/>
          </w:tcPr>
          <w:p w14:paraId="16ECEA96" w14:textId="77777777" w:rsidR="00D00669" w:rsidRPr="00D00669" w:rsidRDefault="00D00669" w:rsidP="00D00669">
            <w:pPr>
              <w:spacing w:after="160" w:line="259" w:lineRule="auto"/>
            </w:pPr>
            <w:r w:rsidRPr="00D00669">
              <w:rPr>
                <w:b/>
                <w:bCs/>
              </w:rPr>
              <w:t>Estado</w:t>
            </w:r>
          </w:p>
        </w:tc>
        <w:tc>
          <w:tcPr>
            <w:tcW w:w="0" w:type="auto"/>
            <w:hideMark/>
          </w:tcPr>
          <w:p w14:paraId="19F03836" w14:textId="77777777" w:rsidR="00D00669" w:rsidRPr="00D00669" w:rsidRDefault="00D00669" w:rsidP="00D00669">
            <w:pPr>
              <w:spacing w:after="160" w:line="259" w:lineRule="auto"/>
            </w:pPr>
            <w:r w:rsidRPr="00D00669">
              <w:t>APROBADO</w:t>
            </w:r>
          </w:p>
        </w:tc>
      </w:tr>
      <w:tr w:rsidR="00D00669" w:rsidRPr="00D00669" w14:paraId="04D4CAC3" w14:textId="77777777" w:rsidTr="00D00669">
        <w:tc>
          <w:tcPr>
            <w:tcW w:w="0" w:type="auto"/>
            <w:hideMark/>
          </w:tcPr>
          <w:p w14:paraId="0B1DCE92" w14:textId="77777777" w:rsidR="00D00669" w:rsidRPr="00D00669" w:rsidRDefault="00D00669" w:rsidP="00D00669">
            <w:pPr>
              <w:spacing w:after="160" w:line="259" w:lineRule="auto"/>
            </w:pPr>
            <w:r w:rsidRPr="00D00669">
              <w:rPr>
                <w:b/>
                <w:bCs/>
              </w:rPr>
              <w:t>Evidencia</w:t>
            </w:r>
          </w:p>
        </w:tc>
        <w:tc>
          <w:tcPr>
            <w:tcW w:w="0" w:type="auto"/>
            <w:hideMark/>
          </w:tcPr>
          <w:p w14:paraId="118A61C0" w14:textId="77777777" w:rsidR="00D00669" w:rsidRPr="00D00669" w:rsidRDefault="00D00669" w:rsidP="00D00669">
            <w:pPr>
              <w:spacing w:after="160" w:line="259" w:lineRule="auto"/>
            </w:pPr>
            <w:r w:rsidRPr="00D00669">
              <w:rPr>
                <w:b/>
                <w:bCs/>
              </w:rPr>
              <w:t>Evidencia 9. Procesamiento exitoso mediante IA.</w:t>
            </w:r>
            <w:r w:rsidRPr="00D00669">
              <w:t xml:space="preserve"> La captura muestra el resultado del procesamiento del documento, incluyendo el resumen generado y los datos relevantes extraídos por el sistema.</w:t>
            </w:r>
          </w:p>
        </w:tc>
      </w:tr>
    </w:tbl>
    <w:p w14:paraId="4BA49C3A" w14:textId="0C5B22EA" w:rsidR="00553293" w:rsidRDefault="00D00669" w:rsidP="00553293">
      <w:pPr>
        <w:rPr>
          <w:lang w:val="es-MX"/>
        </w:rPr>
      </w:pPr>
      <w:r w:rsidRPr="00553293">
        <w:rPr>
          <w:lang w:val="es-MX"/>
        </w:rPr>
        <w:drawing>
          <wp:anchor distT="0" distB="0" distL="114300" distR="114300" simplePos="0" relativeHeight="251673600" behindDoc="0" locked="0" layoutInCell="1" allowOverlap="1" wp14:anchorId="3A33FB5D" wp14:editId="7DB4CEF1">
            <wp:simplePos x="0" y="0"/>
            <wp:positionH relativeFrom="margin">
              <wp:align>left</wp:align>
            </wp:positionH>
            <wp:positionV relativeFrom="page">
              <wp:posOffset>5925185</wp:posOffset>
            </wp:positionV>
            <wp:extent cx="4772025" cy="221488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7413" cy="2217892"/>
                    </a:xfrm>
                    <a:prstGeom prst="rect">
                      <a:avLst/>
                    </a:prstGeom>
                  </pic:spPr>
                </pic:pic>
              </a:graphicData>
            </a:graphic>
            <wp14:sizeRelH relativeFrom="margin">
              <wp14:pctWidth>0</wp14:pctWidth>
            </wp14:sizeRelH>
            <wp14:sizeRelV relativeFrom="margin">
              <wp14:pctHeight>0</wp14:pctHeight>
            </wp14:sizeRelV>
          </wp:anchor>
        </w:drawing>
      </w:r>
    </w:p>
    <w:p w14:paraId="15C2DE53" w14:textId="77777777" w:rsidR="00553293" w:rsidRDefault="00553293" w:rsidP="00553293">
      <w:pPr>
        <w:rPr>
          <w:lang w:val="es-MX"/>
        </w:rPr>
      </w:pPr>
    </w:p>
    <w:p w14:paraId="45FA102B" w14:textId="586DF7C4" w:rsidR="00553293" w:rsidRPr="00553293" w:rsidRDefault="00144DD7" w:rsidP="00144DD7">
      <w:pPr>
        <w:pStyle w:val="Ttulo3"/>
        <w:rPr>
          <w:lang w:val="es-MX"/>
        </w:rPr>
      </w:pPr>
      <w:r>
        <w:rPr>
          <w:lang w:val="es-MX"/>
        </w:rPr>
        <w:t xml:space="preserve">CP-10 </w:t>
      </w:r>
      <w:proofErr w:type="spellStart"/>
      <w:r>
        <w:rPr>
          <w:lang w:val="es-MX"/>
        </w:rPr>
        <w:t>Clasificacion</w:t>
      </w:r>
      <w:proofErr w:type="spellEnd"/>
    </w:p>
    <w:tbl>
      <w:tblPr>
        <w:tblStyle w:val="Tablaconcuadrcula"/>
        <w:tblpPr w:leftFromText="141" w:rightFromText="141" w:vertAnchor="text" w:horzAnchor="margin" w:tblpY="-362"/>
        <w:tblW w:w="0" w:type="auto"/>
        <w:tblLook w:val="04A0" w:firstRow="1" w:lastRow="0" w:firstColumn="1" w:lastColumn="0" w:noHBand="0" w:noVBand="1"/>
      </w:tblPr>
      <w:tblGrid>
        <w:gridCol w:w="2051"/>
        <w:gridCol w:w="6777"/>
      </w:tblGrid>
      <w:tr w:rsidR="00D00669" w:rsidRPr="00D00669" w14:paraId="61447DE5" w14:textId="77777777" w:rsidTr="00D00669">
        <w:tc>
          <w:tcPr>
            <w:tcW w:w="0" w:type="auto"/>
            <w:hideMark/>
          </w:tcPr>
          <w:p w14:paraId="0CEFB8B8" w14:textId="77777777" w:rsidR="00D00669" w:rsidRPr="00D00669" w:rsidRDefault="00D00669" w:rsidP="00D00669">
            <w:pPr>
              <w:pStyle w:val="Ttulo3"/>
              <w:keepNext/>
              <w:spacing w:line="259" w:lineRule="auto"/>
              <w:rPr>
                <w:bCs/>
              </w:rPr>
            </w:pPr>
            <w:r w:rsidRPr="00D00669">
              <w:rPr>
                <w:bCs/>
              </w:rPr>
              <w:t>Campo</w:t>
            </w:r>
          </w:p>
        </w:tc>
        <w:tc>
          <w:tcPr>
            <w:tcW w:w="0" w:type="auto"/>
            <w:hideMark/>
          </w:tcPr>
          <w:p w14:paraId="638E32EC" w14:textId="77777777" w:rsidR="00D00669" w:rsidRPr="00D00669" w:rsidRDefault="00D00669" w:rsidP="00D00669">
            <w:pPr>
              <w:pStyle w:val="Ttulo3"/>
              <w:keepNext/>
              <w:spacing w:line="259" w:lineRule="auto"/>
              <w:rPr>
                <w:bCs/>
              </w:rPr>
            </w:pPr>
            <w:r w:rsidRPr="00D00669">
              <w:rPr>
                <w:bCs/>
              </w:rPr>
              <w:t>Descripción</w:t>
            </w:r>
          </w:p>
        </w:tc>
      </w:tr>
      <w:tr w:rsidR="00D00669" w:rsidRPr="00D00669" w14:paraId="5795681E" w14:textId="77777777" w:rsidTr="00D00669">
        <w:tc>
          <w:tcPr>
            <w:tcW w:w="0" w:type="auto"/>
            <w:hideMark/>
          </w:tcPr>
          <w:p w14:paraId="1B9EA531" w14:textId="77777777" w:rsidR="00D00669" w:rsidRPr="00D00669" w:rsidRDefault="00D00669" w:rsidP="00D00669">
            <w:pPr>
              <w:pStyle w:val="Ttulo3"/>
              <w:keepNext/>
              <w:spacing w:line="259" w:lineRule="auto"/>
            </w:pPr>
            <w:r w:rsidRPr="00D00669">
              <w:rPr>
                <w:bCs/>
              </w:rPr>
              <w:t>Requisito relacionado</w:t>
            </w:r>
          </w:p>
        </w:tc>
        <w:tc>
          <w:tcPr>
            <w:tcW w:w="0" w:type="auto"/>
            <w:hideMark/>
          </w:tcPr>
          <w:p w14:paraId="30340AF7" w14:textId="77777777" w:rsidR="00D00669" w:rsidRPr="00D00669" w:rsidRDefault="00D00669" w:rsidP="00D00669">
            <w:pPr>
              <w:pStyle w:val="Ttulo3"/>
              <w:keepNext/>
              <w:spacing w:line="259" w:lineRule="auto"/>
              <w:jc w:val="both"/>
              <w:rPr>
                <w:b w:val="0"/>
                <w:bCs/>
                <w:i w:val="0"/>
                <w:iCs/>
              </w:rPr>
            </w:pPr>
            <w:r w:rsidRPr="00D00669">
              <w:rPr>
                <w:b w:val="0"/>
                <w:bCs/>
                <w:i w:val="0"/>
                <w:iCs/>
              </w:rPr>
              <w:t>RF-11 — Clasificación automática de documentos</w:t>
            </w:r>
          </w:p>
        </w:tc>
      </w:tr>
      <w:tr w:rsidR="00D00669" w:rsidRPr="00D00669" w14:paraId="4CCAB9FC" w14:textId="77777777" w:rsidTr="00D00669">
        <w:tc>
          <w:tcPr>
            <w:tcW w:w="0" w:type="auto"/>
            <w:hideMark/>
          </w:tcPr>
          <w:p w14:paraId="19C81E31" w14:textId="77777777" w:rsidR="00D00669" w:rsidRPr="00D00669" w:rsidRDefault="00D00669" w:rsidP="00D00669">
            <w:pPr>
              <w:pStyle w:val="Ttulo3"/>
              <w:keepNext/>
              <w:spacing w:line="259" w:lineRule="auto"/>
            </w:pPr>
            <w:r w:rsidRPr="00D00669">
              <w:rPr>
                <w:bCs/>
              </w:rPr>
              <w:t>Historia de usuario</w:t>
            </w:r>
          </w:p>
        </w:tc>
        <w:tc>
          <w:tcPr>
            <w:tcW w:w="0" w:type="auto"/>
            <w:hideMark/>
          </w:tcPr>
          <w:p w14:paraId="2D3B08BB" w14:textId="77777777" w:rsidR="00D00669" w:rsidRPr="00D00669" w:rsidRDefault="00D00669" w:rsidP="00D00669">
            <w:pPr>
              <w:pStyle w:val="Ttulo3"/>
              <w:keepNext/>
              <w:spacing w:line="259" w:lineRule="auto"/>
              <w:jc w:val="both"/>
              <w:rPr>
                <w:b w:val="0"/>
                <w:bCs/>
                <w:i w:val="0"/>
                <w:iCs/>
              </w:rPr>
            </w:pPr>
            <w:r w:rsidRPr="00D00669">
              <w:rPr>
                <w:b w:val="0"/>
                <w:bCs/>
                <w:i w:val="0"/>
                <w:iCs/>
              </w:rPr>
              <w:t>HU-08</w:t>
            </w:r>
          </w:p>
        </w:tc>
      </w:tr>
      <w:tr w:rsidR="00D00669" w:rsidRPr="00D00669" w14:paraId="538E2D28" w14:textId="77777777" w:rsidTr="00D00669">
        <w:tc>
          <w:tcPr>
            <w:tcW w:w="0" w:type="auto"/>
            <w:hideMark/>
          </w:tcPr>
          <w:p w14:paraId="184DE066" w14:textId="77777777" w:rsidR="00D00669" w:rsidRPr="00D00669" w:rsidRDefault="00D00669" w:rsidP="00D00669">
            <w:pPr>
              <w:pStyle w:val="Ttulo3"/>
              <w:keepNext/>
              <w:spacing w:line="259" w:lineRule="auto"/>
            </w:pPr>
            <w:r w:rsidRPr="00D00669">
              <w:rPr>
                <w:bCs/>
              </w:rPr>
              <w:t>Caso de uso</w:t>
            </w:r>
          </w:p>
        </w:tc>
        <w:tc>
          <w:tcPr>
            <w:tcW w:w="0" w:type="auto"/>
            <w:hideMark/>
          </w:tcPr>
          <w:p w14:paraId="7EA67973" w14:textId="77777777" w:rsidR="00D00669" w:rsidRPr="00D00669" w:rsidRDefault="00D00669" w:rsidP="00D00669">
            <w:pPr>
              <w:pStyle w:val="Ttulo3"/>
              <w:keepNext/>
              <w:spacing w:line="259" w:lineRule="auto"/>
              <w:jc w:val="both"/>
              <w:rPr>
                <w:b w:val="0"/>
                <w:bCs/>
                <w:i w:val="0"/>
                <w:iCs/>
              </w:rPr>
            </w:pPr>
            <w:r w:rsidRPr="00D00669">
              <w:rPr>
                <w:b w:val="0"/>
                <w:bCs/>
                <w:i w:val="0"/>
                <w:iCs/>
              </w:rPr>
              <w:t>CU-08 — Procesar documento mediante IA</w:t>
            </w:r>
          </w:p>
        </w:tc>
      </w:tr>
      <w:tr w:rsidR="00D00669" w:rsidRPr="00D00669" w14:paraId="08E54E2A" w14:textId="77777777" w:rsidTr="00D00669">
        <w:tc>
          <w:tcPr>
            <w:tcW w:w="0" w:type="auto"/>
            <w:hideMark/>
          </w:tcPr>
          <w:p w14:paraId="10674574" w14:textId="77777777" w:rsidR="00D00669" w:rsidRPr="00D00669" w:rsidRDefault="00D00669" w:rsidP="00D00669">
            <w:pPr>
              <w:pStyle w:val="Ttulo3"/>
              <w:keepNext/>
              <w:spacing w:line="259" w:lineRule="auto"/>
            </w:pPr>
            <w:r w:rsidRPr="00D00669">
              <w:rPr>
                <w:bCs/>
              </w:rPr>
              <w:t>Criterio de aceptación</w:t>
            </w:r>
          </w:p>
        </w:tc>
        <w:tc>
          <w:tcPr>
            <w:tcW w:w="0" w:type="auto"/>
            <w:hideMark/>
          </w:tcPr>
          <w:p w14:paraId="64E03886" w14:textId="77777777" w:rsidR="00D00669" w:rsidRPr="00D00669" w:rsidRDefault="00D00669" w:rsidP="00D00669">
            <w:pPr>
              <w:pStyle w:val="Ttulo3"/>
              <w:keepNext/>
              <w:spacing w:line="259" w:lineRule="auto"/>
              <w:jc w:val="both"/>
              <w:rPr>
                <w:b w:val="0"/>
                <w:bCs/>
                <w:i w:val="0"/>
                <w:iCs/>
              </w:rPr>
            </w:pPr>
            <w:r w:rsidRPr="00D00669">
              <w:rPr>
                <w:b w:val="0"/>
                <w:bCs/>
                <w:i w:val="0"/>
                <w:iCs/>
              </w:rPr>
              <w:t>CA-08</w:t>
            </w:r>
          </w:p>
        </w:tc>
      </w:tr>
      <w:tr w:rsidR="00D00669" w:rsidRPr="00D00669" w14:paraId="4DC678E1" w14:textId="77777777" w:rsidTr="00D00669">
        <w:tc>
          <w:tcPr>
            <w:tcW w:w="0" w:type="auto"/>
            <w:hideMark/>
          </w:tcPr>
          <w:p w14:paraId="5FF460CC" w14:textId="77777777" w:rsidR="00D00669" w:rsidRPr="00D00669" w:rsidRDefault="00D00669" w:rsidP="00D00669">
            <w:pPr>
              <w:pStyle w:val="Ttulo3"/>
              <w:keepNext/>
              <w:spacing w:line="259" w:lineRule="auto"/>
            </w:pPr>
            <w:r w:rsidRPr="00D00669">
              <w:rPr>
                <w:bCs/>
              </w:rPr>
              <w:t>Reglas relacionadas</w:t>
            </w:r>
          </w:p>
        </w:tc>
        <w:tc>
          <w:tcPr>
            <w:tcW w:w="0" w:type="auto"/>
            <w:hideMark/>
          </w:tcPr>
          <w:p w14:paraId="3D324D26" w14:textId="77777777" w:rsidR="00D00669" w:rsidRPr="00D00669" w:rsidRDefault="00D00669" w:rsidP="00D00669">
            <w:pPr>
              <w:pStyle w:val="Ttulo3"/>
              <w:keepNext/>
              <w:spacing w:line="259" w:lineRule="auto"/>
              <w:jc w:val="both"/>
              <w:rPr>
                <w:b w:val="0"/>
                <w:bCs/>
                <w:i w:val="0"/>
                <w:iCs/>
              </w:rPr>
            </w:pPr>
            <w:r w:rsidRPr="00D00669">
              <w:rPr>
                <w:b w:val="0"/>
                <w:bCs/>
                <w:i w:val="0"/>
                <w:iCs/>
              </w:rPr>
              <w:t>RN-07, RN-08</w:t>
            </w:r>
          </w:p>
        </w:tc>
      </w:tr>
      <w:tr w:rsidR="00D00669" w:rsidRPr="00D00669" w14:paraId="7CE08AFC" w14:textId="77777777" w:rsidTr="00D00669">
        <w:tc>
          <w:tcPr>
            <w:tcW w:w="0" w:type="auto"/>
            <w:hideMark/>
          </w:tcPr>
          <w:p w14:paraId="521833EB" w14:textId="77777777" w:rsidR="00D00669" w:rsidRPr="00D00669" w:rsidRDefault="00D00669" w:rsidP="00D00669">
            <w:pPr>
              <w:pStyle w:val="Ttulo3"/>
              <w:keepNext/>
              <w:spacing w:line="259" w:lineRule="auto"/>
            </w:pPr>
            <w:r w:rsidRPr="00D00669">
              <w:rPr>
                <w:bCs/>
              </w:rPr>
              <w:t>Requisito no funcional</w:t>
            </w:r>
          </w:p>
        </w:tc>
        <w:tc>
          <w:tcPr>
            <w:tcW w:w="0" w:type="auto"/>
            <w:hideMark/>
          </w:tcPr>
          <w:p w14:paraId="058C9298" w14:textId="77777777" w:rsidR="00D00669" w:rsidRPr="00D00669" w:rsidRDefault="00D00669" w:rsidP="00D00669">
            <w:pPr>
              <w:pStyle w:val="Ttulo3"/>
              <w:keepNext/>
              <w:spacing w:line="259" w:lineRule="auto"/>
              <w:jc w:val="both"/>
              <w:rPr>
                <w:b w:val="0"/>
                <w:bCs/>
                <w:i w:val="0"/>
                <w:iCs/>
              </w:rPr>
            </w:pPr>
            <w:r w:rsidRPr="00D00669">
              <w:rPr>
                <w:b w:val="0"/>
                <w:bCs/>
                <w:i w:val="0"/>
                <w:iCs/>
              </w:rPr>
              <w:t>RNF-06 — Disponibilidad de servicios externos</w:t>
            </w:r>
          </w:p>
        </w:tc>
      </w:tr>
      <w:tr w:rsidR="00D00669" w:rsidRPr="00D00669" w14:paraId="7A00F3D9" w14:textId="77777777" w:rsidTr="00D00669">
        <w:tc>
          <w:tcPr>
            <w:tcW w:w="0" w:type="auto"/>
            <w:hideMark/>
          </w:tcPr>
          <w:p w14:paraId="4D40E779" w14:textId="77777777" w:rsidR="00D00669" w:rsidRPr="00D00669" w:rsidRDefault="00D00669" w:rsidP="00D00669">
            <w:pPr>
              <w:pStyle w:val="Ttulo3"/>
              <w:keepNext/>
              <w:spacing w:line="259" w:lineRule="auto"/>
            </w:pPr>
            <w:r w:rsidRPr="00D00669">
              <w:rPr>
                <w:bCs/>
              </w:rPr>
              <w:t>Objetivo</w:t>
            </w:r>
          </w:p>
        </w:tc>
        <w:tc>
          <w:tcPr>
            <w:tcW w:w="0" w:type="auto"/>
            <w:hideMark/>
          </w:tcPr>
          <w:p w14:paraId="4DFCE599" w14:textId="77777777" w:rsidR="00D00669" w:rsidRPr="00D00669" w:rsidRDefault="00D00669" w:rsidP="00D00669">
            <w:pPr>
              <w:pStyle w:val="Ttulo3"/>
              <w:keepNext/>
              <w:spacing w:line="259" w:lineRule="auto"/>
              <w:jc w:val="both"/>
              <w:rPr>
                <w:b w:val="0"/>
                <w:bCs/>
                <w:i w:val="0"/>
                <w:iCs/>
              </w:rPr>
            </w:pPr>
            <w:r w:rsidRPr="00D00669">
              <w:rPr>
                <w:b w:val="0"/>
                <w:bCs/>
                <w:i w:val="0"/>
                <w:iCs/>
              </w:rPr>
              <w:t>Verificar que la inteligencia artificial clasifique correctamente un documento de acuerdo con la información contenida en este.</w:t>
            </w:r>
          </w:p>
        </w:tc>
      </w:tr>
      <w:tr w:rsidR="00D00669" w:rsidRPr="00D00669" w14:paraId="021E3937" w14:textId="77777777" w:rsidTr="00D00669">
        <w:tc>
          <w:tcPr>
            <w:tcW w:w="0" w:type="auto"/>
            <w:hideMark/>
          </w:tcPr>
          <w:p w14:paraId="1197C0CC" w14:textId="77777777" w:rsidR="00D00669" w:rsidRPr="00D00669" w:rsidRDefault="00D00669" w:rsidP="00D00669">
            <w:pPr>
              <w:pStyle w:val="Ttulo3"/>
              <w:keepNext/>
              <w:spacing w:line="259" w:lineRule="auto"/>
            </w:pPr>
            <w:r w:rsidRPr="00D00669">
              <w:rPr>
                <w:bCs/>
              </w:rPr>
              <w:t>Precondición</w:t>
            </w:r>
          </w:p>
        </w:tc>
        <w:tc>
          <w:tcPr>
            <w:tcW w:w="0" w:type="auto"/>
            <w:hideMark/>
          </w:tcPr>
          <w:p w14:paraId="05CC1A6B" w14:textId="77777777" w:rsidR="00D00669" w:rsidRPr="00D00669" w:rsidRDefault="00D00669" w:rsidP="00D00669">
            <w:pPr>
              <w:pStyle w:val="Ttulo3"/>
              <w:keepNext/>
              <w:spacing w:line="259" w:lineRule="auto"/>
              <w:jc w:val="both"/>
              <w:rPr>
                <w:b w:val="0"/>
                <w:bCs/>
                <w:i w:val="0"/>
                <w:iCs/>
              </w:rPr>
            </w:pPr>
            <w:r w:rsidRPr="00D00669">
              <w:rPr>
                <w:b w:val="0"/>
                <w:bCs/>
                <w:i w:val="0"/>
                <w:iCs/>
              </w:rPr>
              <w:t>El sistema se encuentra disponible, el usuario ha iniciado sesión y existe un documento válido previamente cargado y procesado.</w:t>
            </w:r>
          </w:p>
        </w:tc>
      </w:tr>
      <w:tr w:rsidR="00D00669" w:rsidRPr="00D00669" w14:paraId="328E2FBE" w14:textId="77777777" w:rsidTr="00D00669">
        <w:tc>
          <w:tcPr>
            <w:tcW w:w="0" w:type="auto"/>
            <w:hideMark/>
          </w:tcPr>
          <w:p w14:paraId="5C85AB40" w14:textId="77777777" w:rsidR="00D00669" w:rsidRPr="00D00669" w:rsidRDefault="00D00669" w:rsidP="00D00669">
            <w:pPr>
              <w:pStyle w:val="Ttulo3"/>
              <w:keepNext/>
              <w:spacing w:line="259" w:lineRule="auto"/>
            </w:pPr>
            <w:r w:rsidRPr="00D00669">
              <w:rPr>
                <w:bCs/>
              </w:rPr>
              <w:t>Datos de entrada</w:t>
            </w:r>
          </w:p>
        </w:tc>
        <w:tc>
          <w:tcPr>
            <w:tcW w:w="0" w:type="auto"/>
            <w:hideMark/>
          </w:tcPr>
          <w:p w14:paraId="0F079FE8" w14:textId="77777777" w:rsidR="00D00669" w:rsidRPr="00D00669" w:rsidRDefault="00D00669" w:rsidP="00D00669">
            <w:pPr>
              <w:pStyle w:val="Ttulo3"/>
              <w:keepNext/>
              <w:spacing w:line="259" w:lineRule="auto"/>
              <w:jc w:val="both"/>
              <w:rPr>
                <w:b w:val="0"/>
                <w:bCs/>
                <w:i w:val="0"/>
                <w:iCs/>
              </w:rPr>
            </w:pPr>
            <w:r w:rsidRPr="00D00669">
              <w:rPr>
                <w:b w:val="0"/>
                <w:bCs/>
                <w:i w:val="0"/>
                <w:iCs/>
              </w:rPr>
              <w:t>Documento previamente cargado con contenido correspondiente a una de las categorías definidas por el sistema: CONTRATO, FACTURA, INFORME u OTRO.</w:t>
            </w:r>
          </w:p>
        </w:tc>
      </w:tr>
      <w:tr w:rsidR="00D00669" w:rsidRPr="00D00669" w14:paraId="11EFE396" w14:textId="77777777" w:rsidTr="00D00669">
        <w:tc>
          <w:tcPr>
            <w:tcW w:w="0" w:type="auto"/>
            <w:hideMark/>
          </w:tcPr>
          <w:p w14:paraId="13CA692A" w14:textId="77777777" w:rsidR="00D00669" w:rsidRPr="00D00669" w:rsidRDefault="00D00669" w:rsidP="00D00669">
            <w:pPr>
              <w:pStyle w:val="Ttulo3"/>
              <w:keepNext/>
              <w:spacing w:line="259" w:lineRule="auto"/>
            </w:pPr>
            <w:r w:rsidRPr="00D00669">
              <w:rPr>
                <w:bCs/>
              </w:rPr>
              <w:t>Procedimiento</w:t>
            </w:r>
          </w:p>
        </w:tc>
        <w:tc>
          <w:tcPr>
            <w:tcW w:w="0" w:type="auto"/>
            <w:hideMark/>
          </w:tcPr>
          <w:p w14:paraId="57311B44" w14:textId="77777777" w:rsidR="00D00669" w:rsidRPr="00D00669" w:rsidRDefault="00D00669" w:rsidP="00D00669">
            <w:pPr>
              <w:pStyle w:val="Ttulo3"/>
              <w:keepNext/>
              <w:spacing w:line="259" w:lineRule="auto"/>
              <w:jc w:val="both"/>
              <w:rPr>
                <w:b w:val="0"/>
                <w:bCs/>
                <w:i w:val="0"/>
                <w:iCs/>
              </w:rPr>
            </w:pPr>
            <w:r w:rsidRPr="00D00669">
              <w:rPr>
                <w:b w:val="0"/>
                <w:bCs/>
                <w:i w:val="0"/>
                <w:iCs/>
              </w:rPr>
              <w:t>1. Acceder al documento previamente cargado. 2. Ejecutar o consultar el procesamiento mediante IA. 3. Esperar la finalización del procesamiento. 4. Verificar la categoría asignada por la IA. 5. Comparar la clasificación obtenida con el contenido del documento.</w:t>
            </w:r>
          </w:p>
        </w:tc>
      </w:tr>
      <w:tr w:rsidR="00D00669" w:rsidRPr="00D00669" w14:paraId="1D540E7D" w14:textId="77777777" w:rsidTr="00D00669">
        <w:tc>
          <w:tcPr>
            <w:tcW w:w="0" w:type="auto"/>
            <w:hideMark/>
          </w:tcPr>
          <w:p w14:paraId="3AFAA9D7" w14:textId="77777777" w:rsidR="00D00669" w:rsidRPr="00D00669" w:rsidRDefault="00D00669" w:rsidP="00D00669">
            <w:pPr>
              <w:pStyle w:val="Ttulo3"/>
              <w:keepNext/>
              <w:spacing w:line="259" w:lineRule="auto"/>
            </w:pPr>
            <w:r w:rsidRPr="00D00669">
              <w:rPr>
                <w:bCs/>
              </w:rPr>
              <w:t>Resultado esperado</w:t>
            </w:r>
          </w:p>
        </w:tc>
        <w:tc>
          <w:tcPr>
            <w:tcW w:w="0" w:type="auto"/>
            <w:hideMark/>
          </w:tcPr>
          <w:p w14:paraId="3D52675C" w14:textId="77777777" w:rsidR="00D00669" w:rsidRPr="00D00669" w:rsidRDefault="00D00669" w:rsidP="00D00669">
            <w:pPr>
              <w:pStyle w:val="Ttulo3"/>
              <w:keepNext/>
              <w:spacing w:line="259" w:lineRule="auto"/>
              <w:jc w:val="both"/>
              <w:rPr>
                <w:b w:val="0"/>
                <w:bCs/>
                <w:i w:val="0"/>
                <w:iCs/>
              </w:rPr>
            </w:pPr>
            <w:r w:rsidRPr="00D00669">
              <w:rPr>
                <w:b w:val="0"/>
                <w:bCs/>
                <w:i w:val="0"/>
                <w:iCs/>
              </w:rPr>
              <w:t>El sistema debe analizar el contenido del documento y asignarle automáticamente la categoría que corresponda de acuerdo con la información identificada.</w:t>
            </w:r>
          </w:p>
        </w:tc>
      </w:tr>
      <w:tr w:rsidR="00D00669" w:rsidRPr="00D00669" w14:paraId="0313CB85" w14:textId="77777777" w:rsidTr="00D00669">
        <w:tc>
          <w:tcPr>
            <w:tcW w:w="0" w:type="auto"/>
            <w:hideMark/>
          </w:tcPr>
          <w:p w14:paraId="3CBC91A0" w14:textId="77777777" w:rsidR="00D00669" w:rsidRPr="00D00669" w:rsidRDefault="00D00669" w:rsidP="00D00669">
            <w:pPr>
              <w:pStyle w:val="Ttulo3"/>
              <w:keepNext/>
              <w:spacing w:line="259" w:lineRule="auto"/>
            </w:pPr>
            <w:r w:rsidRPr="00D00669">
              <w:rPr>
                <w:bCs/>
              </w:rPr>
              <w:t>Resultado obtenido</w:t>
            </w:r>
          </w:p>
        </w:tc>
        <w:tc>
          <w:tcPr>
            <w:tcW w:w="0" w:type="auto"/>
            <w:hideMark/>
          </w:tcPr>
          <w:p w14:paraId="292B7427" w14:textId="77777777" w:rsidR="00D00669" w:rsidRPr="00D00669" w:rsidRDefault="00D00669" w:rsidP="00D00669">
            <w:pPr>
              <w:pStyle w:val="Ttulo3"/>
              <w:keepNext/>
              <w:spacing w:line="259" w:lineRule="auto"/>
              <w:jc w:val="both"/>
              <w:rPr>
                <w:b w:val="0"/>
                <w:bCs/>
                <w:i w:val="0"/>
                <w:iCs/>
              </w:rPr>
            </w:pPr>
            <w:r w:rsidRPr="00D00669">
              <w:rPr>
                <w:b w:val="0"/>
                <w:bCs/>
                <w:i w:val="0"/>
                <w:iCs/>
              </w:rPr>
              <w:t>La inteligencia artificial analizó correctamente el contenido del documento y le asignó la categoría correspondiente según la información que contiene.</w:t>
            </w:r>
          </w:p>
        </w:tc>
      </w:tr>
      <w:tr w:rsidR="00D00669" w:rsidRPr="00D00669" w14:paraId="12AC3442" w14:textId="77777777" w:rsidTr="00D00669">
        <w:tc>
          <w:tcPr>
            <w:tcW w:w="0" w:type="auto"/>
            <w:hideMark/>
          </w:tcPr>
          <w:p w14:paraId="29736E81" w14:textId="77777777" w:rsidR="00D00669" w:rsidRPr="00D00669" w:rsidRDefault="00D00669" w:rsidP="00D00669">
            <w:pPr>
              <w:pStyle w:val="Ttulo3"/>
              <w:keepNext/>
              <w:spacing w:line="259" w:lineRule="auto"/>
            </w:pPr>
            <w:r w:rsidRPr="00D00669">
              <w:rPr>
                <w:bCs/>
              </w:rPr>
              <w:t>Estado</w:t>
            </w:r>
          </w:p>
        </w:tc>
        <w:tc>
          <w:tcPr>
            <w:tcW w:w="0" w:type="auto"/>
            <w:hideMark/>
          </w:tcPr>
          <w:p w14:paraId="4C6325C1" w14:textId="77777777" w:rsidR="00D00669" w:rsidRPr="00D00669" w:rsidRDefault="00D00669" w:rsidP="00D00669">
            <w:pPr>
              <w:pStyle w:val="Ttulo3"/>
              <w:keepNext/>
              <w:spacing w:line="259" w:lineRule="auto"/>
              <w:jc w:val="both"/>
              <w:rPr>
                <w:b w:val="0"/>
                <w:bCs/>
                <w:i w:val="0"/>
                <w:iCs/>
              </w:rPr>
            </w:pPr>
            <w:r w:rsidRPr="00D00669">
              <w:rPr>
                <w:b w:val="0"/>
                <w:bCs/>
                <w:i w:val="0"/>
                <w:iCs/>
              </w:rPr>
              <w:t>APROBADO</w:t>
            </w:r>
          </w:p>
        </w:tc>
      </w:tr>
      <w:tr w:rsidR="00D00669" w:rsidRPr="00D00669" w14:paraId="02D9A725" w14:textId="77777777" w:rsidTr="00D00669">
        <w:tc>
          <w:tcPr>
            <w:tcW w:w="0" w:type="auto"/>
            <w:hideMark/>
          </w:tcPr>
          <w:p w14:paraId="735D84F7" w14:textId="77777777" w:rsidR="00D00669" w:rsidRPr="00D00669" w:rsidRDefault="00D00669" w:rsidP="00D00669">
            <w:pPr>
              <w:pStyle w:val="Ttulo3"/>
              <w:keepNext/>
              <w:spacing w:line="259" w:lineRule="auto"/>
            </w:pPr>
            <w:r w:rsidRPr="00D00669">
              <w:rPr>
                <w:bCs/>
              </w:rPr>
              <w:lastRenderedPageBreak/>
              <w:t>Evidencia</w:t>
            </w:r>
          </w:p>
        </w:tc>
        <w:tc>
          <w:tcPr>
            <w:tcW w:w="0" w:type="auto"/>
            <w:hideMark/>
          </w:tcPr>
          <w:p w14:paraId="65C2F263" w14:textId="77777777" w:rsidR="00D00669" w:rsidRPr="00D00669" w:rsidRDefault="00D00669" w:rsidP="00D00669">
            <w:pPr>
              <w:pStyle w:val="Ttulo3"/>
              <w:keepNext/>
              <w:spacing w:line="259" w:lineRule="auto"/>
              <w:jc w:val="both"/>
              <w:rPr>
                <w:b w:val="0"/>
                <w:bCs/>
                <w:i w:val="0"/>
                <w:iCs/>
              </w:rPr>
            </w:pPr>
            <w:r w:rsidRPr="00D00669">
              <w:rPr>
                <w:b w:val="0"/>
                <w:bCs/>
                <w:i w:val="0"/>
                <w:iCs/>
              </w:rPr>
              <w:t>Evidencia 10. Clasificación automática del documento. La captura muestra el documento procesado y la categoría asignada automáticamente por la inteligencia artificial de acuerdo con su contenido.</w:t>
            </w:r>
          </w:p>
        </w:tc>
      </w:tr>
    </w:tbl>
    <w:p w14:paraId="34EE4A5D" w14:textId="788D2D37" w:rsidR="00144DD7" w:rsidRDefault="00144DD7" w:rsidP="00144DD7">
      <w:pPr>
        <w:rPr>
          <w:lang w:val="es-MX"/>
        </w:rPr>
      </w:pPr>
      <w:r w:rsidRPr="00144DD7">
        <w:rPr>
          <w:lang w:val="es-MX"/>
        </w:rPr>
        <w:drawing>
          <wp:anchor distT="0" distB="0" distL="114300" distR="114300" simplePos="0" relativeHeight="251675648" behindDoc="0" locked="0" layoutInCell="1" allowOverlap="1" wp14:anchorId="5B0C9768" wp14:editId="0D195783">
            <wp:simplePos x="0" y="0"/>
            <wp:positionH relativeFrom="page">
              <wp:posOffset>1080135</wp:posOffset>
            </wp:positionH>
            <wp:positionV relativeFrom="page">
              <wp:posOffset>2164080</wp:posOffset>
            </wp:positionV>
            <wp:extent cx="5612130" cy="2583180"/>
            <wp:effectExtent l="0" t="0" r="7620" b="762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583180"/>
                    </a:xfrm>
                    <a:prstGeom prst="rect">
                      <a:avLst/>
                    </a:prstGeom>
                  </pic:spPr>
                </pic:pic>
              </a:graphicData>
            </a:graphic>
          </wp:anchor>
        </w:drawing>
      </w:r>
    </w:p>
    <w:p w14:paraId="32B37F45" w14:textId="4251C91D" w:rsidR="00804B34" w:rsidRDefault="00804B34" w:rsidP="00804B34">
      <w:pPr>
        <w:pStyle w:val="Ttulo3"/>
      </w:pPr>
      <w:r w:rsidRPr="00A01788">
        <w:rPr>
          <w:lang w:val="es-MX"/>
        </w:rPr>
        <w:t xml:space="preserve">CP-11 </w:t>
      </w:r>
      <w:r w:rsidR="00144DD7" w:rsidRPr="00144DD7">
        <w:rPr>
          <w:bCs/>
        </w:rPr>
        <w:t>Extracción de información relevante</w:t>
      </w:r>
      <w:r w:rsidR="00144DD7" w:rsidRPr="00144DD7">
        <w:t>.</w:t>
      </w:r>
    </w:p>
    <w:tbl>
      <w:tblPr>
        <w:tblStyle w:val="Tablaconcuadrcula"/>
        <w:tblW w:w="0" w:type="auto"/>
        <w:tblLook w:val="04A0" w:firstRow="1" w:lastRow="0" w:firstColumn="1" w:lastColumn="0" w:noHBand="0" w:noVBand="1"/>
      </w:tblPr>
      <w:tblGrid>
        <w:gridCol w:w="2101"/>
        <w:gridCol w:w="6727"/>
      </w:tblGrid>
      <w:tr w:rsidR="00144DD7" w:rsidRPr="00144DD7" w14:paraId="1E6B7C62" w14:textId="77777777" w:rsidTr="00144DD7">
        <w:tc>
          <w:tcPr>
            <w:tcW w:w="0" w:type="auto"/>
            <w:hideMark/>
          </w:tcPr>
          <w:p w14:paraId="3D48B462" w14:textId="77777777" w:rsidR="00144DD7" w:rsidRPr="00144DD7" w:rsidRDefault="00144DD7" w:rsidP="00144DD7">
            <w:pPr>
              <w:spacing w:after="160" w:line="259" w:lineRule="auto"/>
              <w:rPr>
                <w:b/>
                <w:bCs/>
              </w:rPr>
            </w:pPr>
            <w:r w:rsidRPr="00144DD7">
              <w:rPr>
                <w:b/>
                <w:bCs/>
              </w:rPr>
              <w:t>Campo</w:t>
            </w:r>
          </w:p>
        </w:tc>
        <w:tc>
          <w:tcPr>
            <w:tcW w:w="0" w:type="auto"/>
            <w:hideMark/>
          </w:tcPr>
          <w:p w14:paraId="293CD95D" w14:textId="77777777" w:rsidR="00144DD7" w:rsidRPr="00144DD7" w:rsidRDefault="00144DD7" w:rsidP="00144DD7">
            <w:pPr>
              <w:spacing w:after="160" w:line="259" w:lineRule="auto"/>
              <w:rPr>
                <w:b/>
                <w:bCs/>
              </w:rPr>
            </w:pPr>
            <w:r w:rsidRPr="00144DD7">
              <w:rPr>
                <w:b/>
                <w:bCs/>
              </w:rPr>
              <w:t>Descripción</w:t>
            </w:r>
          </w:p>
        </w:tc>
      </w:tr>
      <w:tr w:rsidR="00144DD7" w:rsidRPr="00144DD7" w14:paraId="5CD9280F" w14:textId="77777777" w:rsidTr="00144DD7">
        <w:tc>
          <w:tcPr>
            <w:tcW w:w="0" w:type="auto"/>
            <w:hideMark/>
          </w:tcPr>
          <w:p w14:paraId="1C8F8CE7" w14:textId="77777777" w:rsidR="00144DD7" w:rsidRPr="00144DD7" w:rsidRDefault="00144DD7" w:rsidP="00144DD7">
            <w:pPr>
              <w:spacing w:after="160" w:line="259" w:lineRule="auto"/>
            </w:pPr>
            <w:r w:rsidRPr="00144DD7">
              <w:rPr>
                <w:b/>
                <w:bCs/>
              </w:rPr>
              <w:t>Requisito relacionado</w:t>
            </w:r>
          </w:p>
        </w:tc>
        <w:tc>
          <w:tcPr>
            <w:tcW w:w="0" w:type="auto"/>
            <w:hideMark/>
          </w:tcPr>
          <w:p w14:paraId="4A1D3077" w14:textId="77777777" w:rsidR="00144DD7" w:rsidRPr="00144DD7" w:rsidRDefault="00144DD7" w:rsidP="00144DD7">
            <w:pPr>
              <w:spacing w:after="160" w:line="259" w:lineRule="auto"/>
            </w:pPr>
            <w:r w:rsidRPr="00144DD7">
              <w:t>RF-13 — Extracción de información relevante</w:t>
            </w:r>
          </w:p>
        </w:tc>
      </w:tr>
      <w:tr w:rsidR="00144DD7" w:rsidRPr="00144DD7" w14:paraId="464C7F49" w14:textId="77777777" w:rsidTr="00144DD7">
        <w:tc>
          <w:tcPr>
            <w:tcW w:w="0" w:type="auto"/>
            <w:hideMark/>
          </w:tcPr>
          <w:p w14:paraId="11E2B7B2" w14:textId="77777777" w:rsidR="00144DD7" w:rsidRPr="00144DD7" w:rsidRDefault="00144DD7" w:rsidP="00144DD7">
            <w:pPr>
              <w:spacing w:after="160" w:line="259" w:lineRule="auto"/>
            </w:pPr>
            <w:r w:rsidRPr="00144DD7">
              <w:rPr>
                <w:b/>
                <w:bCs/>
              </w:rPr>
              <w:t>Historia de usuario</w:t>
            </w:r>
          </w:p>
        </w:tc>
        <w:tc>
          <w:tcPr>
            <w:tcW w:w="0" w:type="auto"/>
            <w:hideMark/>
          </w:tcPr>
          <w:p w14:paraId="41ADDEE3" w14:textId="77777777" w:rsidR="00144DD7" w:rsidRPr="00144DD7" w:rsidRDefault="00144DD7" w:rsidP="00144DD7">
            <w:pPr>
              <w:spacing w:after="160" w:line="259" w:lineRule="auto"/>
            </w:pPr>
            <w:r w:rsidRPr="00144DD7">
              <w:t>HU-09</w:t>
            </w:r>
          </w:p>
        </w:tc>
      </w:tr>
      <w:tr w:rsidR="00144DD7" w:rsidRPr="00144DD7" w14:paraId="5459C3B0" w14:textId="77777777" w:rsidTr="00144DD7">
        <w:tc>
          <w:tcPr>
            <w:tcW w:w="0" w:type="auto"/>
            <w:hideMark/>
          </w:tcPr>
          <w:p w14:paraId="7FBBDEAB" w14:textId="77777777" w:rsidR="00144DD7" w:rsidRPr="00144DD7" w:rsidRDefault="00144DD7" w:rsidP="00144DD7">
            <w:pPr>
              <w:spacing w:after="160" w:line="259" w:lineRule="auto"/>
            </w:pPr>
            <w:r w:rsidRPr="00144DD7">
              <w:rPr>
                <w:b/>
                <w:bCs/>
              </w:rPr>
              <w:t>Caso de uso</w:t>
            </w:r>
          </w:p>
        </w:tc>
        <w:tc>
          <w:tcPr>
            <w:tcW w:w="0" w:type="auto"/>
            <w:hideMark/>
          </w:tcPr>
          <w:p w14:paraId="655A4D71" w14:textId="77777777" w:rsidR="00144DD7" w:rsidRPr="00144DD7" w:rsidRDefault="00144DD7" w:rsidP="00144DD7">
            <w:pPr>
              <w:spacing w:after="160" w:line="259" w:lineRule="auto"/>
            </w:pPr>
            <w:r w:rsidRPr="00144DD7">
              <w:t>CU-08 — Procesar documento mediante IA</w:t>
            </w:r>
          </w:p>
        </w:tc>
      </w:tr>
      <w:tr w:rsidR="00144DD7" w:rsidRPr="00144DD7" w14:paraId="697BA9EB" w14:textId="77777777" w:rsidTr="00144DD7">
        <w:tc>
          <w:tcPr>
            <w:tcW w:w="0" w:type="auto"/>
            <w:hideMark/>
          </w:tcPr>
          <w:p w14:paraId="12B51666" w14:textId="77777777" w:rsidR="00144DD7" w:rsidRPr="00144DD7" w:rsidRDefault="00144DD7" w:rsidP="00144DD7">
            <w:pPr>
              <w:spacing w:after="160" w:line="259" w:lineRule="auto"/>
            </w:pPr>
            <w:r w:rsidRPr="00144DD7">
              <w:rPr>
                <w:b/>
                <w:bCs/>
              </w:rPr>
              <w:t>Criterio de aceptación</w:t>
            </w:r>
          </w:p>
        </w:tc>
        <w:tc>
          <w:tcPr>
            <w:tcW w:w="0" w:type="auto"/>
            <w:hideMark/>
          </w:tcPr>
          <w:p w14:paraId="48290A44" w14:textId="77777777" w:rsidR="00144DD7" w:rsidRPr="00144DD7" w:rsidRDefault="00144DD7" w:rsidP="00144DD7">
            <w:pPr>
              <w:spacing w:after="160" w:line="259" w:lineRule="auto"/>
            </w:pPr>
            <w:r w:rsidRPr="00144DD7">
              <w:t>CA-09</w:t>
            </w:r>
          </w:p>
        </w:tc>
      </w:tr>
      <w:tr w:rsidR="00144DD7" w:rsidRPr="00144DD7" w14:paraId="4B863B38" w14:textId="77777777" w:rsidTr="00144DD7">
        <w:tc>
          <w:tcPr>
            <w:tcW w:w="0" w:type="auto"/>
            <w:hideMark/>
          </w:tcPr>
          <w:p w14:paraId="483286B2" w14:textId="77777777" w:rsidR="00144DD7" w:rsidRPr="00144DD7" w:rsidRDefault="00144DD7" w:rsidP="00144DD7">
            <w:pPr>
              <w:spacing w:after="160" w:line="259" w:lineRule="auto"/>
            </w:pPr>
            <w:r w:rsidRPr="00144DD7">
              <w:rPr>
                <w:b/>
                <w:bCs/>
              </w:rPr>
              <w:t>Reglas relacionadas</w:t>
            </w:r>
          </w:p>
        </w:tc>
        <w:tc>
          <w:tcPr>
            <w:tcW w:w="0" w:type="auto"/>
            <w:hideMark/>
          </w:tcPr>
          <w:p w14:paraId="55662AD6" w14:textId="77777777" w:rsidR="00144DD7" w:rsidRPr="00144DD7" w:rsidRDefault="00144DD7" w:rsidP="00144DD7">
            <w:pPr>
              <w:spacing w:after="160" w:line="259" w:lineRule="auto"/>
            </w:pPr>
            <w:r w:rsidRPr="00144DD7">
              <w:t>RN-07, RN-08, RN-09</w:t>
            </w:r>
          </w:p>
        </w:tc>
      </w:tr>
      <w:tr w:rsidR="00144DD7" w:rsidRPr="00144DD7" w14:paraId="09788C7E" w14:textId="77777777" w:rsidTr="00144DD7">
        <w:tc>
          <w:tcPr>
            <w:tcW w:w="0" w:type="auto"/>
            <w:hideMark/>
          </w:tcPr>
          <w:p w14:paraId="779AA743" w14:textId="77777777" w:rsidR="00144DD7" w:rsidRPr="00144DD7" w:rsidRDefault="00144DD7" w:rsidP="00144DD7">
            <w:pPr>
              <w:spacing w:after="160" w:line="259" w:lineRule="auto"/>
            </w:pPr>
            <w:r w:rsidRPr="00144DD7">
              <w:rPr>
                <w:b/>
                <w:bCs/>
              </w:rPr>
              <w:t>Requisito no funcional</w:t>
            </w:r>
          </w:p>
        </w:tc>
        <w:tc>
          <w:tcPr>
            <w:tcW w:w="0" w:type="auto"/>
            <w:hideMark/>
          </w:tcPr>
          <w:p w14:paraId="030F9FF8" w14:textId="77777777" w:rsidR="00144DD7" w:rsidRPr="00144DD7" w:rsidRDefault="00144DD7" w:rsidP="00144DD7">
            <w:pPr>
              <w:spacing w:after="160" w:line="259" w:lineRule="auto"/>
            </w:pPr>
            <w:r w:rsidRPr="00144DD7">
              <w:t>RNF-06 — Disponibilidad de servicios externos</w:t>
            </w:r>
          </w:p>
        </w:tc>
      </w:tr>
      <w:tr w:rsidR="00144DD7" w:rsidRPr="00144DD7" w14:paraId="02DE948D" w14:textId="77777777" w:rsidTr="00144DD7">
        <w:tc>
          <w:tcPr>
            <w:tcW w:w="0" w:type="auto"/>
            <w:hideMark/>
          </w:tcPr>
          <w:p w14:paraId="70B2755F" w14:textId="77777777" w:rsidR="00144DD7" w:rsidRPr="00144DD7" w:rsidRDefault="00144DD7" w:rsidP="00144DD7">
            <w:pPr>
              <w:spacing w:after="160" w:line="259" w:lineRule="auto"/>
            </w:pPr>
            <w:r w:rsidRPr="00144DD7">
              <w:rPr>
                <w:b/>
                <w:bCs/>
              </w:rPr>
              <w:t>Objetivo</w:t>
            </w:r>
          </w:p>
        </w:tc>
        <w:tc>
          <w:tcPr>
            <w:tcW w:w="0" w:type="auto"/>
            <w:hideMark/>
          </w:tcPr>
          <w:p w14:paraId="094DA5CE" w14:textId="77777777" w:rsidR="00144DD7" w:rsidRPr="00144DD7" w:rsidRDefault="00144DD7" w:rsidP="00144DD7">
            <w:pPr>
              <w:spacing w:after="160" w:line="259" w:lineRule="auto"/>
            </w:pPr>
            <w:r w:rsidRPr="00144DD7">
              <w:t>Verificar que el sistema identifique y extraiga automáticamente la información relevante contenida en el documento según su categoría.</w:t>
            </w:r>
          </w:p>
        </w:tc>
      </w:tr>
      <w:tr w:rsidR="00144DD7" w:rsidRPr="00144DD7" w14:paraId="2C9C71CE" w14:textId="77777777" w:rsidTr="00144DD7">
        <w:tc>
          <w:tcPr>
            <w:tcW w:w="0" w:type="auto"/>
            <w:hideMark/>
          </w:tcPr>
          <w:p w14:paraId="2FF587FE" w14:textId="77777777" w:rsidR="00144DD7" w:rsidRPr="00144DD7" w:rsidRDefault="00144DD7" w:rsidP="00144DD7">
            <w:pPr>
              <w:spacing w:after="160" w:line="259" w:lineRule="auto"/>
            </w:pPr>
            <w:r w:rsidRPr="00144DD7">
              <w:rPr>
                <w:b/>
                <w:bCs/>
              </w:rPr>
              <w:t>Precondición</w:t>
            </w:r>
          </w:p>
        </w:tc>
        <w:tc>
          <w:tcPr>
            <w:tcW w:w="0" w:type="auto"/>
            <w:hideMark/>
          </w:tcPr>
          <w:p w14:paraId="796ED98A" w14:textId="77777777" w:rsidR="00144DD7" w:rsidRPr="00144DD7" w:rsidRDefault="00144DD7" w:rsidP="00144DD7">
            <w:pPr>
              <w:spacing w:after="160" w:line="259" w:lineRule="auto"/>
            </w:pPr>
            <w:r w:rsidRPr="00144DD7">
              <w:t>El sistema se encuentra disponible, el usuario ha iniciado sesión y existe un documento previamente cargado y procesado mediante IA.</w:t>
            </w:r>
          </w:p>
        </w:tc>
      </w:tr>
      <w:tr w:rsidR="00144DD7" w:rsidRPr="00144DD7" w14:paraId="2E3E16B9" w14:textId="77777777" w:rsidTr="00144DD7">
        <w:tc>
          <w:tcPr>
            <w:tcW w:w="0" w:type="auto"/>
            <w:hideMark/>
          </w:tcPr>
          <w:p w14:paraId="08C6AA41" w14:textId="77777777" w:rsidR="00144DD7" w:rsidRPr="00144DD7" w:rsidRDefault="00144DD7" w:rsidP="00144DD7">
            <w:pPr>
              <w:spacing w:after="160" w:line="259" w:lineRule="auto"/>
            </w:pPr>
            <w:r w:rsidRPr="00144DD7">
              <w:rPr>
                <w:b/>
                <w:bCs/>
              </w:rPr>
              <w:t>Datos de entrada</w:t>
            </w:r>
          </w:p>
        </w:tc>
        <w:tc>
          <w:tcPr>
            <w:tcW w:w="0" w:type="auto"/>
            <w:hideMark/>
          </w:tcPr>
          <w:p w14:paraId="487E3EDA" w14:textId="77777777" w:rsidR="00144DD7" w:rsidRPr="00144DD7" w:rsidRDefault="00144DD7" w:rsidP="00144DD7">
            <w:pPr>
              <w:spacing w:after="160" w:line="259" w:lineRule="auto"/>
            </w:pPr>
            <w:r w:rsidRPr="00144DD7">
              <w:t>Documento procesado correspondiente a una de las categorías definidas por el sistema.</w:t>
            </w:r>
          </w:p>
        </w:tc>
      </w:tr>
      <w:tr w:rsidR="00144DD7" w:rsidRPr="00144DD7" w14:paraId="3CEE5A68" w14:textId="77777777" w:rsidTr="00144DD7">
        <w:tc>
          <w:tcPr>
            <w:tcW w:w="0" w:type="auto"/>
            <w:hideMark/>
          </w:tcPr>
          <w:p w14:paraId="1EFA95C5" w14:textId="77777777" w:rsidR="00144DD7" w:rsidRPr="00144DD7" w:rsidRDefault="00144DD7" w:rsidP="00144DD7">
            <w:pPr>
              <w:spacing w:after="160" w:line="259" w:lineRule="auto"/>
            </w:pPr>
            <w:r w:rsidRPr="00144DD7">
              <w:rPr>
                <w:b/>
                <w:bCs/>
              </w:rPr>
              <w:t>Procedimiento</w:t>
            </w:r>
          </w:p>
        </w:tc>
        <w:tc>
          <w:tcPr>
            <w:tcW w:w="0" w:type="auto"/>
            <w:hideMark/>
          </w:tcPr>
          <w:p w14:paraId="0E5062E3" w14:textId="77777777" w:rsidR="00144DD7" w:rsidRPr="00144DD7" w:rsidRDefault="00144DD7" w:rsidP="00144DD7">
            <w:pPr>
              <w:spacing w:after="160" w:line="259" w:lineRule="auto"/>
            </w:pPr>
            <w:r w:rsidRPr="00144DD7">
              <w:t>1. Acceder al documento procesado. 2. Consultar los resultados generados por la IA. 3. Identificar la información relevante extraída. 4. Verificar que los datos correspondan al contenido del documento.</w:t>
            </w:r>
          </w:p>
        </w:tc>
      </w:tr>
      <w:tr w:rsidR="00144DD7" w:rsidRPr="00144DD7" w14:paraId="012B8439" w14:textId="77777777" w:rsidTr="00144DD7">
        <w:tc>
          <w:tcPr>
            <w:tcW w:w="0" w:type="auto"/>
            <w:hideMark/>
          </w:tcPr>
          <w:p w14:paraId="1F0F2D9C" w14:textId="77777777" w:rsidR="00144DD7" w:rsidRPr="00144DD7" w:rsidRDefault="00144DD7" w:rsidP="00144DD7">
            <w:pPr>
              <w:spacing w:after="160" w:line="259" w:lineRule="auto"/>
            </w:pPr>
            <w:r w:rsidRPr="00144DD7">
              <w:rPr>
                <w:b/>
                <w:bCs/>
              </w:rPr>
              <w:t>Resultado esperado</w:t>
            </w:r>
          </w:p>
        </w:tc>
        <w:tc>
          <w:tcPr>
            <w:tcW w:w="0" w:type="auto"/>
            <w:hideMark/>
          </w:tcPr>
          <w:p w14:paraId="24558DBE" w14:textId="77777777" w:rsidR="00144DD7" w:rsidRPr="00144DD7" w:rsidRDefault="00144DD7" w:rsidP="00144DD7">
            <w:pPr>
              <w:spacing w:after="160" w:line="259" w:lineRule="auto"/>
            </w:pPr>
            <w:r w:rsidRPr="00144DD7">
              <w:t>El sistema debe identificar y mostrar información relevante del documento de acuerdo con su categoría y contenido.</w:t>
            </w:r>
          </w:p>
        </w:tc>
      </w:tr>
      <w:tr w:rsidR="00144DD7" w:rsidRPr="00144DD7" w14:paraId="340AB5D9" w14:textId="77777777" w:rsidTr="00144DD7">
        <w:tc>
          <w:tcPr>
            <w:tcW w:w="0" w:type="auto"/>
            <w:hideMark/>
          </w:tcPr>
          <w:p w14:paraId="7D7C3C25" w14:textId="77777777" w:rsidR="00144DD7" w:rsidRPr="00144DD7" w:rsidRDefault="00144DD7" w:rsidP="00144DD7">
            <w:pPr>
              <w:spacing w:after="160" w:line="259" w:lineRule="auto"/>
            </w:pPr>
            <w:r w:rsidRPr="00144DD7">
              <w:rPr>
                <w:b/>
                <w:bCs/>
              </w:rPr>
              <w:t>Resultado obtenido</w:t>
            </w:r>
          </w:p>
        </w:tc>
        <w:tc>
          <w:tcPr>
            <w:tcW w:w="0" w:type="auto"/>
            <w:hideMark/>
          </w:tcPr>
          <w:p w14:paraId="221C558D" w14:textId="77777777" w:rsidR="00144DD7" w:rsidRPr="00144DD7" w:rsidRDefault="00144DD7" w:rsidP="00144DD7">
            <w:pPr>
              <w:spacing w:after="160" w:line="259" w:lineRule="auto"/>
            </w:pPr>
            <w:r w:rsidRPr="00144DD7">
              <w:t>El sistema identificó y mostró correctamente la información relevante contenida en el documento, de acuerdo con su categoría y contenido.</w:t>
            </w:r>
          </w:p>
        </w:tc>
      </w:tr>
      <w:tr w:rsidR="00144DD7" w:rsidRPr="00144DD7" w14:paraId="65784080" w14:textId="77777777" w:rsidTr="00144DD7">
        <w:tc>
          <w:tcPr>
            <w:tcW w:w="0" w:type="auto"/>
            <w:hideMark/>
          </w:tcPr>
          <w:p w14:paraId="19EF2571" w14:textId="77777777" w:rsidR="00144DD7" w:rsidRPr="00144DD7" w:rsidRDefault="00144DD7" w:rsidP="00144DD7">
            <w:pPr>
              <w:spacing w:after="160" w:line="259" w:lineRule="auto"/>
            </w:pPr>
            <w:r w:rsidRPr="00144DD7">
              <w:rPr>
                <w:b/>
                <w:bCs/>
              </w:rPr>
              <w:t>Estado</w:t>
            </w:r>
          </w:p>
        </w:tc>
        <w:tc>
          <w:tcPr>
            <w:tcW w:w="0" w:type="auto"/>
            <w:hideMark/>
          </w:tcPr>
          <w:p w14:paraId="067C3134" w14:textId="77777777" w:rsidR="00144DD7" w:rsidRPr="00144DD7" w:rsidRDefault="00144DD7" w:rsidP="00144DD7">
            <w:pPr>
              <w:spacing w:after="160" w:line="259" w:lineRule="auto"/>
            </w:pPr>
            <w:r w:rsidRPr="00144DD7">
              <w:t>APROBADO</w:t>
            </w:r>
          </w:p>
        </w:tc>
      </w:tr>
      <w:tr w:rsidR="00144DD7" w:rsidRPr="00144DD7" w14:paraId="74A8B708" w14:textId="77777777" w:rsidTr="00144DD7">
        <w:tc>
          <w:tcPr>
            <w:tcW w:w="0" w:type="auto"/>
            <w:hideMark/>
          </w:tcPr>
          <w:p w14:paraId="514F5992" w14:textId="77777777" w:rsidR="00144DD7" w:rsidRPr="00144DD7" w:rsidRDefault="00144DD7" w:rsidP="00144DD7">
            <w:pPr>
              <w:spacing w:after="160" w:line="259" w:lineRule="auto"/>
            </w:pPr>
            <w:r w:rsidRPr="00144DD7">
              <w:rPr>
                <w:b/>
                <w:bCs/>
              </w:rPr>
              <w:t>Evidencia</w:t>
            </w:r>
          </w:p>
        </w:tc>
        <w:tc>
          <w:tcPr>
            <w:tcW w:w="0" w:type="auto"/>
            <w:hideMark/>
          </w:tcPr>
          <w:p w14:paraId="6C2C2588" w14:textId="77777777" w:rsidR="00144DD7" w:rsidRPr="00144DD7" w:rsidRDefault="00144DD7" w:rsidP="00144DD7">
            <w:pPr>
              <w:spacing w:after="160" w:line="259" w:lineRule="auto"/>
            </w:pPr>
            <w:r w:rsidRPr="00144DD7">
              <w:rPr>
                <w:b/>
                <w:bCs/>
              </w:rPr>
              <w:t>Evidencia 11. Extracción de información relevante.</w:t>
            </w:r>
            <w:r w:rsidRPr="00144DD7">
              <w:t xml:space="preserve"> La captura muestra los datos relevantes identificados y extraídos automáticamente por la inteligencia artificial a partir del contenido del documento.</w:t>
            </w:r>
          </w:p>
        </w:tc>
      </w:tr>
    </w:tbl>
    <w:p w14:paraId="3A1B46D6" w14:textId="77777777" w:rsidR="00144DD7" w:rsidRDefault="00144DD7" w:rsidP="00144DD7"/>
    <w:p w14:paraId="1E1BA115" w14:textId="68897171" w:rsidR="00144DD7" w:rsidRPr="00144DD7" w:rsidRDefault="00144DD7" w:rsidP="00144DD7">
      <w:r w:rsidRPr="00144DD7">
        <w:drawing>
          <wp:anchor distT="0" distB="0" distL="114300" distR="114300" simplePos="0" relativeHeight="251677696" behindDoc="0" locked="0" layoutInCell="1" allowOverlap="1" wp14:anchorId="7BD1EDDD" wp14:editId="3F9F341E">
            <wp:simplePos x="0" y="0"/>
            <wp:positionH relativeFrom="page">
              <wp:posOffset>1080135</wp:posOffset>
            </wp:positionH>
            <wp:positionV relativeFrom="page">
              <wp:posOffset>5570855</wp:posOffset>
            </wp:positionV>
            <wp:extent cx="5612130" cy="2199005"/>
            <wp:effectExtent l="0" t="0" r="762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199005"/>
                    </a:xfrm>
                    <a:prstGeom prst="rect">
                      <a:avLst/>
                    </a:prstGeom>
                  </pic:spPr>
                </pic:pic>
              </a:graphicData>
            </a:graphic>
          </wp:anchor>
        </w:drawing>
      </w:r>
    </w:p>
    <w:p w14:paraId="2B26534F" w14:textId="211011AE" w:rsidR="00804B34" w:rsidRDefault="00804B34" w:rsidP="00D00669">
      <w:pPr>
        <w:pStyle w:val="Ttulo3"/>
        <w:rPr>
          <w:lang w:val="es-MX"/>
        </w:rPr>
      </w:pPr>
      <w:r w:rsidRPr="00A01788">
        <w:rPr>
          <w:lang w:val="es-MX"/>
        </w:rPr>
        <w:t>CP-12 OTRO</w:t>
      </w:r>
    </w:p>
    <w:tbl>
      <w:tblPr>
        <w:tblStyle w:val="Tablaconcuadrcula"/>
        <w:tblW w:w="0" w:type="auto"/>
        <w:tblLook w:val="04A0" w:firstRow="1" w:lastRow="0" w:firstColumn="1" w:lastColumn="0" w:noHBand="0" w:noVBand="1"/>
      </w:tblPr>
      <w:tblGrid>
        <w:gridCol w:w="2045"/>
        <w:gridCol w:w="6783"/>
      </w:tblGrid>
      <w:tr w:rsidR="0081504E" w:rsidRPr="0081504E" w14:paraId="17957E7F" w14:textId="77777777" w:rsidTr="0081504E">
        <w:tc>
          <w:tcPr>
            <w:tcW w:w="0" w:type="auto"/>
            <w:hideMark/>
          </w:tcPr>
          <w:p w14:paraId="72C37CD5" w14:textId="77777777" w:rsidR="0081504E" w:rsidRPr="0081504E" w:rsidRDefault="0081504E" w:rsidP="0081504E">
            <w:pPr>
              <w:spacing w:after="160" w:line="259" w:lineRule="auto"/>
              <w:rPr>
                <w:b/>
                <w:bCs/>
              </w:rPr>
            </w:pPr>
            <w:r w:rsidRPr="0081504E">
              <w:rPr>
                <w:b/>
                <w:bCs/>
              </w:rPr>
              <w:t>Campo</w:t>
            </w:r>
          </w:p>
        </w:tc>
        <w:tc>
          <w:tcPr>
            <w:tcW w:w="0" w:type="auto"/>
            <w:hideMark/>
          </w:tcPr>
          <w:p w14:paraId="5098F901" w14:textId="77777777" w:rsidR="0081504E" w:rsidRPr="0081504E" w:rsidRDefault="0081504E" w:rsidP="0081504E">
            <w:pPr>
              <w:spacing w:after="160" w:line="259" w:lineRule="auto"/>
              <w:rPr>
                <w:b/>
                <w:bCs/>
              </w:rPr>
            </w:pPr>
            <w:r w:rsidRPr="0081504E">
              <w:rPr>
                <w:b/>
                <w:bCs/>
              </w:rPr>
              <w:t>Descripción</w:t>
            </w:r>
          </w:p>
        </w:tc>
      </w:tr>
      <w:tr w:rsidR="0081504E" w:rsidRPr="0081504E" w14:paraId="327BFEC3" w14:textId="77777777" w:rsidTr="0081504E">
        <w:tc>
          <w:tcPr>
            <w:tcW w:w="0" w:type="auto"/>
            <w:hideMark/>
          </w:tcPr>
          <w:p w14:paraId="5D228D86" w14:textId="77777777" w:rsidR="0081504E" w:rsidRPr="0081504E" w:rsidRDefault="0081504E" w:rsidP="0081504E">
            <w:pPr>
              <w:spacing w:after="160" w:line="259" w:lineRule="auto"/>
            </w:pPr>
            <w:r w:rsidRPr="0081504E">
              <w:rPr>
                <w:b/>
                <w:bCs/>
              </w:rPr>
              <w:t>Requisito relacionado</w:t>
            </w:r>
          </w:p>
        </w:tc>
        <w:tc>
          <w:tcPr>
            <w:tcW w:w="0" w:type="auto"/>
            <w:hideMark/>
          </w:tcPr>
          <w:p w14:paraId="119C4126" w14:textId="77777777" w:rsidR="0081504E" w:rsidRPr="0081504E" w:rsidRDefault="0081504E" w:rsidP="0081504E">
            <w:pPr>
              <w:spacing w:after="160" w:line="259" w:lineRule="auto"/>
            </w:pPr>
            <w:r w:rsidRPr="0081504E">
              <w:t>RF-11 — Clasificación automática / RF-16 — Preguntas en lenguaje natural</w:t>
            </w:r>
          </w:p>
        </w:tc>
      </w:tr>
      <w:tr w:rsidR="0081504E" w:rsidRPr="0081504E" w14:paraId="5AB6CD7A" w14:textId="77777777" w:rsidTr="0081504E">
        <w:tc>
          <w:tcPr>
            <w:tcW w:w="0" w:type="auto"/>
            <w:hideMark/>
          </w:tcPr>
          <w:p w14:paraId="59E93BE8" w14:textId="77777777" w:rsidR="0081504E" w:rsidRPr="0081504E" w:rsidRDefault="0081504E" w:rsidP="0081504E">
            <w:pPr>
              <w:spacing w:after="160" w:line="259" w:lineRule="auto"/>
            </w:pPr>
            <w:r w:rsidRPr="0081504E">
              <w:rPr>
                <w:b/>
                <w:bCs/>
              </w:rPr>
              <w:t>Historia de usuario</w:t>
            </w:r>
          </w:p>
        </w:tc>
        <w:tc>
          <w:tcPr>
            <w:tcW w:w="0" w:type="auto"/>
            <w:hideMark/>
          </w:tcPr>
          <w:p w14:paraId="63AC0E8B" w14:textId="77777777" w:rsidR="0081504E" w:rsidRPr="0081504E" w:rsidRDefault="0081504E" w:rsidP="0081504E">
            <w:pPr>
              <w:spacing w:after="160" w:line="259" w:lineRule="auto"/>
            </w:pPr>
            <w:r w:rsidRPr="0081504E">
              <w:t>HU-08, HU-10</w:t>
            </w:r>
          </w:p>
        </w:tc>
      </w:tr>
      <w:tr w:rsidR="0081504E" w:rsidRPr="0081504E" w14:paraId="52627A04" w14:textId="77777777" w:rsidTr="0081504E">
        <w:tc>
          <w:tcPr>
            <w:tcW w:w="0" w:type="auto"/>
            <w:hideMark/>
          </w:tcPr>
          <w:p w14:paraId="31F59923" w14:textId="77777777" w:rsidR="0081504E" w:rsidRPr="0081504E" w:rsidRDefault="0081504E" w:rsidP="0081504E">
            <w:pPr>
              <w:spacing w:after="160" w:line="259" w:lineRule="auto"/>
            </w:pPr>
            <w:r w:rsidRPr="0081504E">
              <w:rPr>
                <w:b/>
                <w:bCs/>
              </w:rPr>
              <w:t>Caso de uso</w:t>
            </w:r>
          </w:p>
        </w:tc>
        <w:tc>
          <w:tcPr>
            <w:tcW w:w="0" w:type="auto"/>
            <w:hideMark/>
          </w:tcPr>
          <w:p w14:paraId="3600A90F" w14:textId="77777777" w:rsidR="0081504E" w:rsidRPr="0081504E" w:rsidRDefault="0081504E" w:rsidP="0081504E">
            <w:pPr>
              <w:spacing w:after="160" w:line="259" w:lineRule="auto"/>
            </w:pPr>
            <w:r w:rsidRPr="0081504E">
              <w:t>CU-08 — Procesar documento mediante IA / CU-10 — Realizar preguntas sobre documentos</w:t>
            </w:r>
          </w:p>
        </w:tc>
      </w:tr>
      <w:tr w:rsidR="0081504E" w:rsidRPr="0081504E" w14:paraId="37C3A77D" w14:textId="77777777" w:rsidTr="0081504E">
        <w:tc>
          <w:tcPr>
            <w:tcW w:w="0" w:type="auto"/>
            <w:hideMark/>
          </w:tcPr>
          <w:p w14:paraId="26EFD5EE" w14:textId="77777777" w:rsidR="0081504E" w:rsidRPr="0081504E" w:rsidRDefault="0081504E" w:rsidP="0081504E">
            <w:pPr>
              <w:spacing w:after="160" w:line="259" w:lineRule="auto"/>
            </w:pPr>
            <w:r w:rsidRPr="0081504E">
              <w:rPr>
                <w:b/>
                <w:bCs/>
              </w:rPr>
              <w:t>Criterio de aceptación</w:t>
            </w:r>
          </w:p>
        </w:tc>
        <w:tc>
          <w:tcPr>
            <w:tcW w:w="0" w:type="auto"/>
            <w:hideMark/>
          </w:tcPr>
          <w:p w14:paraId="59EEC335" w14:textId="77777777" w:rsidR="0081504E" w:rsidRPr="0081504E" w:rsidRDefault="0081504E" w:rsidP="0081504E">
            <w:pPr>
              <w:spacing w:after="160" w:line="259" w:lineRule="auto"/>
            </w:pPr>
            <w:r w:rsidRPr="0081504E">
              <w:t>CA-08, CA-10</w:t>
            </w:r>
          </w:p>
        </w:tc>
      </w:tr>
      <w:tr w:rsidR="0081504E" w:rsidRPr="0081504E" w14:paraId="6AE0B4AA" w14:textId="77777777" w:rsidTr="0081504E">
        <w:tc>
          <w:tcPr>
            <w:tcW w:w="0" w:type="auto"/>
            <w:hideMark/>
          </w:tcPr>
          <w:p w14:paraId="67FD3B14" w14:textId="77777777" w:rsidR="0081504E" w:rsidRPr="0081504E" w:rsidRDefault="0081504E" w:rsidP="0081504E">
            <w:pPr>
              <w:spacing w:after="160" w:line="259" w:lineRule="auto"/>
            </w:pPr>
            <w:r w:rsidRPr="0081504E">
              <w:rPr>
                <w:b/>
                <w:bCs/>
              </w:rPr>
              <w:t>Reglas relacionadas</w:t>
            </w:r>
          </w:p>
        </w:tc>
        <w:tc>
          <w:tcPr>
            <w:tcW w:w="0" w:type="auto"/>
            <w:hideMark/>
          </w:tcPr>
          <w:p w14:paraId="78D051D8" w14:textId="77777777" w:rsidR="0081504E" w:rsidRPr="0081504E" w:rsidRDefault="0081504E" w:rsidP="0081504E">
            <w:pPr>
              <w:spacing w:after="160" w:line="259" w:lineRule="auto"/>
            </w:pPr>
            <w:r w:rsidRPr="0081504E">
              <w:t>RN-08, RN-10</w:t>
            </w:r>
          </w:p>
        </w:tc>
      </w:tr>
      <w:tr w:rsidR="0081504E" w:rsidRPr="0081504E" w14:paraId="05F24796" w14:textId="77777777" w:rsidTr="0081504E">
        <w:tc>
          <w:tcPr>
            <w:tcW w:w="0" w:type="auto"/>
            <w:hideMark/>
          </w:tcPr>
          <w:p w14:paraId="497FDEDC" w14:textId="77777777" w:rsidR="0081504E" w:rsidRPr="0081504E" w:rsidRDefault="0081504E" w:rsidP="0081504E">
            <w:pPr>
              <w:spacing w:after="160" w:line="259" w:lineRule="auto"/>
            </w:pPr>
            <w:r w:rsidRPr="0081504E">
              <w:rPr>
                <w:b/>
                <w:bCs/>
              </w:rPr>
              <w:t>Requisito no funcional</w:t>
            </w:r>
          </w:p>
        </w:tc>
        <w:tc>
          <w:tcPr>
            <w:tcW w:w="0" w:type="auto"/>
            <w:hideMark/>
          </w:tcPr>
          <w:p w14:paraId="49957690" w14:textId="77777777" w:rsidR="0081504E" w:rsidRPr="0081504E" w:rsidRDefault="0081504E" w:rsidP="0081504E">
            <w:pPr>
              <w:spacing w:after="160" w:line="259" w:lineRule="auto"/>
            </w:pPr>
            <w:r w:rsidRPr="0081504E">
              <w:t>RNF-06 — Disponibilidad de servicios externos</w:t>
            </w:r>
          </w:p>
        </w:tc>
      </w:tr>
      <w:tr w:rsidR="0081504E" w:rsidRPr="0081504E" w14:paraId="0E5D13FF" w14:textId="77777777" w:rsidTr="0081504E">
        <w:tc>
          <w:tcPr>
            <w:tcW w:w="0" w:type="auto"/>
            <w:hideMark/>
          </w:tcPr>
          <w:p w14:paraId="3AB0EDBB" w14:textId="77777777" w:rsidR="0081504E" w:rsidRPr="0081504E" w:rsidRDefault="0081504E" w:rsidP="0081504E">
            <w:pPr>
              <w:spacing w:after="160" w:line="259" w:lineRule="auto"/>
            </w:pPr>
            <w:r w:rsidRPr="0081504E">
              <w:rPr>
                <w:b/>
                <w:bCs/>
              </w:rPr>
              <w:t>Objetivo</w:t>
            </w:r>
          </w:p>
        </w:tc>
        <w:tc>
          <w:tcPr>
            <w:tcW w:w="0" w:type="auto"/>
            <w:hideMark/>
          </w:tcPr>
          <w:p w14:paraId="309CE72A" w14:textId="77777777" w:rsidR="0081504E" w:rsidRPr="0081504E" w:rsidRDefault="0081504E" w:rsidP="0081504E">
            <w:pPr>
              <w:spacing w:after="160" w:line="259" w:lineRule="auto"/>
            </w:pPr>
            <w:r w:rsidRPr="0081504E">
              <w:t>Verificar que los documentos que no corresponden a las categorías principales sean clasificados como OTRO y que el sistema restrinja las funcionalidades de análisis y consulta mediante IA para este tipo de documentos.</w:t>
            </w:r>
          </w:p>
        </w:tc>
      </w:tr>
      <w:tr w:rsidR="0081504E" w:rsidRPr="0081504E" w14:paraId="6EAD5EA1" w14:textId="77777777" w:rsidTr="0081504E">
        <w:tc>
          <w:tcPr>
            <w:tcW w:w="0" w:type="auto"/>
            <w:hideMark/>
          </w:tcPr>
          <w:p w14:paraId="23D4DA08" w14:textId="77777777" w:rsidR="0081504E" w:rsidRPr="0081504E" w:rsidRDefault="0081504E" w:rsidP="0081504E">
            <w:pPr>
              <w:spacing w:after="160" w:line="259" w:lineRule="auto"/>
            </w:pPr>
            <w:r w:rsidRPr="0081504E">
              <w:rPr>
                <w:b/>
                <w:bCs/>
              </w:rPr>
              <w:t>Precondición</w:t>
            </w:r>
          </w:p>
        </w:tc>
        <w:tc>
          <w:tcPr>
            <w:tcW w:w="0" w:type="auto"/>
            <w:hideMark/>
          </w:tcPr>
          <w:p w14:paraId="37BD27D1" w14:textId="77777777" w:rsidR="0081504E" w:rsidRPr="0081504E" w:rsidRDefault="0081504E" w:rsidP="0081504E">
            <w:pPr>
              <w:spacing w:after="160" w:line="259" w:lineRule="auto"/>
            </w:pPr>
            <w:r w:rsidRPr="0081504E">
              <w:t>El sistema se encuentra disponible, el usuario ha iniciado sesión y existe un documento previamente cargado y procesado.</w:t>
            </w:r>
          </w:p>
        </w:tc>
      </w:tr>
      <w:tr w:rsidR="0081504E" w:rsidRPr="0081504E" w14:paraId="7934D296" w14:textId="77777777" w:rsidTr="0081504E">
        <w:tc>
          <w:tcPr>
            <w:tcW w:w="0" w:type="auto"/>
            <w:hideMark/>
          </w:tcPr>
          <w:p w14:paraId="0C14414D" w14:textId="77777777" w:rsidR="0081504E" w:rsidRPr="0081504E" w:rsidRDefault="0081504E" w:rsidP="0081504E">
            <w:pPr>
              <w:spacing w:after="160" w:line="259" w:lineRule="auto"/>
            </w:pPr>
            <w:r w:rsidRPr="0081504E">
              <w:rPr>
                <w:b/>
                <w:bCs/>
              </w:rPr>
              <w:t>Datos de entrada</w:t>
            </w:r>
          </w:p>
        </w:tc>
        <w:tc>
          <w:tcPr>
            <w:tcW w:w="0" w:type="auto"/>
            <w:hideMark/>
          </w:tcPr>
          <w:p w14:paraId="0019CF5D" w14:textId="77777777" w:rsidR="0081504E" w:rsidRPr="0081504E" w:rsidRDefault="0081504E" w:rsidP="0081504E">
            <w:pPr>
              <w:spacing w:after="160" w:line="259" w:lineRule="auto"/>
            </w:pPr>
            <w:r w:rsidRPr="0081504E">
              <w:t>Documento cuyo contenido no corresponde a las categorías CONTRATO, FACTURA o INFORME.</w:t>
            </w:r>
          </w:p>
        </w:tc>
      </w:tr>
      <w:tr w:rsidR="0081504E" w:rsidRPr="0081504E" w14:paraId="19457162" w14:textId="77777777" w:rsidTr="0081504E">
        <w:tc>
          <w:tcPr>
            <w:tcW w:w="0" w:type="auto"/>
            <w:hideMark/>
          </w:tcPr>
          <w:p w14:paraId="7A7FC059" w14:textId="77777777" w:rsidR="0081504E" w:rsidRPr="0081504E" w:rsidRDefault="0081504E" w:rsidP="0081504E">
            <w:pPr>
              <w:spacing w:after="160" w:line="259" w:lineRule="auto"/>
            </w:pPr>
            <w:r w:rsidRPr="0081504E">
              <w:rPr>
                <w:b/>
                <w:bCs/>
              </w:rPr>
              <w:t>Procedimiento</w:t>
            </w:r>
          </w:p>
        </w:tc>
        <w:tc>
          <w:tcPr>
            <w:tcW w:w="0" w:type="auto"/>
            <w:hideMark/>
          </w:tcPr>
          <w:p w14:paraId="1203078D" w14:textId="77777777" w:rsidR="0081504E" w:rsidRPr="0081504E" w:rsidRDefault="0081504E" w:rsidP="0081504E">
            <w:pPr>
              <w:spacing w:after="160" w:line="259" w:lineRule="auto"/>
            </w:pPr>
            <w:r w:rsidRPr="0081504E">
              <w:t>1. Cargar un documento cuyo contenido no corresponda a las categorías principales. 2. Ejecutar el procesamiento mediante IA. 3. Verificar la categoría asignada. 4. Revisar la información relevante mostrada. 5. Verificar la disponibilidad de la funcionalidad de preguntas a la IA.</w:t>
            </w:r>
          </w:p>
        </w:tc>
      </w:tr>
      <w:tr w:rsidR="0081504E" w:rsidRPr="0081504E" w14:paraId="562EE1F3" w14:textId="77777777" w:rsidTr="0081504E">
        <w:tc>
          <w:tcPr>
            <w:tcW w:w="0" w:type="auto"/>
            <w:hideMark/>
          </w:tcPr>
          <w:p w14:paraId="181B892E" w14:textId="77777777" w:rsidR="0081504E" w:rsidRPr="0081504E" w:rsidRDefault="0081504E" w:rsidP="0081504E">
            <w:pPr>
              <w:spacing w:after="160" w:line="259" w:lineRule="auto"/>
            </w:pPr>
            <w:r w:rsidRPr="0081504E">
              <w:rPr>
                <w:b/>
                <w:bCs/>
              </w:rPr>
              <w:t>Resultado esperado</w:t>
            </w:r>
          </w:p>
        </w:tc>
        <w:tc>
          <w:tcPr>
            <w:tcW w:w="0" w:type="auto"/>
            <w:hideMark/>
          </w:tcPr>
          <w:p w14:paraId="736A759C" w14:textId="77777777" w:rsidR="0081504E" w:rsidRPr="0081504E" w:rsidRDefault="0081504E" w:rsidP="0081504E">
            <w:pPr>
              <w:spacing w:after="160" w:line="259" w:lineRule="auto"/>
            </w:pPr>
            <w:r w:rsidRPr="0081504E">
              <w:t>El sistema debe clasificar el documento como OTRO, no mostrar información relevante específica de las categorías principales y restringir la realización de preguntas a la IA sobre este tipo de documento.</w:t>
            </w:r>
          </w:p>
        </w:tc>
      </w:tr>
      <w:tr w:rsidR="0081504E" w:rsidRPr="0081504E" w14:paraId="547AF52D" w14:textId="77777777" w:rsidTr="0081504E">
        <w:tc>
          <w:tcPr>
            <w:tcW w:w="0" w:type="auto"/>
            <w:hideMark/>
          </w:tcPr>
          <w:p w14:paraId="5F9EFFEA" w14:textId="77777777" w:rsidR="0081504E" w:rsidRPr="0081504E" w:rsidRDefault="0081504E" w:rsidP="0081504E">
            <w:pPr>
              <w:spacing w:after="160" w:line="259" w:lineRule="auto"/>
            </w:pPr>
            <w:r w:rsidRPr="0081504E">
              <w:rPr>
                <w:b/>
                <w:bCs/>
              </w:rPr>
              <w:t>Resultado obtenido</w:t>
            </w:r>
          </w:p>
        </w:tc>
        <w:tc>
          <w:tcPr>
            <w:tcW w:w="0" w:type="auto"/>
            <w:hideMark/>
          </w:tcPr>
          <w:p w14:paraId="71CCAFA3" w14:textId="77777777" w:rsidR="0081504E" w:rsidRPr="0081504E" w:rsidRDefault="0081504E" w:rsidP="0081504E">
            <w:pPr>
              <w:spacing w:after="160" w:line="259" w:lineRule="auto"/>
            </w:pPr>
            <w:r w:rsidRPr="0081504E">
              <w:t>El documento fue clasificado correctamente como OTRO. El sistema no mostró datos relevantes específicos y no permitió realizar preguntas a la IA sobre el documento.</w:t>
            </w:r>
          </w:p>
        </w:tc>
      </w:tr>
      <w:tr w:rsidR="0081504E" w:rsidRPr="0081504E" w14:paraId="70A8412A" w14:textId="77777777" w:rsidTr="0081504E">
        <w:tc>
          <w:tcPr>
            <w:tcW w:w="0" w:type="auto"/>
            <w:hideMark/>
          </w:tcPr>
          <w:p w14:paraId="0C1CAE05" w14:textId="77777777" w:rsidR="0081504E" w:rsidRPr="0081504E" w:rsidRDefault="0081504E" w:rsidP="0081504E">
            <w:pPr>
              <w:spacing w:after="160" w:line="259" w:lineRule="auto"/>
            </w:pPr>
            <w:r w:rsidRPr="0081504E">
              <w:rPr>
                <w:b/>
                <w:bCs/>
              </w:rPr>
              <w:t>Estado</w:t>
            </w:r>
          </w:p>
        </w:tc>
        <w:tc>
          <w:tcPr>
            <w:tcW w:w="0" w:type="auto"/>
            <w:hideMark/>
          </w:tcPr>
          <w:p w14:paraId="434CB428" w14:textId="77777777" w:rsidR="0081504E" w:rsidRPr="0081504E" w:rsidRDefault="0081504E" w:rsidP="0081504E">
            <w:pPr>
              <w:spacing w:after="160" w:line="259" w:lineRule="auto"/>
            </w:pPr>
            <w:r w:rsidRPr="0081504E">
              <w:t>APROBADO</w:t>
            </w:r>
          </w:p>
        </w:tc>
      </w:tr>
      <w:tr w:rsidR="0081504E" w:rsidRPr="0081504E" w14:paraId="02076E2E" w14:textId="77777777" w:rsidTr="0081504E">
        <w:tc>
          <w:tcPr>
            <w:tcW w:w="0" w:type="auto"/>
            <w:hideMark/>
          </w:tcPr>
          <w:p w14:paraId="01D8D1E9" w14:textId="77777777" w:rsidR="0081504E" w:rsidRPr="0081504E" w:rsidRDefault="0081504E" w:rsidP="0081504E">
            <w:pPr>
              <w:spacing w:after="160" w:line="259" w:lineRule="auto"/>
            </w:pPr>
            <w:r w:rsidRPr="0081504E">
              <w:rPr>
                <w:b/>
                <w:bCs/>
              </w:rPr>
              <w:t>Evidencia</w:t>
            </w:r>
          </w:p>
        </w:tc>
        <w:tc>
          <w:tcPr>
            <w:tcW w:w="0" w:type="auto"/>
            <w:hideMark/>
          </w:tcPr>
          <w:p w14:paraId="75F98F9D" w14:textId="77777777" w:rsidR="0081504E" w:rsidRPr="0081504E" w:rsidRDefault="0081504E" w:rsidP="0081504E">
            <w:pPr>
              <w:spacing w:after="160" w:line="259" w:lineRule="auto"/>
            </w:pPr>
            <w:r w:rsidRPr="0081504E">
              <w:rPr>
                <w:b/>
                <w:bCs/>
              </w:rPr>
              <w:t>Evidencia 12. Tratamiento de documentos clasificados como OTRO.</w:t>
            </w:r>
            <w:r w:rsidRPr="0081504E">
              <w:t xml:space="preserve"> La captura muestra el documento clasificado como OTRO y permite verificar que no se presentan datos relevantes ni se habilita la funcionalidad de preguntas a la IA.</w:t>
            </w:r>
          </w:p>
        </w:tc>
      </w:tr>
    </w:tbl>
    <w:p w14:paraId="3F14A1C5" w14:textId="77777777" w:rsidR="0081504E" w:rsidRDefault="0081504E" w:rsidP="0081504E">
      <w:pPr>
        <w:rPr>
          <w:lang w:val="es-MX"/>
        </w:rPr>
      </w:pPr>
    </w:p>
    <w:p w14:paraId="2179BFCB" w14:textId="2DA25F40" w:rsidR="0081504E" w:rsidRPr="0081504E" w:rsidRDefault="0081504E" w:rsidP="0081504E">
      <w:pPr>
        <w:rPr>
          <w:lang w:val="es-MX"/>
        </w:rPr>
      </w:pPr>
      <w:r w:rsidRPr="0081504E">
        <w:rPr>
          <w:lang w:val="es-MX"/>
        </w:rPr>
        <w:drawing>
          <wp:anchor distT="0" distB="0" distL="114300" distR="114300" simplePos="0" relativeHeight="251679744" behindDoc="0" locked="0" layoutInCell="1" allowOverlap="1" wp14:anchorId="0BE80A0B" wp14:editId="5D04635F">
            <wp:simplePos x="0" y="0"/>
            <wp:positionH relativeFrom="page">
              <wp:posOffset>1080135</wp:posOffset>
            </wp:positionH>
            <wp:positionV relativeFrom="page">
              <wp:posOffset>1195070</wp:posOffset>
            </wp:positionV>
            <wp:extent cx="5612130" cy="2576195"/>
            <wp:effectExtent l="0" t="0" r="762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576195"/>
                    </a:xfrm>
                    <a:prstGeom prst="rect">
                      <a:avLst/>
                    </a:prstGeom>
                  </pic:spPr>
                </pic:pic>
              </a:graphicData>
            </a:graphic>
          </wp:anchor>
        </w:drawing>
      </w:r>
    </w:p>
    <w:p w14:paraId="7856BDFC" w14:textId="3F9CA121" w:rsidR="00804B34" w:rsidRDefault="00804B34" w:rsidP="00804B34">
      <w:pPr>
        <w:pStyle w:val="Ttulo3"/>
        <w:rPr>
          <w:lang w:val="es-MX"/>
        </w:rPr>
      </w:pPr>
      <w:r w:rsidRPr="00A01788">
        <w:rPr>
          <w:lang w:val="es-MX"/>
        </w:rPr>
        <w:t>CP-13 Búsqueda</w:t>
      </w:r>
    </w:p>
    <w:tbl>
      <w:tblPr>
        <w:tblStyle w:val="Tablaconcuadrcula"/>
        <w:tblW w:w="0" w:type="auto"/>
        <w:tblLook w:val="04A0" w:firstRow="1" w:lastRow="0" w:firstColumn="1" w:lastColumn="0" w:noHBand="0" w:noVBand="1"/>
      </w:tblPr>
      <w:tblGrid>
        <w:gridCol w:w="2094"/>
        <w:gridCol w:w="6734"/>
      </w:tblGrid>
      <w:tr w:rsidR="0081504E" w:rsidRPr="0081504E" w14:paraId="714DFC66" w14:textId="77777777" w:rsidTr="0081504E">
        <w:tc>
          <w:tcPr>
            <w:tcW w:w="0" w:type="auto"/>
            <w:hideMark/>
          </w:tcPr>
          <w:p w14:paraId="201769BF" w14:textId="77777777" w:rsidR="0081504E" w:rsidRPr="0081504E" w:rsidRDefault="0081504E" w:rsidP="0081504E">
            <w:pPr>
              <w:spacing w:after="160" w:line="259" w:lineRule="auto"/>
              <w:rPr>
                <w:b/>
                <w:bCs/>
              </w:rPr>
            </w:pPr>
            <w:r w:rsidRPr="0081504E">
              <w:rPr>
                <w:b/>
                <w:bCs/>
              </w:rPr>
              <w:t>Campo</w:t>
            </w:r>
          </w:p>
        </w:tc>
        <w:tc>
          <w:tcPr>
            <w:tcW w:w="0" w:type="auto"/>
            <w:hideMark/>
          </w:tcPr>
          <w:p w14:paraId="3D4092D6" w14:textId="77777777" w:rsidR="0081504E" w:rsidRPr="0081504E" w:rsidRDefault="0081504E" w:rsidP="0081504E">
            <w:pPr>
              <w:spacing w:after="160" w:line="259" w:lineRule="auto"/>
              <w:rPr>
                <w:b/>
                <w:bCs/>
              </w:rPr>
            </w:pPr>
            <w:r w:rsidRPr="0081504E">
              <w:rPr>
                <w:b/>
                <w:bCs/>
              </w:rPr>
              <w:t>Descripción</w:t>
            </w:r>
          </w:p>
        </w:tc>
      </w:tr>
      <w:tr w:rsidR="0081504E" w:rsidRPr="0081504E" w14:paraId="0681D1D6" w14:textId="77777777" w:rsidTr="0081504E">
        <w:tc>
          <w:tcPr>
            <w:tcW w:w="0" w:type="auto"/>
            <w:hideMark/>
          </w:tcPr>
          <w:p w14:paraId="57D8BB08" w14:textId="77777777" w:rsidR="0081504E" w:rsidRPr="0081504E" w:rsidRDefault="0081504E" w:rsidP="0081504E">
            <w:pPr>
              <w:spacing w:after="160" w:line="259" w:lineRule="auto"/>
            </w:pPr>
            <w:r w:rsidRPr="0081504E">
              <w:rPr>
                <w:b/>
                <w:bCs/>
              </w:rPr>
              <w:t>Requisito relacionado</w:t>
            </w:r>
          </w:p>
        </w:tc>
        <w:tc>
          <w:tcPr>
            <w:tcW w:w="0" w:type="auto"/>
            <w:hideMark/>
          </w:tcPr>
          <w:p w14:paraId="308C03FD" w14:textId="77777777" w:rsidR="0081504E" w:rsidRPr="0081504E" w:rsidRDefault="0081504E" w:rsidP="0081504E">
            <w:pPr>
              <w:spacing w:after="160" w:line="259" w:lineRule="auto"/>
            </w:pPr>
            <w:r w:rsidRPr="0081504E">
              <w:t>RF-15 — Búsqueda de documentos por contenido</w:t>
            </w:r>
          </w:p>
        </w:tc>
      </w:tr>
      <w:tr w:rsidR="0081504E" w:rsidRPr="0081504E" w14:paraId="2D633939" w14:textId="77777777" w:rsidTr="0081504E">
        <w:tc>
          <w:tcPr>
            <w:tcW w:w="0" w:type="auto"/>
            <w:hideMark/>
          </w:tcPr>
          <w:p w14:paraId="3D5BB8D0" w14:textId="77777777" w:rsidR="0081504E" w:rsidRPr="0081504E" w:rsidRDefault="0081504E" w:rsidP="0081504E">
            <w:pPr>
              <w:spacing w:after="160" w:line="259" w:lineRule="auto"/>
            </w:pPr>
            <w:r w:rsidRPr="0081504E">
              <w:rPr>
                <w:b/>
                <w:bCs/>
              </w:rPr>
              <w:t>Historia de usuario</w:t>
            </w:r>
          </w:p>
        </w:tc>
        <w:tc>
          <w:tcPr>
            <w:tcW w:w="0" w:type="auto"/>
            <w:hideMark/>
          </w:tcPr>
          <w:p w14:paraId="02CDD4A4" w14:textId="77777777" w:rsidR="0081504E" w:rsidRPr="0081504E" w:rsidRDefault="0081504E" w:rsidP="0081504E">
            <w:pPr>
              <w:spacing w:after="160" w:line="259" w:lineRule="auto"/>
            </w:pPr>
            <w:r w:rsidRPr="0081504E">
              <w:t>HU-11</w:t>
            </w:r>
          </w:p>
        </w:tc>
      </w:tr>
      <w:tr w:rsidR="0081504E" w:rsidRPr="0081504E" w14:paraId="42CA8AEA" w14:textId="77777777" w:rsidTr="0081504E">
        <w:tc>
          <w:tcPr>
            <w:tcW w:w="0" w:type="auto"/>
            <w:hideMark/>
          </w:tcPr>
          <w:p w14:paraId="5297088A" w14:textId="77777777" w:rsidR="0081504E" w:rsidRPr="0081504E" w:rsidRDefault="0081504E" w:rsidP="0081504E">
            <w:pPr>
              <w:spacing w:after="160" w:line="259" w:lineRule="auto"/>
            </w:pPr>
            <w:r w:rsidRPr="0081504E">
              <w:rPr>
                <w:b/>
                <w:bCs/>
              </w:rPr>
              <w:t>Caso de uso</w:t>
            </w:r>
          </w:p>
        </w:tc>
        <w:tc>
          <w:tcPr>
            <w:tcW w:w="0" w:type="auto"/>
            <w:hideMark/>
          </w:tcPr>
          <w:p w14:paraId="072F75E5" w14:textId="77777777" w:rsidR="0081504E" w:rsidRPr="0081504E" w:rsidRDefault="0081504E" w:rsidP="0081504E">
            <w:pPr>
              <w:spacing w:after="160" w:line="259" w:lineRule="auto"/>
            </w:pPr>
            <w:r w:rsidRPr="0081504E">
              <w:t>CU-11 — Buscar documentos</w:t>
            </w:r>
          </w:p>
        </w:tc>
      </w:tr>
      <w:tr w:rsidR="0081504E" w:rsidRPr="0081504E" w14:paraId="735E5E35" w14:textId="77777777" w:rsidTr="0081504E">
        <w:tc>
          <w:tcPr>
            <w:tcW w:w="0" w:type="auto"/>
            <w:hideMark/>
          </w:tcPr>
          <w:p w14:paraId="6F3FF9BD" w14:textId="77777777" w:rsidR="0081504E" w:rsidRPr="0081504E" w:rsidRDefault="0081504E" w:rsidP="0081504E">
            <w:pPr>
              <w:spacing w:after="160" w:line="259" w:lineRule="auto"/>
            </w:pPr>
            <w:r w:rsidRPr="0081504E">
              <w:rPr>
                <w:b/>
                <w:bCs/>
              </w:rPr>
              <w:t>Criterio de aceptación</w:t>
            </w:r>
          </w:p>
        </w:tc>
        <w:tc>
          <w:tcPr>
            <w:tcW w:w="0" w:type="auto"/>
            <w:hideMark/>
          </w:tcPr>
          <w:p w14:paraId="045CB37C" w14:textId="77777777" w:rsidR="0081504E" w:rsidRPr="0081504E" w:rsidRDefault="0081504E" w:rsidP="0081504E">
            <w:pPr>
              <w:spacing w:after="160" w:line="259" w:lineRule="auto"/>
            </w:pPr>
            <w:r w:rsidRPr="0081504E">
              <w:t>CA-11</w:t>
            </w:r>
          </w:p>
        </w:tc>
      </w:tr>
      <w:tr w:rsidR="0081504E" w:rsidRPr="0081504E" w14:paraId="1F0AA0B4" w14:textId="77777777" w:rsidTr="0081504E">
        <w:tc>
          <w:tcPr>
            <w:tcW w:w="0" w:type="auto"/>
            <w:hideMark/>
          </w:tcPr>
          <w:p w14:paraId="06510002" w14:textId="77777777" w:rsidR="0081504E" w:rsidRPr="0081504E" w:rsidRDefault="0081504E" w:rsidP="0081504E">
            <w:pPr>
              <w:spacing w:after="160" w:line="259" w:lineRule="auto"/>
            </w:pPr>
            <w:r w:rsidRPr="0081504E">
              <w:rPr>
                <w:b/>
                <w:bCs/>
              </w:rPr>
              <w:t>Reglas relacionadas</w:t>
            </w:r>
          </w:p>
        </w:tc>
        <w:tc>
          <w:tcPr>
            <w:tcW w:w="0" w:type="auto"/>
            <w:hideMark/>
          </w:tcPr>
          <w:p w14:paraId="6C79FDCD" w14:textId="77777777" w:rsidR="0081504E" w:rsidRPr="0081504E" w:rsidRDefault="0081504E" w:rsidP="0081504E">
            <w:pPr>
              <w:spacing w:after="160" w:line="259" w:lineRule="auto"/>
            </w:pPr>
            <w:r w:rsidRPr="0081504E">
              <w:t>RN-01, RN-11</w:t>
            </w:r>
          </w:p>
        </w:tc>
      </w:tr>
      <w:tr w:rsidR="0081504E" w:rsidRPr="0081504E" w14:paraId="4EF54D46" w14:textId="77777777" w:rsidTr="0081504E">
        <w:tc>
          <w:tcPr>
            <w:tcW w:w="0" w:type="auto"/>
            <w:hideMark/>
          </w:tcPr>
          <w:p w14:paraId="75C3DD59" w14:textId="77777777" w:rsidR="0081504E" w:rsidRPr="0081504E" w:rsidRDefault="0081504E" w:rsidP="0081504E">
            <w:pPr>
              <w:spacing w:after="160" w:line="259" w:lineRule="auto"/>
            </w:pPr>
            <w:r w:rsidRPr="0081504E">
              <w:rPr>
                <w:b/>
                <w:bCs/>
              </w:rPr>
              <w:t>Requisito no funcional</w:t>
            </w:r>
          </w:p>
        </w:tc>
        <w:tc>
          <w:tcPr>
            <w:tcW w:w="0" w:type="auto"/>
            <w:hideMark/>
          </w:tcPr>
          <w:p w14:paraId="760F95DE" w14:textId="77777777" w:rsidR="0081504E" w:rsidRPr="0081504E" w:rsidRDefault="0081504E" w:rsidP="0081504E">
            <w:pPr>
              <w:spacing w:after="160" w:line="259" w:lineRule="auto"/>
            </w:pPr>
            <w:r w:rsidRPr="0081504E">
              <w:t>RNF-10 — Usabilidad</w:t>
            </w:r>
          </w:p>
        </w:tc>
      </w:tr>
      <w:tr w:rsidR="0081504E" w:rsidRPr="0081504E" w14:paraId="77B8303D" w14:textId="77777777" w:rsidTr="0081504E">
        <w:tc>
          <w:tcPr>
            <w:tcW w:w="0" w:type="auto"/>
            <w:hideMark/>
          </w:tcPr>
          <w:p w14:paraId="33A2585D" w14:textId="77777777" w:rsidR="0081504E" w:rsidRPr="0081504E" w:rsidRDefault="0081504E" w:rsidP="0081504E">
            <w:pPr>
              <w:spacing w:after="160" w:line="259" w:lineRule="auto"/>
            </w:pPr>
            <w:r w:rsidRPr="0081504E">
              <w:rPr>
                <w:b/>
                <w:bCs/>
              </w:rPr>
              <w:t>Objetivo</w:t>
            </w:r>
          </w:p>
        </w:tc>
        <w:tc>
          <w:tcPr>
            <w:tcW w:w="0" w:type="auto"/>
            <w:hideMark/>
          </w:tcPr>
          <w:p w14:paraId="7624AAC5" w14:textId="77777777" w:rsidR="0081504E" w:rsidRPr="0081504E" w:rsidRDefault="0081504E" w:rsidP="0081504E">
            <w:pPr>
              <w:spacing w:after="160" w:line="259" w:lineRule="auto"/>
            </w:pPr>
            <w:r w:rsidRPr="0081504E">
              <w:t>Verificar que el sistema permita buscar documentos utilizando palabras contenidas en su información y muestre los resultados correspondientes.</w:t>
            </w:r>
          </w:p>
        </w:tc>
      </w:tr>
      <w:tr w:rsidR="0081504E" w:rsidRPr="0081504E" w14:paraId="6AE6749D" w14:textId="77777777" w:rsidTr="0081504E">
        <w:tc>
          <w:tcPr>
            <w:tcW w:w="0" w:type="auto"/>
            <w:hideMark/>
          </w:tcPr>
          <w:p w14:paraId="701F8AEB" w14:textId="77777777" w:rsidR="0081504E" w:rsidRPr="0081504E" w:rsidRDefault="0081504E" w:rsidP="0081504E">
            <w:pPr>
              <w:spacing w:after="160" w:line="259" w:lineRule="auto"/>
            </w:pPr>
            <w:r w:rsidRPr="0081504E">
              <w:rPr>
                <w:b/>
                <w:bCs/>
              </w:rPr>
              <w:t>Precondición</w:t>
            </w:r>
          </w:p>
        </w:tc>
        <w:tc>
          <w:tcPr>
            <w:tcW w:w="0" w:type="auto"/>
            <w:hideMark/>
          </w:tcPr>
          <w:p w14:paraId="052155D5" w14:textId="77777777" w:rsidR="0081504E" w:rsidRPr="0081504E" w:rsidRDefault="0081504E" w:rsidP="0081504E">
            <w:pPr>
              <w:spacing w:after="160" w:line="259" w:lineRule="auto"/>
            </w:pPr>
            <w:r w:rsidRPr="0081504E">
              <w:t>El sistema se encuentra disponible, el usuario ha iniciado sesión y existen documentos previamente cargados en el sistema.</w:t>
            </w:r>
          </w:p>
        </w:tc>
      </w:tr>
      <w:tr w:rsidR="0081504E" w:rsidRPr="0081504E" w14:paraId="375AD477" w14:textId="77777777" w:rsidTr="0081504E">
        <w:tc>
          <w:tcPr>
            <w:tcW w:w="0" w:type="auto"/>
            <w:hideMark/>
          </w:tcPr>
          <w:p w14:paraId="261499A2" w14:textId="77777777" w:rsidR="0081504E" w:rsidRPr="0081504E" w:rsidRDefault="0081504E" w:rsidP="0081504E">
            <w:pPr>
              <w:spacing w:after="160" w:line="259" w:lineRule="auto"/>
            </w:pPr>
            <w:r w:rsidRPr="0081504E">
              <w:rPr>
                <w:b/>
                <w:bCs/>
              </w:rPr>
              <w:t>Datos de entrada</w:t>
            </w:r>
          </w:p>
        </w:tc>
        <w:tc>
          <w:tcPr>
            <w:tcW w:w="0" w:type="auto"/>
            <w:hideMark/>
          </w:tcPr>
          <w:p w14:paraId="7F569338" w14:textId="77777777" w:rsidR="0081504E" w:rsidRPr="0081504E" w:rsidRDefault="0081504E" w:rsidP="0081504E">
            <w:pPr>
              <w:spacing w:after="160" w:line="259" w:lineRule="auto"/>
            </w:pPr>
            <w:r w:rsidRPr="0081504E">
              <w:t>Palabra o término contenido en uno o más documentos almacenados.</w:t>
            </w:r>
          </w:p>
        </w:tc>
      </w:tr>
      <w:tr w:rsidR="0081504E" w:rsidRPr="0081504E" w14:paraId="1362B140" w14:textId="77777777" w:rsidTr="0081504E">
        <w:tc>
          <w:tcPr>
            <w:tcW w:w="0" w:type="auto"/>
            <w:hideMark/>
          </w:tcPr>
          <w:p w14:paraId="32959C4B" w14:textId="77777777" w:rsidR="0081504E" w:rsidRPr="0081504E" w:rsidRDefault="0081504E" w:rsidP="0081504E">
            <w:pPr>
              <w:spacing w:after="160" w:line="259" w:lineRule="auto"/>
            </w:pPr>
            <w:r w:rsidRPr="0081504E">
              <w:rPr>
                <w:b/>
                <w:bCs/>
              </w:rPr>
              <w:t>Procedimiento</w:t>
            </w:r>
          </w:p>
        </w:tc>
        <w:tc>
          <w:tcPr>
            <w:tcW w:w="0" w:type="auto"/>
            <w:hideMark/>
          </w:tcPr>
          <w:p w14:paraId="3099B287" w14:textId="77777777" w:rsidR="0081504E" w:rsidRPr="0081504E" w:rsidRDefault="0081504E" w:rsidP="0081504E">
            <w:pPr>
              <w:spacing w:after="160" w:line="259" w:lineRule="auto"/>
            </w:pPr>
            <w:r w:rsidRPr="0081504E">
              <w:t>1. Acceder al módulo de búsqueda de documentos. 2. Introducir una palabra o término existente en los documentos. 3. Ejecutar la búsqueda. 4. Verificar los resultados obtenidos.</w:t>
            </w:r>
          </w:p>
        </w:tc>
      </w:tr>
      <w:tr w:rsidR="0081504E" w:rsidRPr="0081504E" w14:paraId="7040811C" w14:textId="77777777" w:rsidTr="0081504E">
        <w:tc>
          <w:tcPr>
            <w:tcW w:w="0" w:type="auto"/>
            <w:hideMark/>
          </w:tcPr>
          <w:p w14:paraId="4C368D4F" w14:textId="77777777" w:rsidR="0081504E" w:rsidRPr="0081504E" w:rsidRDefault="0081504E" w:rsidP="0081504E">
            <w:pPr>
              <w:spacing w:after="160" w:line="259" w:lineRule="auto"/>
            </w:pPr>
            <w:r w:rsidRPr="0081504E">
              <w:rPr>
                <w:b/>
                <w:bCs/>
              </w:rPr>
              <w:t>Resultado esperado</w:t>
            </w:r>
          </w:p>
        </w:tc>
        <w:tc>
          <w:tcPr>
            <w:tcW w:w="0" w:type="auto"/>
            <w:hideMark/>
          </w:tcPr>
          <w:p w14:paraId="63D7FE37" w14:textId="77777777" w:rsidR="0081504E" w:rsidRPr="0081504E" w:rsidRDefault="0081504E" w:rsidP="0081504E">
            <w:pPr>
              <w:spacing w:after="160" w:line="259" w:lineRule="auto"/>
            </w:pPr>
            <w:r w:rsidRPr="0081504E">
              <w:t>El sistema debe mostrar los documentos cuyo contenido coincida con la palabra o término utilizado en la búsqueda.</w:t>
            </w:r>
          </w:p>
        </w:tc>
      </w:tr>
      <w:tr w:rsidR="0081504E" w:rsidRPr="0081504E" w14:paraId="0E3B9027" w14:textId="77777777" w:rsidTr="0081504E">
        <w:tc>
          <w:tcPr>
            <w:tcW w:w="0" w:type="auto"/>
            <w:hideMark/>
          </w:tcPr>
          <w:p w14:paraId="75A5F60C" w14:textId="77777777" w:rsidR="0081504E" w:rsidRPr="0081504E" w:rsidRDefault="0081504E" w:rsidP="0081504E">
            <w:pPr>
              <w:spacing w:after="160" w:line="259" w:lineRule="auto"/>
            </w:pPr>
            <w:r w:rsidRPr="0081504E">
              <w:rPr>
                <w:b/>
                <w:bCs/>
              </w:rPr>
              <w:t>Resultado obtenido</w:t>
            </w:r>
          </w:p>
        </w:tc>
        <w:tc>
          <w:tcPr>
            <w:tcW w:w="0" w:type="auto"/>
            <w:hideMark/>
          </w:tcPr>
          <w:p w14:paraId="7ADD1355" w14:textId="77777777" w:rsidR="0081504E" w:rsidRPr="0081504E" w:rsidRDefault="0081504E" w:rsidP="0081504E">
            <w:pPr>
              <w:spacing w:after="160" w:line="259" w:lineRule="auto"/>
            </w:pPr>
            <w:r w:rsidRPr="0081504E">
              <w:t>El sistema realizó correctamente la búsqueda y mostró los documentos que contienen la palabra utilizada como término de búsqueda.</w:t>
            </w:r>
          </w:p>
        </w:tc>
      </w:tr>
      <w:tr w:rsidR="0081504E" w:rsidRPr="0081504E" w14:paraId="6FD1EBF6" w14:textId="77777777" w:rsidTr="0081504E">
        <w:tc>
          <w:tcPr>
            <w:tcW w:w="0" w:type="auto"/>
            <w:hideMark/>
          </w:tcPr>
          <w:p w14:paraId="1E15EDC7" w14:textId="77777777" w:rsidR="0081504E" w:rsidRPr="0081504E" w:rsidRDefault="0081504E" w:rsidP="0081504E">
            <w:pPr>
              <w:spacing w:after="160" w:line="259" w:lineRule="auto"/>
            </w:pPr>
            <w:r w:rsidRPr="0081504E">
              <w:rPr>
                <w:b/>
                <w:bCs/>
              </w:rPr>
              <w:t>Estado</w:t>
            </w:r>
          </w:p>
        </w:tc>
        <w:tc>
          <w:tcPr>
            <w:tcW w:w="0" w:type="auto"/>
            <w:hideMark/>
          </w:tcPr>
          <w:p w14:paraId="4A4FBB51" w14:textId="77777777" w:rsidR="0081504E" w:rsidRPr="0081504E" w:rsidRDefault="0081504E" w:rsidP="0081504E">
            <w:pPr>
              <w:spacing w:after="160" w:line="259" w:lineRule="auto"/>
            </w:pPr>
            <w:r w:rsidRPr="0081504E">
              <w:t>APROBADO</w:t>
            </w:r>
          </w:p>
        </w:tc>
      </w:tr>
      <w:tr w:rsidR="0081504E" w:rsidRPr="0081504E" w14:paraId="64BC77DB" w14:textId="77777777" w:rsidTr="0081504E">
        <w:tc>
          <w:tcPr>
            <w:tcW w:w="0" w:type="auto"/>
            <w:hideMark/>
          </w:tcPr>
          <w:p w14:paraId="63563EE4" w14:textId="77777777" w:rsidR="0081504E" w:rsidRPr="0081504E" w:rsidRDefault="0081504E" w:rsidP="0081504E">
            <w:pPr>
              <w:spacing w:after="160" w:line="259" w:lineRule="auto"/>
            </w:pPr>
            <w:r w:rsidRPr="0081504E">
              <w:rPr>
                <w:b/>
                <w:bCs/>
              </w:rPr>
              <w:t>Evidencia</w:t>
            </w:r>
          </w:p>
        </w:tc>
        <w:tc>
          <w:tcPr>
            <w:tcW w:w="0" w:type="auto"/>
            <w:hideMark/>
          </w:tcPr>
          <w:p w14:paraId="7EB79AD9" w14:textId="77777777" w:rsidR="0081504E" w:rsidRPr="0081504E" w:rsidRDefault="0081504E" w:rsidP="0081504E">
            <w:pPr>
              <w:spacing w:after="160" w:line="259" w:lineRule="auto"/>
            </w:pPr>
            <w:r w:rsidRPr="0081504E">
              <w:rPr>
                <w:b/>
                <w:bCs/>
              </w:rPr>
              <w:t>Evidencia 13. Búsqueda de documentos por contenido.</w:t>
            </w:r>
            <w:r w:rsidRPr="0081504E">
              <w:t xml:space="preserve"> La captura muestra los resultados obtenidos después de realizar una búsqueda mediante una palabra contenida en los documentos almacenados.</w:t>
            </w:r>
          </w:p>
        </w:tc>
      </w:tr>
    </w:tbl>
    <w:p w14:paraId="354B839C" w14:textId="77777777" w:rsidR="0081504E" w:rsidRDefault="0081504E" w:rsidP="0081504E">
      <w:pPr>
        <w:rPr>
          <w:lang w:val="es-MX"/>
        </w:rPr>
      </w:pPr>
    </w:p>
    <w:p w14:paraId="2BE96BA5" w14:textId="5AD61425" w:rsidR="0081504E" w:rsidRPr="0081504E" w:rsidRDefault="0081504E" w:rsidP="0081504E">
      <w:pPr>
        <w:rPr>
          <w:lang w:val="es-MX"/>
        </w:rPr>
      </w:pPr>
      <w:r w:rsidRPr="0081504E">
        <w:rPr>
          <w:lang w:val="es-MX"/>
        </w:rPr>
        <w:drawing>
          <wp:anchor distT="0" distB="0" distL="114300" distR="114300" simplePos="0" relativeHeight="251681792" behindDoc="0" locked="0" layoutInCell="1" allowOverlap="1" wp14:anchorId="70D41A41" wp14:editId="534A14C6">
            <wp:simplePos x="0" y="0"/>
            <wp:positionH relativeFrom="page">
              <wp:posOffset>1118235</wp:posOffset>
            </wp:positionH>
            <wp:positionV relativeFrom="page">
              <wp:posOffset>4787265</wp:posOffset>
            </wp:positionV>
            <wp:extent cx="5612130" cy="2614930"/>
            <wp:effectExtent l="0" t="0" r="762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614930"/>
                    </a:xfrm>
                    <a:prstGeom prst="rect">
                      <a:avLst/>
                    </a:prstGeom>
                  </pic:spPr>
                </pic:pic>
              </a:graphicData>
            </a:graphic>
          </wp:anchor>
        </w:drawing>
      </w:r>
    </w:p>
    <w:p w14:paraId="32C366E8" w14:textId="480FF07D" w:rsidR="00804B34" w:rsidRDefault="00804B34" w:rsidP="00804B34">
      <w:pPr>
        <w:pStyle w:val="Ttulo3"/>
        <w:rPr>
          <w:lang w:val="es-MX"/>
        </w:rPr>
      </w:pPr>
      <w:r w:rsidRPr="00A01788">
        <w:rPr>
          <w:lang w:val="es-MX"/>
        </w:rPr>
        <w:t>CP-14 Pregunta relacionada</w:t>
      </w:r>
    </w:p>
    <w:tbl>
      <w:tblPr>
        <w:tblStyle w:val="Tablaconcuadrcula"/>
        <w:tblW w:w="0" w:type="auto"/>
        <w:tblLook w:val="04A0" w:firstRow="1" w:lastRow="0" w:firstColumn="1" w:lastColumn="0" w:noHBand="0" w:noVBand="1"/>
      </w:tblPr>
      <w:tblGrid>
        <w:gridCol w:w="2128"/>
        <w:gridCol w:w="6700"/>
      </w:tblGrid>
      <w:tr w:rsidR="00B5031E" w:rsidRPr="00B5031E" w14:paraId="7FCA5403" w14:textId="77777777" w:rsidTr="00B5031E">
        <w:tc>
          <w:tcPr>
            <w:tcW w:w="0" w:type="auto"/>
            <w:hideMark/>
          </w:tcPr>
          <w:p w14:paraId="00F62610" w14:textId="77777777" w:rsidR="00B5031E" w:rsidRPr="00B5031E" w:rsidRDefault="00B5031E" w:rsidP="00B5031E">
            <w:pPr>
              <w:spacing w:after="160" w:line="259" w:lineRule="auto"/>
              <w:rPr>
                <w:b/>
                <w:bCs/>
              </w:rPr>
            </w:pPr>
            <w:r w:rsidRPr="00B5031E">
              <w:rPr>
                <w:b/>
                <w:bCs/>
              </w:rPr>
              <w:t>Campo</w:t>
            </w:r>
          </w:p>
        </w:tc>
        <w:tc>
          <w:tcPr>
            <w:tcW w:w="0" w:type="auto"/>
            <w:hideMark/>
          </w:tcPr>
          <w:p w14:paraId="7E1ED47A" w14:textId="77777777" w:rsidR="00B5031E" w:rsidRPr="00B5031E" w:rsidRDefault="00B5031E" w:rsidP="00B5031E">
            <w:pPr>
              <w:spacing w:after="160" w:line="259" w:lineRule="auto"/>
              <w:rPr>
                <w:b/>
                <w:bCs/>
              </w:rPr>
            </w:pPr>
            <w:r w:rsidRPr="00B5031E">
              <w:rPr>
                <w:b/>
                <w:bCs/>
              </w:rPr>
              <w:t>Descripción</w:t>
            </w:r>
          </w:p>
        </w:tc>
      </w:tr>
      <w:tr w:rsidR="00B5031E" w:rsidRPr="00B5031E" w14:paraId="49CFBB6B" w14:textId="77777777" w:rsidTr="00B5031E">
        <w:tc>
          <w:tcPr>
            <w:tcW w:w="0" w:type="auto"/>
            <w:hideMark/>
          </w:tcPr>
          <w:p w14:paraId="10060109" w14:textId="77777777" w:rsidR="00B5031E" w:rsidRPr="00B5031E" w:rsidRDefault="00B5031E" w:rsidP="00B5031E">
            <w:pPr>
              <w:spacing w:after="160" w:line="259" w:lineRule="auto"/>
            </w:pPr>
            <w:r w:rsidRPr="00B5031E">
              <w:rPr>
                <w:b/>
                <w:bCs/>
              </w:rPr>
              <w:t>Requisito relacionado</w:t>
            </w:r>
          </w:p>
        </w:tc>
        <w:tc>
          <w:tcPr>
            <w:tcW w:w="0" w:type="auto"/>
            <w:hideMark/>
          </w:tcPr>
          <w:p w14:paraId="5162792E" w14:textId="77777777" w:rsidR="00B5031E" w:rsidRPr="00B5031E" w:rsidRDefault="00B5031E" w:rsidP="00B5031E">
            <w:pPr>
              <w:spacing w:after="160" w:line="259" w:lineRule="auto"/>
            </w:pPr>
            <w:r w:rsidRPr="00B5031E">
              <w:t>RF-16 — Preguntas en lenguaje natural sobre documentos</w:t>
            </w:r>
          </w:p>
        </w:tc>
      </w:tr>
      <w:tr w:rsidR="00B5031E" w:rsidRPr="00B5031E" w14:paraId="7F05CAA4" w14:textId="77777777" w:rsidTr="00B5031E">
        <w:tc>
          <w:tcPr>
            <w:tcW w:w="0" w:type="auto"/>
            <w:hideMark/>
          </w:tcPr>
          <w:p w14:paraId="4155CC51" w14:textId="77777777" w:rsidR="00B5031E" w:rsidRPr="00B5031E" w:rsidRDefault="00B5031E" w:rsidP="00B5031E">
            <w:pPr>
              <w:spacing w:after="160" w:line="259" w:lineRule="auto"/>
            </w:pPr>
            <w:r w:rsidRPr="00B5031E">
              <w:rPr>
                <w:b/>
                <w:bCs/>
              </w:rPr>
              <w:t>Historia de usuario</w:t>
            </w:r>
          </w:p>
        </w:tc>
        <w:tc>
          <w:tcPr>
            <w:tcW w:w="0" w:type="auto"/>
            <w:hideMark/>
          </w:tcPr>
          <w:p w14:paraId="138C0E1B" w14:textId="77777777" w:rsidR="00B5031E" w:rsidRPr="00B5031E" w:rsidRDefault="00B5031E" w:rsidP="00B5031E">
            <w:pPr>
              <w:spacing w:after="160" w:line="259" w:lineRule="auto"/>
            </w:pPr>
            <w:r w:rsidRPr="00B5031E">
              <w:t>HU-10</w:t>
            </w:r>
          </w:p>
        </w:tc>
      </w:tr>
      <w:tr w:rsidR="00B5031E" w:rsidRPr="00B5031E" w14:paraId="42C1F13C" w14:textId="77777777" w:rsidTr="00B5031E">
        <w:tc>
          <w:tcPr>
            <w:tcW w:w="0" w:type="auto"/>
            <w:hideMark/>
          </w:tcPr>
          <w:p w14:paraId="1C3BF58F" w14:textId="77777777" w:rsidR="00B5031E" w:rsidRPr="00B5031E" w:rsidRDefault="00B5031E" w:rsidP="00B5031E">
            <w:pPr>
              <w:spacing w:after="160" w:line="259" w:lineRule="auto"/>
            </w:pPr>
            <w:r w:rsidRPr="00B5031E">
              <w:rPr>
                <w:b/>
                <w:bCs/>
              </w:rPr>
              <w:t>Caso de uso</w:t>
            </w:r>
          </w:p>
        </w:tc>
        <w:tc>
          <w:tcPr>
            <w:tcW w:w="0" w:type="auto"/>
            <w:hideMark/>
          </w:tcPr>
          <w:p w14:paraId="43482BB7" w14:textId="77777777" w:rsidR="00B5031E" w:rsidRPr="00B5031E" w:rsidRDefault="00B5031E" w:rsidP="00B5031E">
            <w:pPr>
              <w:spacing w:after="160" w:line="259" w:lineRule="auto"/>
            </w:pPr>
            <w:r w:rsidRPr="00B5031E">
              <w:t>CU-10 — Realizar preguntas sobre documentos</w:t>
            </w:r>
          </w:p>
        </w:tc>
      </w:tr>
      <w:tr w:rsidR="00B5031E" w:rsidRPr="00B5031E" w14:paraId="061A9672" w14:textId="77777777" w:rsidTr="00B5031E">
        <w:tc>
          <w:tcPr>
            <w:tcW w:w="0" w:type="auto"/>
            <w:hideMark/>
          </w:tcPr>
          <w:p w14:paraId="255057E6" w14:textId="77777777" w:rsidR="00B5031E" w:rsidRPr="00B5031E" w:rsidRDefault="00B5031E" w:rsidP="00B5031E">
            <w:pPr>
              <w:spacing w:after="160" w:line="259" w:lineRule="auto"/>
            </w:pPr>
            <w:r w:rsidRPr="00B5031E">
              <w:rPr>
                <w:b/>
                <w:bCs/>
              </w:rPr>
              <w:t>Criterio de aceptación</w:t>
            </w:r>
          </w:p>
        </w:tc>
        <w:tc>
          <w:tcPr>
            <w:tcW w:w="0" w:type="auto"/>
            <w:hideMark/>
          </w:tcPr>
          <w:p w14:paraId="1648E8E0" w14:textId="77777777" w:rsidR="00B5031E" w:rsidRPr="00B5031E" w:rsidRDefault="00B5031E" w:rsidP="00B5031E">
            <w:pPr>
              <w:spacing w:after="160" w:line="259" w:lineRule="auto"/>
            </w:pPr>
            <w:r w:rsidRPr="00B5031E">
              <w:t>CA-10</w:t>
            </w:r>
          </w:p>
        </w:tc>
      </w:tr>
      <w:tr w:rsidR="00B5031E" w:rsidRPr="00B5031E" w14:paraId="289265D0" w14:textId="77777777" w:rsidTr="00B5031E">
        <w:tc>
          <w:tcPr>
            <w:tcW w:w="0" w:type="auto"/>
            <w:hideMark/>
          </w:tcPr>
          <w:p w14:paraId="450A4850" w14:textId="77777777" w:rsidR="00B5031E" w:rsidRPr="00B5031E" w:rsidRDefault="00B5031E" w:rsidP="00B5031E">
            <w:pPr>
              <w:spacing w:after="160" w:line="259" w:lineRule="auto"/>
            </w:pPr>
            <w:r w:rsidRPr="00B5031E">
              <w:rPr>
                <w:b/>
                <w:bCs/>
              </w:rPr>
              <w:t>Reglas relacionadas</w:t>
            </w:r>
          </w:p>
        </w:tc>
        <w:tc>
          <w:tcPr>
            <w:tcW w:w="0" w:type="auto"/>
            <w:hideMark/>
          </w:tcPr>
          <w:p w14:paraId="3685080B" w14:textId="77777777" w:rsidR="00B5031E" w:rsidRPr="00B5031E" w:rsidRDefault="00B5031E" w:rsidP="00B5031E">
            <w:pPr>
              <w:spacing w:after="160" w:line="259" w:lineRule="auto"/>
            </w:pPr>
            <w:r w:rsidRPr="00B5031E">
              <w:t>RN-10, RN-11</w:t>
            </w:r>
          </w:p>
        </w:tc>
      </w:tr>
      <w:tr w:rsidR="00B5031E" w:rsidRPr="00B5031E" w14:paraId="467DFD4E" w14:textId="77777777" w:rsidTr="00B5031E">
        <w:tc>
          <w:tcPr>
            <w:tcW w:w="0" w:type="auto"/>
            <w:hideMark/>
          </w:tcPr>
          <w:p w14:paraId="1358B1E9" w14:textId="77777777" w:rsidR="00B5031E" w:rsidRPr="00B5031E" w:rsidRDefault="00B5031E" w:rsidP="00B5031E">
            <w:pPr>
              <w:spacing w:after="160" w:line="259" w:lineRule="auto"/>
            </w:pPr>
            <w:r w:rsidRPr="00B5031E">
              <w:rPr>
                <w:b/>
                <w:bCs/>
              </w:rPr>
              <w:t>Requisito no funcional</w:t>
            </w:r>
          </w:p>
        </w:tc>
        <w:tc>
          <w:tcPr>
            <w:tcW w:w="0" w:type="auto"/>
            <w:hideMark/>
          </w:tcPr>
          <w:p w14:paraId="4CADE6D9" w14:textId="77777777" w:rsidR="00B5031E" w:rsidRPr="00B5031E" w:rsidRDefault="00B5031E" w:rsidP="00B5031E">
            <w:pPr>
              <w:spacing w:after="160" w:line="259" w:lineRule="auto"/>
            </w:pPr>
            <w:r w:rsidRPr="00B5031E">
              <w:t>RNF-06 — Disponibilidad de servicios externos</w:t>
            </w:r>
          </w:p>
        </w:tc>
      </w:tr>
      <w:tr w:rsidR="00B5031E" w:rsidRPr="00B5031E" w14:paraId="157AC7FA" w14:textId="77777777" w:rsidTr="00B5031E">
        <w:tc>
          <w:tcPr>
            <w:tcW w:w="0" w:type="auto"/>
            <w:hideMark/>
          </w:tcPr>
          <w:p w14:paraId="6A6B7772" w14:textId="77777777" w:rsidR="00B5031E" w:rsidRPr="00B5031E" w:rsidRDefault="00B5031E" w:rsidP="00B5031E">
            <w:pPr>
              <w:spacing w:after="160" w:line="259" w:lineRule="auto"/>
            </w:pPr>
            <w:r w:rsidRPr="00B5031E">
              <w:rPr>
                <w:b/>
                <w:bCs/>
              </w:rPr>
              <w:t>Objetivo</w:t>
            </w:r>
          </w:p>
        </w:tc>
        <w:tc>
          <w:tcPr>
            <w:tcW w:w="0" w:type="auto"/>
            <w:hideMark/>
          </w:tcPr>
          <w:p w14:paraId="37D22FA6" w14:textId="77777777" w:rsidR="00B5031E" w:rsidRPr="00B5031E" w:rsidRDefault="00B5031E" w:rsidP="00B5031E">
            <w:pPr>
              <w:spacing w:after="160" w:line="259" w:lineRule="auto"/>
            </w:pPr>
            <w:r w:rsidRPr="00B5031E">
              <w:t>Verificar que el sistema permita realizar preguntas en lenguaje natural relacionadas con el contenido de un documento procesado y genere una respuesta basada en dicho contenido.</w:t>
            </w:r>
          </w:p>
        </w:tc>
      </w:tr>
      <w:tr w:rsidR="00B5031E" w:rsidRPr="00B5031E" w14:paraId="1FC58756" w14:textId="77777777" w:rsidTr="00B5031E">
        <w:tc>
          <w:tcPr>
            <w:tcW w:w="0" w:type="auto"/>
            <w:hideMark/>
          </w:tcPr>
          <w:p w14:paraId="22567F0A" w14:textId="77777777" w:rsidR="00B5031E" w:rsidRPr="00B5031E" w:rsidRDefault="00B5031E" w:rsidP="00B5031E">
            <w:pPr>
              <w:spacing w:after="160" w:line="259" w:lineRule="auto"/>
            </w:pPr>
            <w:r w:rsidRPr="00B5031E">
              <w:rPr>
                <w:b/>
                <w:bCs/>
              </w:rPr>
              <w:t>Precondición</w:t>
            </w:r>
          </w:p>
        </w:tc>
        <w:tc>
          <w:tcPr>
            <w:tcW w:w="0" w:type="auto"/>
            <w:hideMark/>
          </w:tcPr>
          <w:p w14:paraId="6B546577" w14:textId="77777777" w:rsidR="00B5031E" w:rsidRPr="00B5031E" w:rsidRDefault="00B5031E" w:rsidP="00B5031E">
            <w:pPr>
              <w:spacing w:after="160" w:line="259" w:lineRule="auto"/>
            </w:pPr>
            <w:r w:rsidRPr="00B5031E">
              <w:t>El sistema se encuentra disponible, el usuario ha iniciado sesión y existe un documento procesado correctamente mediante IA.</w:t>
            </w:r>
          </w:p>
        </w:tc>
      </w:tr>
      <w:tr w:rsidR="00B5031E" w:rsidRPr="00B5031E" w14:paraId="5D66C03E" w14:textId="77777777" w:rsidTr="00B5031E">
        <w:tc>
          <w:tcPr>
            <w:tcW w:w="0" w:type="auto"/>
            <w:hideMark/>
          </w:tcPr>
          <w:p w14:paraId="77E5A084" w14:textId="77777777" w:rsidR="00B5031E" w:rsidRPr="00B5031E" w:rsidRDefault="00B5031E" w:rsidP="00B5031E">
            <w:pPr>
              <w:spacing w:after="160" w:line="259" w:lineRule="auto"/>
            </w:pPr>
            <w:r w:rsidRPr="00B5031E">
              <w:rPr>
                <w:b/>
                <w:bCs/>
              </w:rPr>
              <w:t>Datos de entrada</w:t>
            </w:r>
          </w:p>
        </w:tc>
        <w:tc>
          <w:tcPr>
            <w:tcW w:w="0" w:type="auto"/>
            <w:hideMark/>
          </w:tcPr>
          <w:p w14:paraId="3F4BE396" w14:textId="77777777" w:rsidR="00B5031E" w:rsidRPr="00B5031E" w:rsidRDefault="00B5031E" w:rsidP="00B5031E">
            <w:pPr>
              <w:spacing w:after="160" w:line="259" w:lineRule="auto"/>
            </w:pPr>
            <w:r w:rsidRPr="00B5031E">
              <w:t>Pregunta en lenguaje natural relacionada con la información contenida en el documento.</w:t>
            </w:r>
          </w:p>
        </w:tc>
      </w:tr>
      <w:tr w:rsidR="00B5031E" w:rsidRPr="00B5031E" w14:paraId="22FA3E41" w14:textId="77777777" w:rsidTr="00B5031E">
        <w:tc>
          <w:tcPr>
            <w:tcW w:w="0" w:type="auto"/>
            <w:hideMark/>
          </w:tcPr>
          <w:p w14:paraId="49E9E0B1" w14:textId="77777777" w:rsidR="00B5031E" w:rsidRPr="00B5031E" w:rsidRDefault="00B5031E" w:rsidP="00B5031E">
            <w:pPr>
              <w:spacing w:after="160" w:line="259" w:lineRule="auto"/>
            </w:pPr>
            <w:r w:rsidRPr="00B5031E">
              <w:rPr>
                <w:b/>
                <w:bCs/>
              </w:rPr>
              <w:t>Procedimiento</w:t>
            </w:r>
          </w:p>
        </w:tc>
        <w:tc>
          <w:tcPr>
            <w:tcW w:w="0" w:type="auto"/>
            <w:hideMark/>
          </w:tcPr>
          <w:p w14:paraId="2C5DBBCC" w14:textId="77777777" w:rsidR="00B5031E" w:rsidRPr="00B5031E" w:rsidRDefault="00B5031E" w:rsidP="00B5031E">
            <w:pPr>
              <w:spacing w:after="160" w:line="259" w:lineRule="auto"/>
            </w:pPr>
            <w:r w:rsidRPr="00B5031E">
              <w:t>1. Acceder a un documento procesado. 2. Ingresar una pregunta relacionada con su contenido. 3. Enviar la pregunta. 4. Verificar la respuesta generada por la IA.</w:t>
            </w:r>
          </w:p>
        </w:tc>
      </w:tr>
      <w:tr w:rsidR="00B5031E" w:rsidRPr="00B5031E" w14:paraId="073BDCD7" w14:textId="77777777" w:rsidTr="00B5031E">
        <w:tc>
          <w:tcPr>
            <w:tcW w:w="0" w:type="auto"/>
            <w:hideMark/>
          </w:tcPr>
          <w:p w14:paraId="7532FF7A" w14:textId="77777777" w:rsidR="00B5031E" w:rsidRPr="00B5031E" w:rsidRDefault="00B5031E" w:rsidP="00B5031E">
            <w:pPr>
              <w:spacing w:after="160" w:line="259" w:lineRule="auto"/>
            </w:pPr>
            <w:r w:rsidRPr="00B5031E">
              <w:rPr>
                <w:b/>
                <w:bCs/>
              </w:rPr>
              <w:t>Resultado esperado</w:t>
            </w:r>
          </w:p>
        </w:tc>
        <w:tc>
          <w:tcPr>
            <w:tcW w:w="0" w:type="auto"/>
            <w:hideMark/>
          </w:tcPr>
          <w:p w14:paraId="407FF08B" w14:textId="77777777" w:rsidR="00B5031E" w:rsidRPr="00B5031E" w:rsidRDefault="00B5031E" w:rsidP="00B5031E">
            <w:pPr>
              <w:spacing w:after="160" w:line="259" w:lineRule="auto"/>
            </w:pPr>
            <w:r w:rsidRPr="00B5031E">
              <w:t>El sistema debe procesar la pregunta y generar una respuesta coherente basada en la información contenida en el documento.</w:t>
            </w:r>
          </w:p>
        </w:tc>
      </w:tr>
      <w:tr w:rsidR="00B5031E" w:rsidRPr="00B5031E" w14:paraId="46F77F39" w14:textId="77777777" w:rsidTr="00B5031E">
        <w:tc>
          <w:tcPr>
            <w:tcW w:w="0" w:type="auto"/>
            <w:hideMark/>
          </w:tcPr>
          <w:p w14:paraId="1E93DD81" w14:textId="77777777" w:rsidR="00B5031E" w:rsidRPr="00B5031E" w:rsidRDefault="00B5031E" w:rsidP="00B5031E">
            <w:pPr>
              <w:spacing w:after="160" w:line="259" w:lineRule="auto"/>
            </w:pPr>
            <w:r w:rsidRPr="00B5031E">
              <w:rPr>
                <w:b/>
                <w:bCs/>
              </w:rPr>
              <w:t>Resultado obtenido</w:t>
            </w:r>
          </w:p>
        </w:tc>
        <w:tc>
          <w:tcPr>
            <w:tcW w:w="0" w:type="auto"/>
            <w:hideMark/>
          </w:tcPr>
          <w:p w14:paraId="29A55696" w14:textId="77777777" w:rsidR="00B5031E" w:rsidRPr="00B5031E" w:rsidRDefault="00B5031E" w:rsidP="00B5031E">
            <w:pPr>
              <w:spacing w:after="160" w:line="259" w:lineRule="auto"/>
            </w:pPr>
            <w:r w:rsidRPr="00B5031E">
              <w:t>El sistema procesó correctamente la pregunta relacionada con el documento y generó una respuesta basada en la información contenida en este.</w:t>
            </w:r>
          </w:p>
        </w:tc>
      </w:tr>
      <w:tr w:rsidR="00B5031E" w:rsidRPr="00B5031E" w14:paraId="72609B8D" w14:textId="77777777" w:rsidTr="00B5031E">
        <w:tc>
          <w:tcPr>
            <w:tcW w:w="0" w:type="auto"/>
            <w:hideMark/>
          </w:tcPr>
          <w:p w14:paraId="1FD89988" w14:textId="77777777" w:rsidR="00B5031E" w:rsidRPr="00B5031E" w:rsidRDefault="00B5031E" w:rsidP="00B5031E">
            <w:pPr>
              <w:spacing w:after="160" w:line="259" w:lineRule="auto"/>
            </w:pPr>
            <w:r w:rsidRPr="00B5031E">
              <w:rPr>
                <w:b/>
                <w:bCs/>
              </w:rPr>
              <w:t>Estado</w:t>
            </w:r>
          </w:p>
        </w:tc>
        <w:tc>
          <w:tcPr>
            <w:tcW w:w="0" w:type="auto"/>
            <w:hideMark/>
          </w:tcPr>
          <w:p w14:paraId="5386B87E" w14:textId="77777777" w:rsidR="00B5031E" w:rsidRPr="00B5031E" w:rsidRDefault="00B5031E" w:rsidP="00B5031E">
            <w:pPr>
              <w:spacing w:after="160" w:line="259" w:lineRule="auto"/>
            </w:pPr>
            <w:r w:rsidRPr="00B5031E">
              <w:t>APROBADO</w:t>
            </w:r>
          </w:p>
        </w:tc>
      </w:tr>
      <w:tr w:rsidR="00B5031E" w:rsidRPr="00B5031E" w14:paraId="6962FB3C" w14:textId="77777777" w:rsidTr="00B5031E">
        <w:tc>
          <w:tcPr>
            <w:tcW w:w="0" w:type="auto"/>
            <w:hideMark/>
          </w:tcPr>
          <w:p w14:paraId="7F3C71FF" w14:textId="77777777" w:rsidR="00B5031E" w:rsidRPr="00B5031E" w:rsidRDefault="00B5031E" w:rsidP="00B5031E">
            <w:pPr>
              <w:spacing w:after="160" w:line="259" w:lineRule="auto"/>
            </w:pPr>
            <w:r w:rsidRPr="00B5031E">
              <w:rPr>
                <w:b/>
                <w:bCs/>
              </w:rPr>
              <w:t>Evidencia</w:t>
            </w:r>
          </w:p>
        </w:tc>
        <w:tc>
          <w:tcPr>
            <w:tcW w:w="0" w:type="auto"/>
            <w:hideMark/>
          </w:tcPr>
          <w:p w14:paraId="4CEE348E" w14:textId="77777777" w:rsidR="00B5031E" w:rsidRPr="00B5031E" w:rsidRDefault="00B5031E" w:rsidP="00B5031E">
            <w:pPr>
              <w:spacing w:after="160" w:line="259" w:lineRule="auto"/>
            </w:pPr>
            <w:r w:rsidRPr="00B5031E">
              <w:rPr>
                <w:b/>
                <w:bCs/>
              </w:rPr>
              <w:t>Evidencia 14. Pregunta relacionada con el documento.</w:t>
            </w:r>
            <w:r w:rsidRPr="00B5031E">
              <w:t xml:space="preserve"> La captura muestra la pregunta realizada y la respuesta generada por la inteligencia artificial a partir del contenido del documento.</w:t>
            </w:r>
          </w:p>
        </w:tc>
      </w:tr>
    </w:tbl>
    <w:p w14:paraId="599E3F8E" w14:textId="77777777" w:rsidR="00B5031E" w:rsidRDefault="00B5031E" w:rsidP="00B5031E">
      <w:pPr>
        <w:rPr>
          <w:lang w:val="es-MX"/>
        </w:rPr>
      </w:pPr>
    </w:p>
    <w:p w14:paraId="22CA948E" w14:textId="77777777" w:rsidR="00B5031E" w:rsidRDefault="00B5031E" w:rsidP="00B5031E">
      <w:pPr>
        <w:rPr>
          <w:lang w:val="es-MX"/>
        </w:rPr>
      </w:pPr>
    </w:p>
    <w:p w14:paraId="5227A1D1" w14:textId="77777777" w:rsidR="00B5031E" w:rsidRDefault="00B5031E" w:rsidP="00B5031E">
      <w:pPr>
        <w:rPr>
          <w:lang w:val="es-MX"/>
        </w:rPr>
      </w:pPr>
    </w:p>
    <w:p w14:paraId="2EF4A986" w14:textId="3F286CDB" w:rsidR="00B5031E" w:rsidRDefault="00B5031E" w:rsidP="00B5031E">
      <w:pPr>
        <w:rPr>
          <w:lang w:val="es-MX"/>
        </w:rPr>
      </w:pPr>
      <w:r w:rsidRPr="00B5031E">
        <w:rPr>
          <w:lang w:val="es-MX"/>
        </w:rPr>
        <w:drawing>
          <wp:anchor distT="0" distB="0" distL="114300" distR="114300" simplePos="0" relativeHeight="251687936" behindDoc="0" locked="0" layoutInCell="1" allowOverlap="1" wp14:anchorId="0CE4DEA2" wp14:editId="57AFF610">
            <wp:simplePos x="0" y="0"/>
            <wp:positionH relativeFrom="page">
              <wp:posOffset>2327910</wp:posOffset>
            </wp:positionH>
            <wp:positionV relativeFrom="margin">
              <wp:posOffset>323850</wp:posOffset>
            </wp:positionV>
            <wp:extent cx="2857500" cy="4008120"/>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500" cy="4008120"/>
                    </a:xfrm>
                    <a:prstGeom prst="rect">
                      <a:avLst/>
                    </a:prstGeom>
                  </pic:spPr>
                </pic:pic>
              </a:graphicData>
            </a:graphic>
          </wp:anchor>
        </w:drawing>
      </w:r>
    </w:p>
    <w:p w14:paraId="11B70ADE" w14:textId="7099CB4B" w:rsidR="00B5031E" w:rsidRPr="00B5031E" w:rsidRDefault="00B5031E" w:rsidP="00B5031E">
      <w:pPr>
        <w:rPr>
          <w:lang w:val="es-MX"/>
        </w:rPr>
      </w:pPr>
    </w:p>
    <w:p w14:paraId="0D4F9D96" w14:textId="0EA5F6D2" w:rsidR="00804B34" w:rsidRDefault="00804B34" w:rsidP="00804B34">
      <w:pPr>
        <w:pStyle w:val="Ttulo3"/>
        <w:rPr>
          <w:lang w:val="es-MX"/>
        </w:rPr>
      </w:pPr>
      <w:r w:rsidRPr="00A01788">
        <w:rPr>
          <w:lang w:val="es-MX"/>
        </w:rPr>
        <w:t>CP-15 Pregunta no relacionada</w:t>
      </w:r>
    </w:p>
    <w:tbl>
      <w:tblPr>
        <w:tblStyle w:val="Tablaconcuadrcula"/>
        <w:tblW w:w="0" w:type="auto"/>
        <w:tblLook w:val="04A0" w:firstRow="1" w:lastRow="0" w:firstColumn="1" w:lastColumn="0" w:noHBand="0" w:noVBand="1"/>
      </w:tblPr>
      <w:tblGrid>
        <w:gridCol w:w="2127"/>
        <w:gridCol w:w="6701"/>
      </w:tblGrid>
      <w:tr w:rsidR="00B5031E" w:rsidRPr="00B5031E" w14:paraId="31AB1D28" w14:textId="77777777" w:rsidTr="00B5031E">
        <w:tc>
          <w:tcPr>
            <w:tcW w:w="0" w:type="auto"/>
            <w:hideMark/>
          </w:tcPr>
          <w:p w14:paraId="40E7D0F8" w14:textId="77777777" w:rsidR="00B5031E" w:rsidRPr="00B5031E" w:rsidRDefault="00B5031E" w:rsidP="00B5031E">
            <w:pPr>
              <w:spacing w:after="160" w:line="259" w:lineRule="auto"/>
              <w:rPr>
                <w:b/>
                <w:bCs/>
              </w:rPr>
            </w:pPr>
            <w:r w:rsidRPr="00B5031E">
              <w:rPr>
                <w:b/>
                <w:bCs/>
              </w:rPr>
              <w:t>Campo</w:t>
            </w:r>
          </w:p>
        </w:tc>
        <w:tc>
          <w:tcPr>
            <w:tcW w:w="0" w:type="auto"/>
            <w:hideMark/>
          </w:tcPr>
          <w:p w14:paraId="1848888C" w14:textId="77777777" w:rsidR="00B5031E" w:rsidRPr="00B5031E" w:rsidRDefault="00B5031E" w:rsidP="00B5031E">
            <w:pPr>
              <w:spacing w:after="160" w:line="259" w:lineRule="auto"/>
              <w:rPr>
                <w:b/>
                <w:bCs/>
              </w:rPr>
            </w:pPr>
            <w:r w:rsidRPr="00B5031E">
              <w:rPr>
                <w:b/>
                <w:bCs/>
              </w:rPr>
              <w:t>Descripción</w:t>
            </w:r>
          </w:p>
        </w:tc>
      </w:tr>
      <w:tr w:rsidR="00B5031E" w:rsidRPr="00B5031E" w14:paraId="14FA5DBC" w14:textId="77777777" w:rsidTr="00B5031E">
        <w:tc>
          <w:tcPr>
            <w:tcW w:w="0" w:type="auto"/>
            <w:hideMark/>
          </w:tcPr>
          <w:p w14:paraId="0C8A4726" w14:textId="77777777" w:rsidR="00B5031E" w:rsidRPr="00B5031E" w:rsidRDefault="00B5031E" w:rsidP="00B5031E">
            <w:pPr>
              <w:spacing w:after="160" w:line="259" w:lineRule="auto"/>
            </w:pPr>
            <w:r w:rsidRPr="00B5031E">
              <w:rPr>
                <w:b/>
                <w:bCs/>
              </w:rPr>
              <w:t>Requisito relacionado</w:t>
            </w:r>
          </w:p>
        </w:tc>
        <w:tc>
          <w:tcPr>
            <w:tcW w:w="0" w:type="auto"/>
            <w:hideMark/>
          </w:tcPr>
          <w:p w14:paraId="2FD83873" w14:textId="77777777" w:rsidR="00B5031E" w:rsidRPr="00B5031E" w:rsidRDefault="00B5031E" w:rsidP="00B5031E">
            <w:pPr>
              <w:spacing w:after="160" w:line="259" w:lineRule="auto"/>
            </w:pPr>
            <w:r w:rsidRPr="00B5031E">
              <w:t>RF-16 — Preguntas en lenguaje natural sobre documentos</w:t>
            </w:r>
          </w:p>
        </w:tc>
      </w:tr>
      <w:tr w:rsidR="00B5031E" w:rsidRPr="00B5031E" w14:paraId="6ABC64B3" w14:textId="77777777" w:rsidTr="00B5031E">
        <w:tc>
          <w:tcPr>
            <w:tcW w:w="0" w:type="auto"/>
            <w:hideMark/>
          </w:tcPr>
          <w:p w14:paraId="63EAB37C" w14:textId="77777777" w:rsidR="00B5031E" w:rsidRPr="00B5031E" w:rsidRDefault="00B5031E" w:rsidP="00B5031E">
            <w:pPr>
              <w:spacing w:after="160" w:line="259" w:lineRule="auto"/>
            </w:pPr>
            <w:r w:rsidRPr="00B5031E">
              <w:rPr>
                <w:b/>
                <w:bCs/>
              </w:rPr>
              <w:t>Historia de usuario</w:t>
            </w:r>
          </w:p>
        </w:tc>
        <w:tc>
          <w:tcPr>
            <w:tcW w:w="0" w:type="auto"/>
            <w:hideMark/>
          </w:tcPr>
          <w:p w14:paraId="3DF4931C" w14:textId="77777777" w:rsidR="00B5031E" w:rsidRPr="00B5031E" w:rsidRDefault="00B5031E" w:rsidP="00B5031E">
            <w:pPr>
              <w:spacing w:after="160" w:line="259" w:lineRule="auto"/>
            </w:pPr>
            <w:r w:rsidRPr="00B5031E">
              <w:t>HU-10</w:t>
            </w:r>
          </w:p>
        </w:tc>
      </w:tr>
      <w:tr w:rsidR="00B5031E" w:rsidRPr="00B5031E" w14:paraId="1F3EFBEF" w14:textId="77777777" w:rsidTr="00B5031E">
        <w:tc>
          <w:tcPr>
            <w:tcW w:w="0" w:type="auto"/>
            <w:hideMark/>
          </w:tcPr>
          <w:p w14:paraId="58700476" w14:textId="77777777" w:rsidR="00B5031E" w:rsidRPr="00B5031E" w:rsidRDefault="00B5031E" w:rsidP="00B5031E">
            <w:pPr>
              <w:spacing w:after="160" w:line="259" w:lineRule="auto"/>
            </w:pPr>
            <w:r w:rsidRPr="00B5031E">
              <w:rPr>
                <w:b/>
                <w:bCs/>
              </w:rPr>
              <w:t>Caso de uso</w:t>
            </w:r>
          </w:p>
        </w:tc>
        <w:tc>
          <w:tcPr>
            <w:tcW w:w="0" w:type="auto"/>
            <w:hideMark/>
          </w:tcPr>
          <w:p w14:paraId="5C68101C" w14:textId="77777777" w:rsidR="00B5031E" w:rsidRPr="00B5031E" w:rsidRDefault="00B5031E" w:rsidP="00B5031E">
            <w:pPr>
              <w:spacing w:after="160" w:line="259" w:lineRule="auto"/>
            </w:pPr>
            <w:r w:rsidRPr="00B5031E">
              <w:t>CU-10 — Realizar preguntas sobre documentos</w:t>
            </w:r>
          </w:p>
        </w:tc>
      </w:tr>
      <w:tr w:rsidR="00B5031E" w:rsidRPr="00B5031E" w14:paraId="05C0560B" w14:textId="77777777" w:rsidTr="00B5031E">
        <w:tc>
          <w:tcPr>
            <w:tcW w:w="0" w:type="auto"/>
            <w:hideMark/>
          </w:tcPr>
          <w:p w14:paraId="4E53B9AB" w14:textId="77777777" w:rsidR="00B5031E" w:rsidRPr="00B5031E" w:rsidRDefault="00B5031E" w:rsidP="00B5031E">
            <w:pPr>
              <w:spacing w:after="160" w:line="259" w:lineRule="auto"/>
            </w:pPr>
            <w:r w:rsidRPr="00B5031E">
              <w:rPr>
                <w:b/>
                <w:bCs/>
              </w:rPr>
              <w:t>Criterio de aceptación</w:t>
            </w:r>
          </w:p>
        </w:tc>
        <w:tc>
          <w:tcPr>
            <w:tcW w:w="0" w:type="auto"/>
            <w:hideMark/>
          </w:tcPr>
          <w:p w14:paraId="7D06B7A6" w14:textId="77777777" w:rsidR="00B5031E" w:rsidRPr="00B5031E" w:rsidRDefault="00B5031E" w:rsidP="00B5031E">
            <w:pPr>
              <w:spacing w:after="160" w:line="259" w:lineRule="auto"/>
            </w:pPr>
            <w:r w:rsidRPr="00B5031E">
              <w:t>CA-10</w:t>
            </w:r>
          </w:p>
        </w:tc>
      </w:tr>
      <w:tr w:rsidR="00B5031E" w:rsidRPr="00B5031E" w14:paraId="2A5C8A1F" w14:textId="77777777" w:rsidTr="00B5031E">
        <w:tc>
          <w:tcPr>
            <w:tcW w:w="0" w:type="auto"/>
            <w:hideMark/>
          </w:tcPr>
          <w:p w14:paraId="3EB1857D" w14:textId="77777777" w:rsidR="00B5031E" w:rsidRPr="00B5031E" w:rsidRDefault="00B5031E" w:rsidP="00B5031E">
            <w:pPr>
              <w:spacing w:after="160" w:line="259" w:lineRule="auto"/>
            </w:pPr>
            <w:r w:rsidRPr="00B5031E">
              <w:rPr>
                <w:b/>
                <w:bCs/>
              </w:rPr>
              <w:t>Reglas relacionadas</w:t>
            </w:r>
          </w:p>
        </w:tc>
        <w:tc>
          <w:tcPr>
            <w:tcW w:w="0" w:type="auto"/>
            <w:hideMark/>
          </w:tcPr>
          <w:p w14:paraId="3B5AEDAB" w14:textId="77777777" w:rsidR="00B5031E" w:rsidRPr="00B5031E" w:rsidRDefault="00B5031E" w:rsidP="00B5031E">
            <w:pPr>
              <w:spacing w:after="160" w:line="259" w:lineRule="auto"/>
            </w:pPr>
            <w:r w:rsidRPr="00B5031E">
              <w:t>RN-10, RN-11</w:t>
            </w:r>
          </w:p>
        </w:tc>
      </w:tr>
      <w:tr w:rsidR="00B5031E" w:rsidRPr="00B5031E" w14:paraId="2061527B" w14:textId="77777777" w:rsidTr="00B5031E">
        <w:tc>
          <w:tcPr>
            <w:tcW w:w="0" w:type="auto"/>
            <w:hideMark/>
          </w:tcPr>
          <w:p w14:paraId="3B2B884D" w14:textId="77777777" w:rsidR="00B5031E" w:rsidRPr="00B5031E" w:rsidRDefault="00B5031E" w:rsidP="00B5031E">
            <w:pPr>
              <w:spacing w:after="160" w:line="259" w:lineRule="auto"/>
            </w:pPr>
            <w:r w:rsidRPr="00B5031E">
              <w:rPr>
                <w:b/>
                <w:bCs/>
              </w:rPr>
              <w:t>Requisito no funcional</w:t>
            </w:r>
          </w:p>
        </w:tc>
        <w:tc>
          <w:tcPr>
            <w:tcW w:w="0" w:type="auto"/>
            <w:hideMark/>
          </w:tcPr>
          <w:p w14:paraId="1018BEED" w14:textId="77777777" w:rsidR="00B5031E" w:rsidRPr="00B5031E" w:rsidRDefault="00B5031E" w:rsidP="00B5031E">
            <w:pPr>
              <w:spacing w:after="160" w:line="259" w:lineRule="auto"/>
            </w:pPr>
            <w:r w:rsidRPr="00B5031E">
              <w:t>RNF-06 — Disponibilidad de servicios externos</w:t>
            </w:r>
          </w:p>
        </w:tc>
      </w:tr>
      <w:tr w:rsidR="00B5031E" w:rsidRPr="00B5031E" w14:paraId="2C82B00B" w14:textId="77777777" w:rsidTr="00B5031E">
        <w:tc>
          <w:tcPr>
            <w:tcW w:w="0" w:type="auto"/>
            <w:hideMark/>
          </w:tcPr>
          <w:p w14:paraId="50A5FDFE" w14:textId="77777777" w:rsidR="00B5031E" w:rsidRPr="00B5031E" w:rsidRDefault="00B5031E" w:rsidP="00B5031E">
            <w:pPr>
              <w:spacing w:after="160" w:line="259" w:lineRule="auto"/>
            </w:pPr>
            <w:r w:rsidRPr="00B5031E">
              <w:rPr>
                <w:b/>
                <w:bCs/>
              </w:rPr>
              <w:t>Objetivo</w:t>
            </w:r>
          </w:p>
        </w:tc>
        <w:tc>
          <w:tcPr>
            <w:tcW w:w="0" w:type="auto"/>
            <w:hideMark/>
          </w:tcPr>
          <w:p w14:paraId="0B0DD3CA" w14:textId="77777777" w:rsidR="00B5031E" w:rsidRPr="00B5031E" w:rsidRDefault="00B5031E" w:rsidP="00B5031E">
            <w:pPr>
              <w:spacing w:after="160" w:line="259" w:lineRule="auto"/>
            </w:pPr>
            <w:r w:rsidRPr="00B5031E">
              <w:t>Verificar que el sistema controle las preguntas que no están relacionadas con el contenido del documento y evite generar respuestas ajenas a la información disponible.</w:t>
            </w:r>
          </w:p>
        </w:tc>
      </w:tr>
      <w:tr w:rsidR="00B5031E" w:rsidRPr="00B5031E" w14:paraId="1C55E6B2" w14:textId="77777777" w:rsidTr="00B5031E">
        <w:tc>
          <w:tcPr>
            <w:tcW w:w="0" w:type="auto"/>
            <w:hideMark/>
          </w:tcPr>
          <w:p w14:paraId="2CA870A9" w14:textId="77777777" w:rsidR="00B5031E" w:rsidRPr="00B5031E" w:rsidRDefault="00B5031E" w:rsidP="00B5031E">
            <w:pPr>
              <w:spacing w:after="160" w:line="259" w:lineRule="auto"/>
            </w:pPr>
            <w:r w:rsidRPr="00B5031E">
              <w:rPr>
                <w:b/>
                <w:bCs/>
              </w:rPr>
              <w:t>Precondición</w:t>
            </w:r>
          </w:p>
        </w:tc>
        <w:tc>
          <w:tcPr>
            <w:tcW w:w="0" w:type="auto"/>
            <w:hideMark/>
          </w:tcPr>
          <w:p w14:paraId="54F6D4FE" w14:textId="77777777" w:rsidR="00B5031E" w:rsidRPr="00B5031E" w:rsidRDefault="00B5031E" w:rsidP="00B5031E">
            <w:pPr>
              <w:spacing w:after="160" w:line="259" w:lineRule="auto"/>
            </w:pPr>
            <w:r w:rsidRPr="00B5031E">
              <w:t>El sistema se encuentra disponible, el usuario ha iniciado sesión y existe un documento procesado correctamente mediante IA.</w:t>
            </w:r>
          </w:p>
        </w:tc>
      </w:tr>
      <w:tr w:rsidR="00B5031E" w:rsidRPr="00B5031E" w14:paraId="5D458617" w14:textId="77777777" w:rsidTr="00B5031E">
        <w:tc>
          <w:tcPr>
            <w:tcW w:w="0" w:type="auto"/>
            <w:hideMark/>
          </w:tcPr>
          <w:p w14:paraId="26800D03" w14:textId="77777777" w:rsidR="00B5031E" w:rsidRPr="00B5031E" w:rsidRDefault="00B5031E" w:rsidP="00B5031E">
            <w:pPr>
              <w:spacing w:after="160" w:line="259" w:lineRule="auto"/>
            </w:pPr>
            <w:r w:rsidRPr="00B5031E">
              <w:rPr>
                <w:b/>
                <w:bCs/>
              </w:rPr>
              <w:t>Datos de entrada</w:t>
            </w:r>
          </w:p>
        </w:tc>
        <w:tc>
          <w:tcPr>
            <w:tcW w:w="0" w:type="auto"/>
            <w:hideMark/>
          </w:tcPr>
          <w:p w14:paraId="197FF778" w14:textId="77777777" w:rsidR="00B5031E" w:rsidRPr="00B5031E" w:rsidRDefault="00B5031E" w:rsidP="00B5031E">
            <w:pPr>
              <w:spacing w:after="160" w:line="259" w:lineRule="auto"/>
            </w:pPr>
            <w:r w:rsidRPr="00B5031E">
              <w:t>Pregunta en lenguaje natural que no tiene relación con el contenido del documento.</w:t>
            </w:r>
          </w:p>
        </w:tc>
      </w:tr>
      <w:tr w:rsidR="00B5031E" w:rsidRPr="00B5031E" w14:paraId="79B989C8" w14:textId="77777777" w:rsidTr="00B5031E">
        <w:tc>
          <w:tcPr>
            <w:tcW w:w="0" w:type="auto"/>
            <w:hideMark/>
          </w:tcPr>
          <w:p w14:paraId="4F3615D8" w14:textId="77777777" w:rsidR="00B5031E" w:rsidRPr="00B5031E" w:rsidRDefault="00B5031E" w:rsidP="00B5031E">
            <w:pPr>
              <w:spacing w:after="160" w:line="259" w:lineRule="auto"/>
            </w:pPr>
            <w:r w:rsidRPr="00B5031E">
              <w:rPr>
                <w:b/>
                <w:bCs/>
              </w:rPr>
              <w:t>Procedimiento</w:t>
            </w:r>
          </w:p>
        </w:tc>
        <w:tc>
          <w:tcPr>
            <w:tcW w:w="0" w:type="auto"/>
            <w:hideMark/>
          </w:tcPr>
          <w:p w14:paraId="68F0D21D" w14:textId="77777777" w:rsidR="00B5031E" w:rsidRPr="00B5031E" w:rsidRDefault="00B5031E" w:rsidP="00B5031E">
            <w:pPr>
              <w:spacing w:after="160" w:line="259" w:lineRule="auto"/>
            </w:pPr>
            <w:r w:rsidRPr="00B5031E">
              <w:t>1. Acceder a un documento procesado. 2. Ingresar una pregunta no relacionada con su contenido. 3. Enviar la pregunta. 4. Verificar la respuesta generada por el sistema.</w:t>
            </w:r>
          </w:p>
        </w:tc>
      </w:tr>
      <w:tr w:rsidR="00B5031E" w:rsidRPr="00B5031E" w14:paraId="71769DA3" w14:textId="77777777" w:rsidTr="00B5031E">
        <w:tc>
          <w:tcPr>
            <w:tcW w:w="0" w:type="auto"/>
            <w:hideMark/>
          </w:tcPr>
          <w:p w14:paraId="5DE7C965" w14:textId="77777777" w:rsidR="00B5031E" w:rsidRPr="00B5031E" w:rsidRDefault="00B5031E" w:rsidP="00B5031E">
            <w:pPr>
              <w:spacing w:after="160" w:line="259" w:lineRule="auto"/>
            </w:pPr>
            <w:r w:rsidRPr="00B5031E">
              <w:rPr>
                <w:b/>
                <w:bCs/>
              </w:rPr>
              <w:t>Resultado esperado</w:t>
            </w:r>
          </w:p>
        </w:tc>
        <w:tc>
          <w:tcPr>
            <w:tcW w:w="0" w:type="auto"/>
            <w:hideMark/>
          </w:tcPr>
          <w:p w14:paraId="20261EC1" w14:textId="77777777" w:rsidR="00B5031E" w:rsidRPr="00B5031E" w:rsidRDefault="00B5031E" w:rsidP="00B5031E">
            <w:pPr>
              <w:spacing w:after="160" w:line="259" w:lineRule="auto"/>
            </w:pPr>
            <w:r w:rsidRPr="00B5031E">
              <w:t>El sistema debe identificar que la pregunta no está relacionada con el documento y evitar proporcionar información que no se encuentre sustentada en su contenido.</w:t>
            </w:r>
          </w:p>
        </w:tc>
      </w:tr>
      <w:tr w:rsidR="00B5031E" w:rsidRPr="00B5031E" w14:paraId="78044094" w14:textId="77777777" w:rsidTr="00B5031E">
        <w:tc>
          <w:tcPr>
            <w:tcW w:w="0" w:type="auto"/>
            <w:hideMark/>
          </w:tcPr>
          <w:p w14:paraId="6E8A7A03" w14:textId="77777777" w:rsidR="00B5031E" w:rsidRPr="00B5031E" w:rsidRDefault="00B5031E" w:rsidP="00B5031E">
            <w:pPr>
              <w:spacing w:after="160" w:line="259" w:lineRule="auto"/>
            </w:pPr>
            <w:r w:rsidRPr="00B5031E">
              <w:rPr>
                <w:b/>
                <w:bCs/>
              </w:rPr>
              <w:t>Resultado obtenido</w:t>
            </w:r>
          </w:p>
        </w:tc>
        <w:tc>
          <w:tcPr>
            <w:tcW w:w="0" w:type="auto"/>
            <w:hideMark/>
          </w:tcPr>
          <w:p w14:paraId="5177B269" w14:textId="77777777" w:rsidR="00B5031E" w:rsidRPr="00B5031E" w:rsidRDefault="00B5031E" w:rsidP="00B5031E">
            <w:pPr>
              <w:spacing w:after="160" w:line="259" w:lineRule="auto"/>
            </w:pPr>
            <w:r w:rsidRPr="00B5031E">
              <w:t>El sistema procesó correctamente la pregunta no relacionada y respondió de acuerdo con las restricciones establecidas, sin proporcionar información ajena al contenido del documento.</w:t>
            </w:r>
          </w:p>
        </w:tc>
      </w:tr>
      <w:tr w:rsidR="00B5031E" w:rsidRPr="00B5031E" w14:paraId="275B9CE3" w14:textId="77777777" w:rsidTr="00B5031E">
        <w:tc>
          <w:tcPr>
            <w:tcW w:w="0" w:type="auto"/>
            <w:hideMark/>
          </w:tcPr>
          <w:p w14:paraId="562E772F" w14:textId="77777777" w:rsidR="00B5031E" w:rsidRPr="00B5031E" w:rsidRDefault="00B5031E" w:rsidP="00B5031E">
            <w:pPr>
              <w:spacing w:after="160" w:line="259" w:lineRule="auto"/>
            </w:pPr>
            <w:r w:rsidRPr="00B5031E">
              <w:rPr>
                <w:b/>
                <w:bCs/>
              </w:rPr>
              <w:t>Estado</w:t>
            </w:r>
          </w:p>
        </w:tc>
        <w:tc>
          <w:tcPr>
            <w:tcW w:w="0" w:type="auto"/>
            <w:hideMark/>
          </w:tcPr>
          <w:p w14:paraId="4F9F2502" w14:textId="77777777" w:rsidR="00B5031E" w:rsidRPr="00B5031E" w:rsidRDefault="00B5031E" w:rsidP="00B5031E">
            <w:pPr>
              <w:spacing w:after="160" w:line="259" w:lineRule="auto"/>
            </w:pPr>
            <w:r w:rsidRPr="00B5031E">
              <w:t>APROBADO</w:t>
            </w:r>
          </w:p>
        </w:tc>
      </w:tr>
      <w:tr w:rsidR="00B5031E" w:rsidRPr="00B5031E" w14:paraId="4C0DB7D4" w14:textId="77777777" w:rsidTr="00B5031E">
        <w:tc>
          <w:tcPr>
            <w:tcW w:w="0" w:type="auto"/>
            <w:hideMark/>
          </w:tcPr>
          <w:p w14:paraId="009E7E2B" w14:textId="58872063" w:rsidR="00B5031E" w:rsidRPr="00B5031E" w:rsidRDefault="00B5031E" w:rsidP="00B5031E">
            <w:pPr>
              <w:spacing w:after="160" w:line="259" w:lineRule="auto"/>
            </w:pPr>
            <w:r w:rsidRPr="00B5031E">
              <w:rPr>
                <w:b/>
                <w:bCs/>
              </w:rPr>
              <w:t>Evidencia</w:t>
            </w:r>
          </w:p>
        </w:tc>
        <w:tc>
          <w:tcPr>
            <w:tcW w:w="0" w:type="auto"/>
            <w:hideMark/>
          </w:tcPr>
          <w:p w14:paraId="5B5AF8F5" w14:textId="3B1F8F24" w:rsidR="00B5031E" w:rsidRPr="00B5031E" w:rsidRDefault="00B5031E" w:rsidP="00B5031E">
            <w:pPr>
              <w:spacing w:after="160" w:line="259" w:lineRule="auto"/>
            </w:pPr>
            <w:r w:rsidRPr="00B5031E">
              <w:rPr>
                <w:b/>
                <w:bCs/>
              </w:rPr>
              <w:t>Evidencia 15. Control de pregunta no relacionada.</w:t>
            </w:r>
            <w:r w:rsidRPr="00B5031E">
              <w:t xml:space="preserve"> La captura muestra la pregunta realizada y la respuesta del sistema ante una consulta que no corresponde al contenido del documento.</w:t>
            </w:r>
          </w:p>
        </w:tc>
      </w:tr>
    </w:tbl>
    <w:p w14:paraId="540EF095" w14:textId="6F2314E8" w:rsidR="00B5031E" w:rsidRPr="00B5031E" w:rsidRDefault="00B5031E" w:rsidP="00B5031E">
      <w:pPr>
        <w:rPr>
          <w:lang w:val="es-MX"/>
        </w:rPr>
      </w:pPr>
      <w:r w:rsidRPr="00B5031E">
        <w:rPr>
          <w:lang w:val="es-MX"/>
        </w:rPr>
        <w:drawing>
          <wp:anchor distT="0" distB="0" distL="114300" distR="114300" simplePos="0" relativeHeight="251689984" behindDoc="0" locked="0" layoutInCell="1" allowOverlap="1" wp14:anchorId="48049415" wp14:editId="34EABBBB">
            <wp:simplePos x="0" y="0"/>
            <wp:positionH relativeFrom="margin">
              <wp:posOffset>1524000</wp:posOffset>
            </wp:positionH>
            <wp:positionV relativeFrom="page">
              <wp:posOffset>6496050</wp:posOffset>
            </wp:positionV>
            <wp:extent cx="2048510" cy="2927350"/>
            <wp:effectExtent l="0" t="0" r="8890" b="635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48510" cy="2927350"/>
                    </a:xfrm>
                    <a:prstGeom prst="rect">
                      <a:avLst/>
                    </a:prstGeom>
                  </pic:spPr>
                </pic:pic>
              </a:graphicData>
            </a:graphic>
            <wp14:sizeRelH relativeFrom="margin">
              <wp14:pctWidth>0</wp14:pctWidth>
            </wp14:sizeRelH>
            <wp14:sizeRelV relativeFrom="margin">
              <wp14:pctHeight>0</wp14:pctHeight>
            </wp14:sizeRelV>
          </wp:anchor>
        </w:drawing>
      </w:r>
    </w:p>
    <w:p w14:paraId="425D4C06" w14:textId="7D9127EF" w:rsidR="00804B34" w:rsidRDefault="00804B34" w:rsidP="00804B34">
      <w:pPr>
        <w:pStyle w:val="Ttulo3"/>
        <w:rPr>
          <w:lang w:val="es-MX"/>
        </w:rPr>
      </w:pPr>
      <w:r w:rsidRPr="00A01788">
        <w:rPr>
          <w:lang w:val="es-MX"/>
        </w:rPr>
        <w:t>CP-16 Pregunta vacía</w:t>
      </w:r>
    </w:p>
    <w:tbl>
      <w:tblPr>
        <w:tblStyle w:val="Tablaconcuadrcula"/>
        <w:tblW w:w="0" w:type="auto"/>
        <w:tblLook w:val="04A0" w:firstRow="1" w:lastRow="0" w:firstColumn="1" w:lastColumn="0" w:noHBand="0" w:noVBand="1"/>
      </w:tblPr>
      <w:tblGrid>
        <w:gridCol w:w="2176"/>
        <w:gridCol w:w="6652"/>
      </w:tblGrid>
      <w:tr w:rsidR="00B5031E" w:rsidRPr="00B5031E" w14:paraId="3D214560" w14:textId="77777777" w:rsidTr="00B5031E">
        <w:tc>
          <w:tcPr>
            <w:tcW w:w="0" w:type="auto"/>
            <w:hideMark/>
          </w:tcPr>
          <w:p w14:paraId="07676382" w14:textId="77777777" w:rsidR="00B5031E" w:rsidRPr="00B5031E" w:rsidRDefault="00B5031E" w:rsidP="00B5031E">
            <w:pPr>
              <w:spacing w:after="160" w:line="259" w:lineRule="auto"/>
              <w:rPr>
                <w:b/>
                <w:bCs/>
              </w:rPr>
            </w:pPr>
            <w:r w:rsidRPr="00B5031E">
              <w:rPr>
                <w:b/>
                <w:bCs/>
              </w:rPr>
              <w:t>Campo</w:t>
            </w:r>
          </w:p>
        </w:tc>
        <w:tc>
          <w:tcPr>
            <w:tcW w:w="0" w:type="auto"/>
            <w:hideMark/>
          </w:tcPr>
          <w:p w14:paraId="2461204F" w14:textId="77777777" w:rsidR="00B5031E" w:rsidRPr="00B5031E" w:rsidRDefault="00B5031E" w:rsidP="00B5031E">
            <w:pPr>
              <w:spacing w:after="160" w:line="259" w:lineRule="auto"/>
              <w:rPr>
                <w:b/>
                <w:bCs/>
              </w:rPr>
            </w:pPr>
            <w:r w:rsidRPr="00B5031E">
              <w:rPr>
                <w:b/>
                <w:bCs/>
              </w:rPr>
              <w:t>Descripción</w:t>
            </w:r>
          </w:p>
        </w:tc>
      </w:tr>
      <w:tr w:rsidR="00B5031E" w:rsidRPr="00B5031E" w14:paraId="7D12F014" w14:textId="77777777" w:rsidTr="00B5031E">
        <w:tc>
          <w:tcPr>
            <w:tcW w:w="0" w:type="auto"/>
            <w:hideMark/>
          </w:tcPr>
          <w:p w14:paraId="406F4313" w14:textId="77777777" w:rsidR="00B5031E" w:rsidRPr="00B5031E" w:rsidRDefault="00B5031E" w:rsidP="00B5031E">
            <w:pPr>
              <w:spacing w:after="160" w:line="259" w:lineRule="auto"/>
            </w:pPr>
            <w:r w:rsidRPr="00B5031E">
              <w:rPr>
                <w:b/>
                <w:bCs/>
              </w:rPr>
              <w:t>Requisito relacionado</w:t>
            </w:r>
          </w:p>
        </w:tc>
        <w:tc>
          <w:tcPr>
            <w:tcW w:w="0" w:type="auto"/>
            <w:hideMark/>
          </w:tcPr>
          <w:p w14:paraId="076D0985" w14:textId="77777777" w:rsidR="00B5031E" w:rsidRPr="00B5031E" w:rsidRDefault="00B5031E" w:rsidP="00B5031E">
            <w:pPr>
              <w:spacing w:after="160" w:line="259" w:lineRule="auto"/>
            </w:pPr>
            <w:r w:rsidRPr="00B5031E">
              <w:t>RF-16 — Preguntas en lenguaje natural sobre documentos</w:t>
            </w:r>
          </w:p>
        </w:tc>
      </w:tr>
      <w:tr w:rsidR="00B5031E" w:rsidRPr="00B5031E" w14:paraId="6227EE73" w14:textId="77777777" w:rsidTr="00B5031E">
        <w:tc>
          <w:tcPr>
            <w:tcW w:w="0" w:type="auto"/>
            <w:hideMark/>
          </w:tcPr>
          <w:p w14:paraId="5A913B61" w14:textId="77777777" w:rsidR="00B5031E" w:rsidRPr="00B5031E" w:rsidRDefault="00B5031E" w:rsidP="00B5031E">
            <w:pPr>
              <w:spacing w:after="160" w:line="259" w:lineRule="auto"/>
            </w:pPr>
            <w:r w:rsidRPr="00B5031E">
              <w:rPr>
                <w:b/>
                <w:bCs/>
              </w:rPr>
              <w:t>Historia de usuario</w:t>
            </w:r>
          </w:p>
        </w:tc>
        <w:tc>
          <w:tcPr>
            <w:tcW w:w="0" w:type="auto"/>
            <w:hideMark/>
          </w:tcPr>
          <w:p w14:paraId="109FEBDB" w14:textId="77777777" w:rsidR="00B5031E" w:rsidRPr="00B5031E" w:rsidRDefault="00B5031E" w:rsidP="00B5031E">
            <w:pPr>
              <w:spacing w:after="160" w:line="259" w:lineRule="auto"/>
            </w:pPr>
            <w:r w:rsidRPr="00B5031E">
              <w:t>HU-10</w:t>
            </w:r>
          </w:p>
        </w:tc>
      </w:tr>
      <w:tr w:rsidR="00B5031E" w:rsidRPr="00B5031E" w14:paraId="14F643F7" w14:textId="77777777" w:rsidTr="00B5031E">
        <w:tc>
          <w:tcPr>
            <w:tcW w:w="0" w:type="auto"/>
            <w:hideMark/>
          </w:tcPr>
          <w:p w14:paraId="30F38CF7" w14:textId="77777777" w:rsidR="00B5031E" w:rsidRPr="00B5031E" w:rsidRDefault="00B5031E" w:rsidP="00B5031E">
            <w:pPr>
              <w:spacing w:after="160" w:line="259" w:lineRule="auto"/>
            </w:pPr>
            <w:r w:rsidRPr="00B5031E">
              <w:rPr>
                <w:b/>
                <w:bCs/>
              </w:rPr>
              <w:t>Caso de uso</w:t>
            </w:r>
          </w:p>
        </w:tc>
        <w:tc>
          <w:tcPr>
            <w:tcW w:w="0" w:type="auto"/>
            <w:hideMark/>
          </w:tcPr>
          <w:p w14:paraId="0A73BBBF" w14:textId="77777777" w:rsidR="00B5031E" w:rsidRPr="00B5031E" w:rsidRDefault="00B5031E" w:rsidP="00B5031E">
            <w:pPr>
              <w:spacing w:after="160" w:line="259" w:lineRule="auto"/>
            </w:pPr>
            <w:r w:rsidRPr="00B5031E">
              <w:t>CU-10 — Realizar preguntas sobre documentos</w:t>
            </w:r>
          </w:p>
        </w:tc>
      </w:tr>
      <w:tr w:rsidR="00B5031E" w:rsidRPr="00B5031E" w14:paraId="23F0F299" w14:textId="77777777" w:rsidTr="00B5031E">
        <w:tc>
          <w:tcPr>
            <w:tcW w:w="0" w:type="auto"/>
            <w:hideMark/>
          </w:tcPr>
          <w:p w14:paraId="469A0956" w14:textId="77777777" w:rsidR="00B5031E" w:rsidRPr="00B5031E" w:rsidRDefault="00B5031E" w:rsidP="00B5031E">
            <w:pPr>
              <w:spacing w:after="160" w:line="259" w:lineRule="auto"/>
            </w:pPr>
            <w:r w:rsidRPr="00B5031E">
              <w:rPr>
                <w:b/>
                <w:bCs/>
              </w:rPr>
              <w:t>Criterio de aceptación</w:t>
            </w:r>
          </w:p>
        </w:tc>
        <w:tc>
          <w:tcPr>
            <w:tcW w:w="0" w:type="auto"/>
            <w:hideMark/>
          </w:tcPr>
          <w:p w14:paraId="1E650156" w14:textId="77777777" w:rsidR="00B5031E" w:rsidRPr="00B5031E" w:rsidRDefault="00B5031E" w:rsidP="00B5031E">
            <w:pPr>
              <w:spacing w:after="160" w:line="259" w:lineRule="auto"/>
            </w:pPr>
            <w:r w:rsidRPr="00B5031E">
              <w:t>CA-10</w:t>
            </w:r>
          </w:p>
        </w:tc>
      </w:tr>
      <w:tr w:rsidR="00B5031E" w:rsidRPr="00B5031E" w14:paraId="17790B4E" w14:textId="77777777" w:rsidTr="00B5031E">
        <w:tc>
          <w:tcPr>
            <w:tcW w:w="0" w:type="auto"/>
            <w:hideMark/>
          </w:tcPr>
          <w:p w14:paraId="6D978D74" w14:textId="77777777" w:rsidR="00B5031E" w:rsidRPr="00B5031E" w:rsidRDefault="00B5031E" w:rsidP="00B5031E">
            <w:pPr>
              <w:spacing w:after="160" w:line="259" w:lineRule="auto"/>
            </w:pPr>
            <w:r w:rsidRPr="00B5031E">
              <w:rPr>
                <w:b/>
                <w:bCs/>
              </w:rPr>
              <w:t>Reglas relacionadas</w:t>
            </w:r>
          </w:p>
        </w:tc>
        <w:tc>
          <w:tcPr>
            <w:tcW w:w="0" w:type="auto"/>
            <w:hideMark/>
          </w:tcPr>
          <w:p w14:paraId="6A1A8BFB" w14:textId="77777777" w:rsidR="00B5031E" w:rsidRPr="00B5031E" w:rsidRDefault="00B5031E" w:rsidP="00B5031E">
            <w:pPr>
              <w:spacing w:after="160" w:line="259" w:lineRule="auto"/>
            </w:pPr>
            <w:r w:rsidRPr="00B5031E">
              <w:t>RN-01, RN-10</w:t>
            </w:r>
          </w:p>
        </w:tc>
      </w:tr>
      <w:tr w:rsidR="00B5031E" w:rsidRPr="00B5031E" w14:paraId="0359B34F" w14:textId="77777777" w:rsidTr="00B5031E">
        <w:tc>
          <w:tcPr>
            <w:tcW w:w="0" w:type="auto"/>
            <w:hideMark/>
          </w:tcPr>
          <w:p w14:paraId="19B37120" w14:textId="77777777" w:rsidR="00B5031E" w:rsidRPr="00B5031E" w:rsidRDefault="00B5031E" w:rsidP="00B5031E">
            <w:pPr>
              <w:spacing w:after="160" w:line="259" w:lineRule="auto"/>
            </w:pPr>
            <w:r w:rsidRPr="00B5031E">
              <w:rPr>
                <w:b/>
                <w:bCs/>
              </w:rPr>
              <w:t>Requisito no funcional</w:t>
            </w:r>
          </w:p>
        </w:tc>
        <w:tc>
          <w:tcPr>
            <w:tcW w:w="0" w:type="auto"/>
            <w:hideMark/>
          </w:tcPr>
          <w:p w14:paraId="14079E89" w14:textId="77777777" w:rsidR="00B5031E" w:rsidRPr="00B5031E" w:rsidRDefault="00B5031E" w:rsidP="00B5031E">
            <w:pPr>
              <w:spacing w:after="160" w:line="259" w:lineRule="auto"/>
            </w:pPr>
            <w:r w:rsidRPr="00B5031E">
              <w:t>RNF-10 — Usabilidad</w:t>
            </w:r>
          </w:p>
        </w:tc>
      </w:tr>
      <w:tr w:rsidR="00B5031E" w:rsidRPr="00B5031E" w14:paraId="62AB1AB2" w14:textId="77777777" w:rsidTr="00B5031E">
        <w:tc>
          <w:tcPr>
            <w:tcW w:w="0" w:type="auto"/>
            <w:hideMark/>
          </w:tcPr>
          <w:p w14:paraId="23408065" w14:textId="77777777" w:rsidR="00B5031E" w:rsidRPr="00B5031E" w:rsidRDefault="00B5031E" w:rsidP="00B5031E">
            <w:pPr>
              <w:spacing w:after="160" w:line="259" w:lineRule="auto"/>
            </w:pPr>
            <w:r w:rsidRPr="00B5031E">
              <w:rPr>
                <w:b/>
                <w:bCs/>
              </w:rPr>
              <w:t>Objetivo</w:t>
            </w:r>
          </w:p>
        </w:tc>
        <w:tc>
          <w:tcPr>
            <w:tcW w:w="0" w:type="auto"/>
            <w:hideMark/>
          </w:tcPr>
          <w:p w14:paraId="7C8A59FC" w14:textId="77777777" w:rsidR="00B5031E" w:rsidRPr="00B5031E" w:rsidRDefault="00B5031E" w:rsidP="00B5031E">
            <w:pPr>
              <w:spacing w:after="160" w:line="259" w:lineRule="auto"/>
            </w:pPr>
            <w:r w:rsidRPr="00B5031E">
              <w:t>Verificar que el sistema controle correctamente el envío de una pregunta vacía y evite procesar consultas sin contenido.</w:t>
            </w:r>
          </w:p>
        </w:tc>
      </w:tr>
      <w:tr w:rsidR="00B5031E" w:rsidRPr="00B5031E" w14:paraId="19214684" w14:textId="77777777" w:rsidTr="00B5031E">
        <w:tc>
          <w:tcPr>
            <w:tcW w:w="0" w:type="auto"/>
            <w:hideMark/>
          </w:tcPr>
          <w:p w14:paraId="592C0C22" w14:textId="77777777" w:rsidR="00B5031E" w:rsidRPr="00B5031E" w:rsidRDefault="00B5031E" w:rsidP="00B5031E">
            <w:pPr>
              <w:spacing w:after="160" w:line="259" w:lineRule="auto"/>
            </w:pPr>
            <w:r w:rsidRPr="00B5031E">
              <w:rPr>
                <w:b/>
                <w:bCs/>
              </w:rPr>
              <w:t>Precondición</w:t>
            </w:r>
          </w:p>
        </w:tc>
        <w:tc>
          <w:tcPr>
            <w:tcW w:w="0" w:type="auto"/>
            <w:hideMark/>
          </w:tcPr>
          <w:p w14:paraId="09DA5CA8" w14:textId="77777777" w:rsidR="00B5031E" w:rsidRPr="00B5031E" w:rsidRDefault="00B5031E" w:rsidP="00B5031E">
            <w:pPr>
              <w:spacing w:after="160" w:line="259" w:lineRule="auto"/>
            </w:pPr>
            <w:r w:rsidRPr="00B5031E">
              <w:t>El sistema se encuentra disponible, el usuario ha iniciado sesión y existe un documento procesado correctamente.</w:t>
            </w:r>
          </w:p>
        </w:tc>
      </w:tr>
      <w:tr w:rsidR="00B5031E" w:rsidRPr="00B5031E" w14:paraId="76E639EA" w14:textId="77777777" w:rsidTr="00B5031E">
        <w:tc>
          <w:tcPr>
            <w:tcW w:w="0" w:type="auto"/>
            <w:hideMark/>
          </w:tcPr>
          <w:p w14:paraId="2C9AF33F" w14:textId="77777777" w:rsidR="00B5031E" w:rsidRPr="00B5031E" w:rsidRDefault="00B5031E" w:rsidP="00B5031E">
            <w:pPr>
              <w:spacing w:after="160" w:line="259" w:lineRule="auto"/>
            </w:pPr>
            <w:r w:rsidRPr="00B5031E">
              <w:rPr>
                <w:b/>
                <w:bCs/>
              </w:rPr>
              <w:t>Datos de entrada</w:t>
            </w:r>
          </w:p>
        </w:tc>
        <w:tc>
          <w:tcPr>
            <w:tcW w:w="0" w:type="auto"/>
            <w:hideMark/>
          </w:tcPr>
          <w:p w14:paraId="4F7281B1" w14:textId="77777777" w:rsidR="00B5031E" w:rsidRPr="00B5031E" w:rsidRDefault="00B5031E" w:rsidP="00B5031E">
            <w:pPr>
              <w:spacing w:after="160" w:line="259" w:lineRule="auto"/>
            </w:pPr>
            <w:r w:rsidRPr="00B5031E">
              <w:t>Campo de pregunta vacío.</w:t>
            </w:r>
          </w:p>
        </w:tc>
      </w:tr>
      <w:tr w:rsidR="00B5031E" w:rsidRPr="00B5031E" w14:paraId="0F4DF489" w14:textId="77777777" w:rsidTr="00B5031E">
        <w:tc>
          <w:tcPr>
            <w:tcW w:w="0" w:type="auto"/>
            <w:hideMark/>
          </w:tcPr>
          <w:p w14:paraId="7948C54F" w14:textId="77777777" w:rsidR="00B5031E" w:rsidRPr="00B5031E" w:rsidRDefault="00B5031E" w:rsidP="00B5031E">
            <w:pPr>
              <w:spacing w:after="160" w:line="259" w:lineRule="auto"/>
            </w:pPr>
            <w:r w:rsidRPr="00B5031E">
              <w:rPr>
                <w:b/>
                <w:bCs/>
              </w:rPr>
              <w:t>Procedimiento</w:t>
            </w:r>
          </w:p>
        </w:tc>
        <w:tc>
          <w:tcPr>
            <w:tcW w:w="0" w:type="auto"/>
            <w:hideMark/>
          </w:tcPr>
          <w:p w14:paraId="77C658EA" w14:textId="77777777" w:rsidR="00B5031E" w:rsidRPr="00B5031E" w:rsidRDefault="00B5031E" w:rsidP="00B5031E">
            <w:pPr>
              <w:spacing w:after="160" w:line="259" w:lineRule="auto"/>
            </w:pPr>
            <w:r w:rsidRPr="00B5031E">
              <w:t>1. Acceder a un documento procesado. 2. Dejar vacío el campo destinado a la pregunta. 3. Intentar enviar la consulta. 4. Verificar la respuesta del sistema.</w:t>
            </w:r>
          </w:p>
        </w:tc>
      </w:tr>
      <w:tr w:rsidR="00B5031E" w:rsidRPr="00B5031E" w14:paraId="19678B96" w14:textId="77777777" w:rsidTr="00B5031E">
        <w:tc>
          <w:tcPr>
            <w:tcW w:w="0" w:type="auto"/>
            <w:hideMark/>
          </w:tcPr>
          <w:p w14:paraId="3CAAD20F" w14:textId="77777777" w:rsidR="00B5031E" w:rsidRPr="00B5031E" w:rsidRDefault="00B5031E" w:rsidP="00B5031E">
            <w:pPr>
              <w:spacing w:after="160" w:line="259" w:lineRule="auto"/>
            </w:pPr>
            <w:r w:rsidRPr="00B5031E">
              <w:rPr>
                <w:b/>
                <w:bCs/>
              </w:rPr>
              <w:t>Resultado esperado</w:t>
            </w:r>
          </w:p>
        </w:tc>
        <w:tc>
          <w:tcPr>
            <w:tcW w:w="0" w:type="auto"/>
            <w:hideMark/>
          </w:tcPr>
          <w:p w14:paraId="00495C53" w14:textId="77777777" w:rsidR="00B5031E" w:rsidRPr="00B5031E" w:rsidRDefault="00B5031E" w:rsidP="00B5031E">
            <w:pPr>
              <w:spacing w:after="160" w:line="259" w:lineRule="auto"/>
            </w:pPr>
            <w:r w:rsidRPr="00B5031E">
              <w:t>El sistema debe impedir el envío de una pregunta vacía y mostrar un mensaje indicando que es necesario ingresar una consulta.</w:t>
            </w:r>
          </w:p>
        </w:tc>
      </w:tr>
      <w:tr w:rsidR="00B5031E" w:rsidRPr="00B5031E" w14:paraId="7B2A1603" w14:textId="77777777" w:rsidTr="00B5031E">
        <w:tc>
          <w:tcPr>
            <w:tcW w:w="0" w:type="auto"/>
            <w:hideMark/>
          </w:tcPr>
          <w:p w14:paraId="3462AC25" w14:textId="77777777" w:rsidR="00B5031E" w:rsidRPr="00B5031E" w:rsidRDefault="00B5031E" w:rsidP="00B5031E">
            <w:pPr>
              <w:spacing w:after="160" w:line="259" w:lineRule="auto"/>
            </w:pPr>
            <w:r w:rsidRPr="00B5031E">
              <w:rPr>
                <w:b/>
                <w:bCs/>
              </w:rPr>
              <w:t>Resultado obtenido</w:t>
            </w:r>
          </w:p>
        </w:tc>
        <w:tc>
          <w:tcPr>
            <w:tcW w:w="0" w:type="auto"/>
            <w:hideMark/>
          </w:tcPr>
          <w:p w14:paraId="4872E78E" w14:textId="77777777" w:rsidR="00B5031E" w:rsidRPr="00B5031E" w:rsidRDefault="00B5031E" w:rsidP="00B5031E">
            <w:pPr>
              <w:spacing w:after="160" w:line="259" w:lineRule="auto"/>
            </w:pPr>
            <w:r w:rsidRPr="00B5031E">
              <w:t>El sistema controló correctamente el envío de la pregunta vacía e impidió procesar la consulta sin contenido.</w:t>
            </w:r>
          </w:p>
        </w:tc>
      </w:tr>
      <w:tr w:rsidR="00B5031E" w:rsidRPr="00B5031E" w14:paraId="17B97B6D" w14:textId="77777777" w:rsidTr="00B5031E">
        <w:tc>
          <w:tcPr>
            <w:tcW w:w="0" w:type="auto"/>
            <w:hideMark/>
          </w:tcPr>
          <w:p w14:paraId="189B72B8" w14:textId="77777777" w:rsidR="00B5031E" w:rsidRPr="00B5031E" w:rsidRDefault="00B5031E" w:rsidP="00B5031E">
            <w:pPr>
              <w:spacing w:after="160" w:line="259" w:lineRule="auto"/>
            </w:pPr>
            <w:r w:rsidRPr="00B5031E">
              <w:rPr>
                <w:b/>
                <w:bCs/>
              </w:rPr>
              <w:t>Estado</w:t>
            </w:r>
          </w:p>
        </w:tc>
        <w:tc>
          <w:tcPr>
            <w:tcW w:w="0" w:type="auto"/>
            <w:hideMark/>
          </w:tcPr>
          <w:p w14:paraId="1E8CB99D" w14:textId="77777777" w:rsidR="00B5031E" w:rsidRPr="00B5031E" w:rsidRDefault="00B5031E" w:rsidP="00B5031E">
            <w:pPr>
              <w:spacing w:after="160" w:line="259" w:lineRule="auto"/>
            </w:pPr>
            <w:r w:rsidRPr="00B5031E">
              <w:t>APROBADO</w:t>
            </w:r>
          </w:p>
        </w:tc>
      </w:tr>
      <w:tr w:rsidR="00B5031E" w:rsidRPr="00B5031E" w14:paraId="45499166" w14:textId="77777777" w:rsidTr="00B5031E">
        <w:tc>
          <w:tcPr>
            <w:tcW w:w="0" w:type="auto"/>
            <w:hideMark/>
          </w:tcPr>
          <w:p w14:paraId="41C0D1B3" w14:textId="77777777" w:rsidR="00B5031E" w:rsidRPr="00B5031E" w:rsidRDefault="00B5031E" w:rsidP="00B5031E">
            <w:pPr>
              <w:spacing w:after="160" w:line="259" w:lineRule="auto"/>
            </w:pPr>
            <w:r w:rsidRPr="00B5031E">
              <w:rPr>
                <w:b/>
                <w:bCs/>
              </w:rPr>
              <w:t>Evidencia</w:t>
            </w:r>
          </w:p>
        </w:tc>
        <w:tc>
          <w:tcPr>
            <w:tcW w:w="0" w:type="auto"/>
            <w:hideMark/>
          </w:tcPr>
          <w:p w14:paraId="1D399659" w14:textId="77777777" w:rsidR="00B5031E" w:rsidRPr="00B5031E" w:rsidRDefault="00B5031E" w:rsidP="00B5031E">
            <w:pPr>
              <w:spacing w:after="160" w:line="259" w:lineRule="auto"/>
            </w:pPr>
            <w:r w:rsidRPr="00B5031E">
              <w:rPr>
                <w:b/>
                <w:bCs/>
              </w:rPr>
              <w:t>Evidencia 16. Validación de pregunta vacía.</w:t>
            </w:r>
            <w:r w:rsidRPr="00B5031E">
              <w:t xml:space="preserve"> La captura muestra el comportamiento del sistema al intentar enviar una consulta sin contenido.</w:t>
            </w:r>
          </w:p>
        </w:tc>
      </w:tr>
    </w:tbl>
    <w:p w14:paraId="76AA0A24" w14:textId="77777777" w:rsidR="00B5031E" w:rsidRDefault="00B5031E" w:rsidP="00B5031E">
      <w:pPr>
        <w:rPr>
          <w:lang w:val="es-MX"/>
        </w:rPr>
      </w:pPr>
    </w:p>
    <w:p w14:paraId="6FE93F0E" w14:textId="1E743770" w:rsidR="00B5031E" w:rsidRPr="00B5031E" w:rsidRDefault="00B5031E" w:rsidP="00B5031E">
      <w:pPr>
        <w:rPr>
          <w:lang w:val="es-MX"/>
        </w:rPr>
      </w:pPr>
      <w:r w:rsidRPr="00B5031E">
        <w:rPr>
          <w:lang w:val="es-MX"/>
        </w:rPr>
        <w:drawing>
          <wp:anchor distT="0" distB="0" distL="114300" distR="114300" simplePos="0" relativeHeight="251692032" behindDoc="0" locked="0" layoutInCell="1" allowOverlap="1" wp14:anchorId="15D0D274" wp14:editId="69207D4F">
            <wp:simplePos x="0" y="0"/>
            <wp:positionH relativeFrom="page">
              <wp:posOffset>2175510</wp:posOffset>
            </wp:positionH>
            <wp:positionV relativeFrom="margin">
              <wp:align>top</wp:align>
            </wp:positionV>
            <wp:extent cx="2880610" cy="403895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0610" cy="4038950"/>
                    </a:xfrm>
                    <a:prstGeom prst="rect">
                      <a:avLst/>
                    </a:prstGeom>
                  </pic:spPr>
                </pic:pic>
              </a:graphicData>
            </a:graphic>
          </wp:anchor>
        </w:drawing>
      </w:r>
    </w:p>
    <w:p w14:paraId="103A556E" w14:textId="12F47CEA" w:rsidR="00804B34" w:rsidRDefault="00804B34" w:rsidP="00804B34">
      <w:pPr>
        <w:pStyle w:val="Ttulo3"/>
        <w:rPr>
          <w:lang w:val="es-MX"/>
        </w:rPr>
      </w:pPr>
      <w:r w:rsidRPr="00A01788">
        <w:rPr>
          <w:lang w:val="es-MX"/>
        </w:rPr>
        <w:t>CP-17 Archivo &gt;10 MB</w:t>
      </w:r>
    </w:p>
    <w:tbl>
      <w:tblPr>
        <w:tblStyle w:val="Tablaconcuadrcula"/>
        <w:tblW w:w="0" w:type="auto"/>
        <w:tblLook w:val="04A0" w:firstRow="1" w:lastRow="0" w:firstColumn="1" w:lastColumn="0" w:noHBand="0" w:noVBand="1"/>
      </w:tblPr>
      <w:tblGrid>
        <w:gridCol w:w="2098"/>
        <w:gridCol w:w="6730"/>
      </w:tblGrid>
      <w:tr w:rsidR="00A52361" w:rsidRPr="00A52361" w14:paraId="205EB740" w14:textId="77777777" w:rsidTr="00A52361">
        <w:tc>
          <w:tcPr>
            <w:tcW w:w="0" w:type="auto"/>
            <w:hideMark/>
          </w:tcPr>
          <w:p w14:paraId="24E6468A" w14:textId="77777777" w:rsidR="00A52361" w:rsidRPr="00A52361" w:rsidRDefault="00A52361" w:rsidP="00A52361">
            <w:pPr>
              <w:spacing w:after="160" w:line="259" w:lineRule="auto"/>
              <w:rPr>
                <w:b/>
                <w:bCs/>
              </w:rPr>
            </w:pPr>
            <w:r w:rsidRPr="00A52361">
              <w:rPr>
                <w:b/>
                <w:bCs/>
              </w:rPr>
              <w:t>Campo</w:t>
            </w:r>
          </w:p>
        </w:tc>
        <w:tc>
          <w:tcPr>
            <w:tcW w:w="0" w:type="auto"/>
            <w:hideMark/>
          </w:tcPr>
          <w:p w14:paraId="312CD7C7" w14:textId="77777777" w:rsidR="00A52361" w:rsidRPr="00A52361" w:rsidRDefault="00A52361" w:rsidP="00A52361">
            <w:pPr>
              <w:spacing w:after="160" w:line="259" w:lineRule="auto"/>
              <w:rPr>
                <w:b/>
                <w:bCs/>
              </w:rPr>
            </w:pPr>
            <w:r w:rsidRPr="00A52361">
              <w:rPr>
                <w:b/>
                <w:bCs/>
              </w:rPr>
              <w:t>Descripción</w:t>
            </w:r>
          </w:p>
        </w:tc>
      </w:tr>
      <w:tr w:rsidR="00A52361" w:rsidRPr="00A52361" w14:paraId="016D445B" w14:textId="77777777" w:rsidTr="00A52361">
        <w:tc>
          <w:tcPr>
            <w:tcW w:w="0" w:type="auto"/>
            <w:hideMark/>
          </w:tcPr>
          <w:p w14:paraId="6CA8D070" w14:textId="77777777" w:rsidR="00A52361" w:rsidRPr="00A52361" w:rsidRDefault="00A52361" w:rsidP="00A52361">
            <w:pPr>
              <w:spacing w:after="160" w:line="259" w:lineRule="auto"/>
            </w:pPr>
            <w:r w:rsidRPr="00A52361">
              <w:rPr>
                <w:b/>
                <w:bCs/>
              </w:rPr>
              <w:t>Requisito relacionado</w:t>
            </w:r>
          </w:p>
        </w:tc>
        <w:tc>
          <w:tcPr>
            <w:tcW w:w="0" w:type="auto"/>
            <w:hideMark/>
          </w:tcPr>
          <w:p w14:paraId="23514FC0" w14:textId="77777777" w:rsidR="00A52361" w:rsidRPr="00A52361" w:rsidRDefault="00A52361" w:rsidP="00A52361">
            <w:pPr>
              <w:spacing w:after="160" w:line="259" w:lineRule="auto"/>
            </w:pPr>
            <w:r w:rsidRPr="00A52361">
              <w:t>RF-07 — Validación de extensión, tipo y tamaño de archivo</w:t>
            </w:r>
          </w:p>
        </w:tc>
      </w:tr>
      <w:tr w:rsidR="00A52361" w:rsidRPr="00A52361" w14:paraId="79A7557C" w14:textId="77777777" w:rsidTr="00A52361">
        <w:tc>
          <w:tcPr>
            <w:tcW w:w="0" w:type="auto"/>
            <w:hideMark/>
          </w:tcPr>
          <w:p w14:paraId="57E41519" w14:textId="77777777" w:rsidR="00A52361" w:rsidRPr="00A52361" w:rsidRDefault="00A52361" w:rsidP="00A52361">
            <w:pPr>
              <w:spacing w:after="160" w:line="259" w:lineRule="auto"/>
            </w:pPr>
            <w:r w:rsidRPr="00A52361">
              <w:rPr>
                <w:b/>
                <w:bCs/>
              </w:rPr>
              <w:t>Historia de usuario</w:t>
            </w:r>
          </w:p>
        </w:tc>
        <w:tc>
          <w:tcPr>
            <w:tcW w:w="0" w:type="auto"/>
            <w:hideMark/>
          </w:tcPr>
          <w:p w14:paraId="640A4935" w14:textId="77777777" w:rsidR="00A52361" w:rsidRPr="00A52361" w:rsidRDefault="00A52361" w:rsidP="00A52361">
            <w:pPr>
              <w:spacing w:after="160" w:line="259" w:lineRule="auto"/>
            </w:pPr>
            <w:r w:rsidRPr="00A52361">
              <w:t>HU-06</w:t>
            </w:r>
          </w:p>
        </w:tc>
      </w:tr>
      <w:tr w:rsidR="00A52361" w:rsidRPr="00A52361" w14:paraId="7E48DA68" w14:textId="77777777" w:rsidTr="00A52361">
        <w:tc>
          <w:tcPr>
            <w:tcW w:w="0" w:type="auto"/>
            <w:hideMark/>
          </w:tcPr>
          <w:p w14:paraId="23877115" w14:textId="77777777" w:rsidR="00A52361" w:rsidRPr="00A52361" w:rsidRDefault="00A52361" w:rsidP="00A52361">
            <w:pPr>
              <w:spacing w:after="160" w:line="259" w:lineRule="auto"/>
            </w:pPr>
            <w:r w:rsidRPr="00A52361">
              <w:rPr>
                <w:b/>
                <w:bCs/>
              </w:rPr>
              <w:t>Caso de uso</w:t>
            </w:r>
          </w:p>
        </w:tc>
        <w:tc>
          <w:tcPr>
            <w:tcW w:w="0" w:type="auto"/>
            <w:hideMark/>
          </w:tcPr>
          <w:p w14:paraId="1E09EFFF" w14:textId="77777777" w:rsidR="00A52361" w:rsidRPr="00A52361" w:rsidRDefault="00A52361" w:rsidP="00A52361">
            <w:pPr>
              <w:spacing w:after="160" w:line="259" w:lineRule="auto"/>
            </w:pPr>
            <w:r w:rsidRPr="00A52361">
              <w:t>CU-06 — Cargar documento</w:t>
            </w:r>
          </w:p>
        </w:tc>
      </w:tr>
      <w:tr w:rsidR="00A52361" w:rsidRPr="00A52361" w14:paraId="65CFF451" w14:textId="77777777" w:rsidTr="00A52361">
        <w:tc>
          <w:tcPr>
            <w:tcW w:w="0" w:type="auto"/>
            <w:hideMark/>
          </w:tcPr>
          <w:p w14:paraId="4BEFC0A4" w14:textId="77777777" w:rsidR="00A52361" w:rsidRPr="00A52361" w:rsidRDefault="00A52361" w:rsidP="00A52361">
            <w:pPr>
              <w:spacing w:after="160" w:line="259" w:lineRule="auto"/>
            </w:pPr>
            <w:r w:rsidRPr="00A52361">
              <w:rPr>
                <w:b/>
                <w:bCs/>
              </w:rPr>
              <w:t>Criterio de aceptación</w:t>
            </w:r>
          </w:p>
        </w:tc>
        <w:tc>
          <w:tcPr>
            <w:tcW w:w="0" w:type="auto"/>
            <w:hideMark/>
          </w:tcPr>
          <w:p w14:paraId="47BE2CF8" w14:textId="77777777" w:rsidR="00A52361" w:rsidRPr="00A52361" w:rsidRDefault="00A52361" w:rsidP="00A52361">
            <w:pPr>
              <w:spacing w:after="160" w:line="259" w:lineRule="auto"/>
            </w:pPr>
            <w:r w:rsidRPr="00A52361">
              <w:t>CA-06</w:t>
            </w:r>
          </w:p>
        </w:tc>
      </w:tr>
      <w:tr w:rsidR="00A52361" w:rsidRPr="00A52361" w14:paraId="79F863FC" w14:textId="77777777" w:rsidTr="00A52361">
        <w:tc>
          <w:tcPr>
            <w:tcW w:w="0" w:type="auto"/>
            <w:hideMark/>
          </w:tcPr>
          <w:p w14:paraId="75DCB98A" w14:textId="77777777" w:rsidR="00A52361" w:rsidRPr="00A52361" w:rsidRDefault="00A52361" w:rsidP="00A52361">
            <w:pPr>
              <w:spacing w:after="160" w:line="259" w:lineRule="auto"/>
            </w:pPr>
            <w:r w:rsidRPr="00A52361">
              <w:rPr>
                <w:b/>
                <w:bCs/>
              </w:rPr>
              <w:t>Reglas relacionadas</w:t>
            </w:r>
          </w:p>
        </w:tc>
        <w:tc>
          <w:tcPr>
            <w:tcW w:w="0" w:type="auto"/>
            <w:hideMark/>
          </w:tcPr>
          <w:p w14:paraId="2FC6D57A" w14:textId="77777777" w:rsidR="00A52361" w:rsidRPr="00A52361" w:rsidRDefault="00A52361" w:rsidP="00A52361">
            <w:pPr>
              <w:spacing w:after="160" w:line="259" w:lineRule="auto"/>
            </w:pPr>
            <w:r w:rsidRPr="00A52361">
              <w:t>RN-03, RN-04</w:t>
            </w:r>
          </w:p>
        </w:tc>
      </w:tr>
      <w:tr w:rsidR="00A52361" w:rsidRPr="00A52361" w14:paraId="094E3ECC" w14:textId="77777777" w:rsidTr="00A52361">
        <w:tc>
          <w:tcPr>
            <w:tcW w:w="0" w:type="auto"/>
            <w:hideMark/>
          </w:tcPr>
          <w:p w14:paraId="4920C35E" w14:textId="77777777" w:rsidR="00A52361" w:rsidRPr="00A52361" w:rsidRDefault="00A52361" w:rsidP="00A52361">
            <w:pPr>
              <w:spacing w:after="160" w:line="259" w:lineRule="auto"/>
            </w:pPr>
            <w:r w:rsidRPr="00A52361">
              <w:rPr>
                <w:b/>
                <w:bCs/>
              </w:rPr>
              <w:t>Requisito no funcional</w:t>
            </w:r>
          </w:p>
        </w:tc>
        <w:tc>
          <w:tcPr>
            <w:tcW w:w="0" w:type="auto"/>
            <w:hideMark/>
          </w:tcPr>
          <w:p w14:paraId="08F3BAB4" w14:textId="77777777" w:rsidR="00A52361" w:rsidRPr="00A52361" w:rsidRDefault="00A52361" w:rsidP="00A52361">
            <w:pPr>
              <w:spacing w:after="160" w:line="259" w:lineRule="auto"/>
            </w:pPr>
            <w:r w:rsidRPr="00A52361">
              <w:t>RNF-04 — Validación de archivos</w:t>
            </w:r>
          </w:p>
        </w:tc>
      </w:tr>
      <w:tr w:rsidR="00A52361" w:rsidRPr="00A52361" w14:paraId="5B7F95BB" w14:textId="77777777" w:rsidTr="00A52361">
        <w:tc>
          <w:tcPr>
            <w:tcW w:w="0" w:type="auto"/>
            <w:hideMark/>
          </w:tcPr>
          <w:p w14:paraId="19CBBC74" w14:textId="77777777" w:rsidR="00A52361" w:rsidRPr="00A52361" w:rsidRDefault="00A52361" w:rsidP="00A52361">
            <w:pPr>
              <w:spacing w:after="160" w:line="259" w:lineRule="auto"/>
            </w:pPr>
            <w:r w:rsidRPr="00A52361">
              <w:rPr>
                <w:b/>
                <w:bCs/>
              </w:rPr>
              <w:t>Objetivo</w:t>
            </w:r>
          </w:p>
        </w:tc>
        <w:tc>
          <w:tcPr>
            <w:tcW w:w="0" w:type="auto"/>
            <w:hideMark/>
          </w:tcPr>
          <w:p w14:paraId="3809654A" w14:textId="77777777" w:rsidR="00A52361" w:rsidRPr="00A52361" w:rsidRDefault="00A52361" w:rsidP="00A52361">
            <w:pPr>
              <w:spacing w:after="160" w:line="259" w:lineRule="auto"/>
            </w:pPr>
            <w:r w:rsidRPr="00A52361">
              <w:t>Verificar que el sistema rechace archivos cuyo tamaño supere el límite máximo establecido de 10 MB.</w:t>
            </w:r>
          </w:p>
        </w:tc>
      </w:tr>
      <w:tr w:rsidR="00A52361" w:rsidRPr="00A52361" w14:paraId="3DCCCBC5" w14:textId="77777777" w:rsidTr="00A52361">
        <w:tc>
          <w:tcPr>
            <w:tcW w:w="0" w:type="auto"/>
            <w:hideMark/>
          </w:tcPr>
          <w:p w14:paraId="48A01C92" w14:textId="77777777" w:rsidR="00A52361" w:rsidRPr="00A52361" w:rsidRDefault="00A52361" w:rsidP="00A52361">
            <w:pPr>
              <w:spacing w:after="160" w:line="259" w:lineRule="auto"/>
            </w:pPr>
            <w:r w:rsidRPr="00A52361">
              <w:rPr>
                <w:b/>
                <w:bCs/>
              </w:rPr>
              <w:t>Precondición</w:t>
            </w:r>
          </w:p>
        </w:tc>
        <w:tc>
          <w:tcPr>
            <w:tcW w:w="0" w:type="auto"/>
            <w:hideMark/>
          </w:tcPr>
          <w:p w14:paraId="4174ED9F" w14:textId="77777777" w:rsidR="00A52361" w:rsidRPr="00A52361" w:rsidRDefault="00A52361" w:rsidP="00A52361">
            <w:pPr>
              <w:spacing w:after="160" w:line="259" w:lineRule="auto"/>
            </w:pPr>
            <w:r w:rsidRPr="00A52361">
              <w:t>El sistema se encuentra disponible, el usuario ha iniciado sesión y existe un repositorio con una carpeta disponible.</w:t>
            </w:r>
          </w:p>
        </w:tc>
      </w:tr>
      <w:tr w:rsidR="00A52361" w:rsidRPr="00A52361" w14:paraId="52D50ABF" w14:textId="77777777" w:rsidTr="00A52361">
        <w:tc>
          <w:tcPr>
            <w:tcW w:w="0" w:type="auto"/>
            <w:hideMark/>
          </w:tcPr>
          <w:p w14:paraId="74B22AB1" w14:textId="77777777" w:rsidR="00A52361" w:rsidRPr="00A52361" w:rsidRDefault="00A52361" w:rsidP="00A52361">
            <w:pPr>
              <w:spacing w:after="160" w:line="259" w:lineRule="auto"/>
            </w:pPr>
            <w:r w:rsidRPr="00A52361">
              <w:rPr>
                <w:b/>
                <w:bCs/>
              </w:rPr>
              <w:t>Datos de entrada</w:t>
            </w:r>
          </w:p>
        </w:tc>
        <w:tc>
          <w:tcPr>
            <w:tcW w:w="0" w:type="auto"/>
            <w:hideMark/>
          </w:tcPr>
          <w:p w14:paraId="721CB83E" w14:textId="77777777" w:rsidR="00A52361" w:rsidRPr="00A52361" w:rsidRDefault="00A52361" w:rsidP="00A52361">
            <w:pPr>
              <w:spacing w:after="160" w:line="259" w:lineRule="auto"/>
            </w:pPr>
            <w:r w:rsidRPr="00A52361">
              <w:t>Archivo TXT válido con un tamaño superior a 10 MB.</w:t>
            </w:r>
          </w:p>
        </w:tc>
      </w:tr>
      <w:tr w:rsidR="00A52361" w:rsidRPr="00A52361" w14:paraId="1DA8623E" w14:textId="77777777" w:rsidTr="00A52361">
        <w:tc>
          <w:tcPr>
            <w:tcW w:w="0" w:type="auto"/>
            <w:hideMark/>
          </w:tcPr>
          <w:p w14:paraId="520A34B3" w14:textId="77777777" w:rsidR="00A52361" w:rsidRPr="00A52361" w:rsidRDefault="00A52361" w:rsidP="00A52361">
            <w:pPr>
              <w:spacing w:after="160" w:line="259" w:lineRule="auto"/>
            </w:pPr>
            <w:r w:rsidRPr="00A52361">
              <w:rPr>
                <w:b/>
                <w:bCs/>
              </w:rPr>
              <w:t>Procedimiento</w:t>
            </w:r>
          </w:p>
        </w:tc>
        <w:tc>
          <w:tcPr>
            <w:tcW w:w="0" w:type="auto"/>
            <w:hideMark/>
          </w:tcPr>
          <w:p w14:paraId="6C94A5C5" w14:textId="77777777" w:rsidR="00A52361" w:rsidRPr="00A52361" w:rsidRDefault="00A52361" w:rsidP="00A52361">
            <w:pPr>
              <w:spacing w:after="160" w:line="259" w:lineRule="auto"/>
            </w:pPr>
            <w:r w:rsidRPr="00A52361">
              <w:t>1. Acceder a un repositorio y carpeta. 2. Seleccionar un archivo TXT cuyo tamaño sea superior a 10 MB. 3. Intentar cargar el archivo. 4. Verificar la respuesta del sistema.</w:t>
            </w:r>
          </w:p>
        </w:tc>
      </w:tr>
      <w:tr w:rsidR="00A52361" w:rsidRPr="00A52361" w14:paraId="0E3907C9" w14:textId="77777777" w:rsidTr="00A52361">
        <w:tc>
          <w:tcPr>
            <w:tcW w:w="0" w:type="auto"/>
            <w:hideMark/>
          </w:tcPr>
          <w:p w14:paraId="5FCD98BF" w14:textId="77777777" w:rsidR="00A52361" w:rsidRPr="00A52361" w:rsidRDefault="00A52361" w:rsidP="00A52361">
            <w:pPr>
              <w:spacing w:after="160" w:line="259" w:lineRule="auto"/>
            </w:pPr>
            <w:r w:rsidRPr="00A52361">
              <w:rPr>
                <w:b/>
                <w:bCs/>
              </w:rPr>
              <w:t>Resultado esperado</w:t>
            </w:r>
          </w:p>
        </w:tc>
        <w:tc>
          <w:tcPr>
            <w:tcW w:w="0" w:type="auto"/>
            <w:hideMark/>
          </w:tcPr>
          <w:p w14:paraId="6D69C860" w14:textId="77777777" w:rsidR="00A52361" w:rsidRPr="00A52361" w:rsidRDefault="00A52361" w:rsidP="00A52361">
            <w:pPr>
              <w:spacing w:after="160" w:line="259" w:lineRule="auto"/>
            </w:pPr>
            <w:r w:rsidRPr="00A52361">
              <w:t>El sistema debe rechazar el archivo debido a que supera el tamaño máximo permitido de 10 MB y mostrar un mensaje informando esta restricción.</w:t>
            </w:r>
          </w:p>
        </w:tc>
      </w:tr>
      <w:tr w:rsidR="00A52361" w:rsidRPr="00A52361" w14:paraId="1C96B3F6" w14:textId="77777777" w:rsidTr="00A52361">
        <w:tc>
          <w:tcPr>
            <w:tcW w:w="0" w:type="auto"/>
            <w:hideMark/>
          </w:tcPr>
          <w:p w14:paraId="3CEC55B4" w14:textId="77777777" w:rsidR="00A52361" w:rsidRPr="00A52361" w:rsidRDefault="00A52361" w:rsidP="00A52361">
            <w:pPr>
              <w:spacing w:after="160" w:line="259" w:lineRule="auto"/>
            </w:pPr>
            <w:r w:rsidRPr="00A52361">
              <w:rPr>
                <w:b/>
                <w:bCs/>
              </w:rPr>
              <w:t>Resultado obtenido</w:t>
            </w:r>
          </w:p>
        </w:tc>
        <w:tc>
          <w:tcPr>
            <w:tcW w:w="0" w:type="auto"/>
            <w:hideMark/>
          </w:tcPr>
          <w:p w14:paraId="51A0B042" w14:textId="77777777" w:rsidR="00A52361" w:rsidRPr="00A52361" w:rsidRDefault="00A52361" w:rsidP="00A52361">
            <w:pPr>
              <w:spacing w:after="160" w:line="259" w:lineRule="auto"/>
            </w:pPr>
            <w:r w:rsidRPr="00A52361">
              <w:t>El sistema rechazó correctamente el archivo debido a que superaba el límite de 10 MB y mostró un mensaje indicando que el archivo no podía cargarse por su tamaño.</w:t>
            </w:r>
          </w:p>
        </w:tc>
      </w:tr>
      <w:tr w:rsidR="00A52361" w:rsidRPr="00A52361" w14:paraId="3A9E994F" w14:textId="77777777" w:rsidTr="00A52361">
        <w:tc>
          <w:tcPr>
            <w:tcW w:w="0" w:type="auto"/>
            <w:hideMark/>
          </w:tcPr>
          <w:p w14:paraId="5C82B1FE" w14:textId="77777777" w:rsidR="00A52361" w:rsidRPr="00A52361" w:rsidRDefault="00A52361" w:rsidP="00A52361">
            <w:pPr>
              <w:spacing w:after="160" w:line="259" w:lineRule="auto"/>
            </w:pPr>
            <w:r w:rsidRPr="00A52361">
              <w:rPr>
                <w:b/>
                <w:bCs/>
              </w:rPr>
              <w:t>Estado</w:t>
            </w:r>
          </w:p>
        </w:tc>
        <w:tc>
          <w:tcPr>
            <w:tcW w:w="0" w:type="auto"/>
            <w:hideMark/>
          </w:tcPr>
          <w:p w14:paraId="1CF33E02" w14:textId="77777777" w:rsidR="00A52361" w:rsidRPr="00A52361" w:rsidRDefault="00A52361" w:rsidP="00A52361">
            <w:pPr>
              <w:spacing w:after="160" w:line="259" w:lineRule="auto"/>
            </w:pPr>
            <w:r w:rsidRPr="00A52361">
              <w:t>APROBADO</w:t>
            </w:r>
          </w:p>
        </w:tc>
      </w:tr>
      <w:tr w:rsidR="00A52361" w:rsidRPr="00A52361" w14:paraId="29FE5E53" w14:textId="77777777" w:rsidTr="00A52361">
        <w:tc>
          <w:tcPr>
            <w:tcW w:w="0" w:type="auto"/>
            <w:hideMark/>
          </w:tcPr>
          <w:p w14:paraId="716C4995" w14:textId="77777777" w:rsidR="00A52361" w:rsidRPr="00A52361" w:rsidRDefault="00A52361" w:rsidP="00A52361">
            <w:pPr>
              <w:spacing w:after="160" w:line="259" w:lineRule="auto"/>
            </w:pPr>
            <w:r w:rsidRPr="00A52361">
              <w:rPr>
                <w:b/>
                <w:bCs/>
              </w:rPr>
              <w:t>Evidencia</w:t>
            </w:r>
          </w:p>
        </w:tc>
        <w:tc>
          <w:tcPr>
            <w:tcW w:w="0" w:type="auto"/>
            <w:hideMark/>
          </w:tcPr>
          <w:p w14:paraId="624FC9D2" w14:textId="77777777" w:rsidR="00A52361" w:rsidRPr="00A52361" w:rsidRDefault="00A52361" w:rsidP="00A52361">
            <w:pPr>
              <w:spacing w:after="160" w:line="259" w:lineRule="auto"/>
            </w:pPr>
            <w:r w:rsidRPr="00A52361">
              <w:rPr>
                <w:b/>
                <w:bCs/>
              </w:rPr>
              <w:t>Evidencia 17. Rechazo de archivo superior a 10 MB.</w:t>
            </w:r>
            <w:r w:rsidRPr="00A52361">
              <w:t xml:space="preserve"> La captura muestra el mensaje presentado por el sistema al intentar cargar un archivo permitido por extensión, pero cuyo tamaño supera el límite establecido.</w:t>
            </w:r>
          </w:p>
        </w:tc>
      </w:tr>
    </w:tbl>
    <w:p w14:paraId="2D01F66E" w14:textId="77777777" w:rsidR="00A52361" w:rsidRPr="00A52361" w:rsidRDefault="00A52361" w:rsidP="00A52361">
      <w:pPr>
        <w:rPr>
          <w:lang w:val="es-MX"/>
        </w:rPr>
      </w:pPr>
    </w:p>
    <w:p w14:paraId="49E43805" w14:textId="2CB4B409" w:rsidR="00A52361" w:rsidRDefault="00A52361" w:rsidP="00A52361">
      <w:pPr>
        <w:rPr>
          <w:lang w:val="es-MX"/>
        </w:rPr>
      </w:pPr>
      <w:r w:rsidRPr="00A52361">
        <w:rPr>
          <w:lang w:val="es-MX"/>
        </w:rPr>
        <w:drawing>
          <wp:anchor distT="0" distB="0" distL="114300" distR="114300" simplePos="0" relativeHeight="251694080" behindDoc="0" locked="0" layoutInCell="1" allowOverlap="1" wp14:anchorId="0FF320F9" wp14:editId="2B6B7F0F">
            <wp:simplePos x="0" y="0"/>
            <wp:positionH relativeFrom="margin">
              <wp:align>right</wp:align>
            </wp:positionH>
            <wp:positionV relativeFrom="page">
              <wp:posOffset>5776595</wp:posOffset>
            </wp:positionV>
            <wp:extent cx="5612130" cy="2532380"/>
            <wp:effectExtent l="0" t="0" r="7620" b="127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32380"/>
                    </a:xfrm>
                    <a:prstGeom prst="rect">
                      <a:avLst/>
                    </a:prstGeom>
                  </pic:spPr>
                </pic:pic>
              </a:graphicData>
            </a:graphic>
          </wp:anchor>
        </w:drawing>
      </w:r>
    </w:p>
    <w:p w14:paraId="2D35843F" w14:textId="2A3775F3" w:rsidR="00A52361" w:rsidRDefault="00A52361" w:rsidP="00A52361">
      <w:pPr>
        <w:rPr>
          <w:lang w:val="es-MX"/>
        </w:rPr>
      </w:pPr>
    </w:p>
    <w:p w14:paraId="723B2A3E" w14:textId="49F7DF53" w:rsidR="00A52361" w:rsidRDefault="00A52361" w:rsidP="00A52361">
      <w:pPr>
        <w:rPr>
          <w:lang w:val="es-MX"/>
        </w:rPr>
      </w:pPr>
    </w:p>
    <w:p w14:paraId="19F7BEA4" w14:textId="77777777" w:rsidR="00A52361" w:rsidRPr="00A52361" w:rsidRDefault="00A52361" w:rsidP="00A52361">
      <w:pPr>
        <w:rPr>
          <w:lang w:val="es-MX"/>
        </w:rPr>
      </w:pPr>
    </w:p>
    <w:p w14:paraId="28EC08DF" w14:textId="7BBEEC6D" w:rsidR="00804B34" w:rsidRDefault="00804B34" w:rsidP="00804B34">
      <w:pPr>
        <w:pStyle w:val="Ttulo3"/>
        <w:rPr>
          <w:lang w:val="es-MX"/>
        </w:rPr>
      </w:pPr>
      <w:r w:rsidRPr="00A01788">
        <w:rPr>
          <w:lang w:val="es-MX"/>
        </w:rPr>
        <w:t>CP-18 Documento sin texto</w:t>
      </w:r>
    </w:p>
    <w:tbl>
      <w:tblPr>
        <w:tblStyle w:val="Tablaconcuadrcula"/>
        <w:tblW w:w="0" w:type="auto"/>
        <w:tblLook w:val="04A0" w:firstRow="1" w:lastRow="0" w:firstColumn="1" w:lastColumn="0" w:noHBand="0" w:noVBand="1"/>
      </w:tblPr>
      <w:tblGrid>
        <w:gridCol w:w="2056"/>
        <w:gridCol w:w="6772"/>
      </w:tblGrid>
      <w:tr w:rsidR="00A52361" w:rsidRPr="00A52361" w14:paraId="2051B2DB" w14:textId="77777777" w:rsidTr="00A52361">
        <w:tc>
          <w:tcPr>
            <w:tcW w:w="0" w:type="auto"/>
            <w:hideMark/>
          </w:tcPr>
          <w:p w14:paraId="7A5306DD" w14:textId="77777777" w:rsidR="00A52361" w:rsidRPr="00A52361" w:rsidRDefault="00A52361" w:rsidP="00A52361">
            <w:pPr>
              <w:spacing w:after="160" w:line="259" w:lineRule="auto"/>
              <w:rPr>
                <w:b/>
                <w:bCs/>
              </w:rPr>
            </w:pPr>
            <w:r w:rsidRPr="00A52361">
              <w:rPr>
                <w:b/>
                <w:bCs/>
              </w:rPr>
              <w:t>Campo</w:t>
            </w:r>
          </w:p>
        </w:tc>
        <w:tc>
          <w:tcPr>
            <w:tcW w:w="0" w:type="auto"/>
            <w:hideMark/>
          </w:tcPr>
          <w:p w14:paraId="5E3B3449" w14:textId="77777777" w:rsidR="00A52361" w:rsidRPr="00A52361" w:rsidRDefault="00A52361" w:rsidP="00A52361">
            <w:pPr>
              <w:spacing w:after="160" w:line="259" w:lineRule="auto"/>
              <w:rPr>
                <w:b/>
                <w:bCs/>
              </w:rPr>
            </w:pPr>
            <w:r w:rsidRPr="00A52361">
              <w:rPr>
                <w:b/>
                <w:bCs/>
              </w:rPr>
              <w:t>Descripción</w:t>
            </w:r>
          </w:p>
        </w:tc>
      </w:tr>
      <w:tr w:rsidR="00A52361" w:rsidRPr="00A52361" w14:paraId="13B44FA4" w14:textId="77777777" w:rsidTr="00A52361">
        <w:tc>
          <w:tcPr>
            <w:tcW w:w="0" w:type="auto"/>
            <w:hideMark/>
          </w:tcPr>
          <w:p w14:paraId="79474955" w14:textId="77777777" w:rsidR="00A52361" w:rsidRPr="00A52361" w:rsidRDefault="00A52361" w:rsidP="00A52361">
            <w:pPr>
              <w:spacing w:after="160" w:line="259" w:lineRule="auto"/>
            </w:pPr>
            <w:r w:rsidRPr="00A52361">
              <w:rPr>
                <w:b/>
                <w:bCs/>
              </w:rPr>
              <w:t>Requisito relacionado</w:t>
            </w:r>
          </w:p>
        </w:tc>
        <w:tc>
          <w:tcPr>
            <w:tcW w:w="0" w:type="auto"/>
            <w:hideMark/>
          </w:tcPr>
          <w:p w14:paraId="3ED5308C" w14:textId="77777777" w:rsidR="00A52361" w:rsidRPr="00A52361" w:rsidRDefault="00A52361" w:rsidP="00A52361">
            <w:pPr>
              <w:spacing w:after="160" w:line="259" w:lineRule="auto"/>
            </w:pPr>
            <w:r w:rsidRPr="00A52361">
              <w:t>RF-09 — Estados de procesamiento / RF-10 — Extracción de texto / RF-12 — Generación de resúmenes / RF-13 — Extracción de información relevante / RF-16 — Preguntas en lenguaje natural</w:t>
            </w:r>
          </w:p>
        </w:tc>
      </w:tr>
      <w:tr w:rsidR="00A52361" w:rsidRPr="00A52361" w14:paraId="736D28B3" w14:textId="77777777" w:rsidTr="00A52361">
        <w:tc>
          <w:tcPr>
            <w:tcW w:w="0" w:type="auto"/>
            <w:hideMark/>
          </w:tcPr>
          <w:p w14:paraId="076005D2" w14:textId="77777777" w:rsidR="00A52361" w:rsidRPr="00A52361" w:rsidRDefault="00A52361" w:rsidP="00A52361">
            <w:pPr>
              <w:spacing w:after="160" w:line="259" w:lineRule="auto"/>
            </w:pPr>
            <w:r w:rsidRPr="00A52361">
              <w:rPr>
                <w:b/>
                <w:bCs/>
              </w:rPr>
              <w:t>Historia de usuario</w:t>
            </w:r>
          </w:p>
        </w:tc>
        <w:tc>
          <w:tcPr>
            <w:tcW w:w="0" w:type="auto"/>
            <w:hideMark/>
          </w:tcPr>
          <w:p w14:paraId="09CC0875" w14:textId="77777777" w:rsidR="00A52361" w:rsidRPr="00A52361" w:rsidRDefault="00A52361" w:rsidP="00A52361">
            <w:pPr>
              <w:spacing w:after="160" w:line="259" w:lineRule="auto"/>
            </w:pPr>
            <w:r w:rsidRPr="00A52361">
              <w:t>HU-08, HU-09, HU-10</w:t>
            </w:r>
          </w:p>
        </w:tc>
      </w:tr>
      <w:tr w:rsidR="00A52361" w:rsidRPr="00A52361" w14:paraId="1716A426" w14:textId="77777777" w:rsidTr="00A52361">
        <w:tc>
          <w:tcPr>
            <w:tcW w:w="0" w:type="auto"/>
            <w:hideMark/>
          </w:tcPr>
          <w:p w14:paraId="3DBF3DB5" w14:textId="77777777" w:rsidR="00A52361" w:rsidRPr="00A52361" w:rsidRDefault="00A52361" w:rsidP="00A52361">
            <w:pPr>
              <w:spacing w:after="160" w:line="259" w:lineRule="auto"/>
            </w:pPr>
            <w:r w:rsidRPr="00A52361">
              <w:rPr>
                <w:b/>
                <w:bCs/>
              </w:rPr>
              <w:t>Caso de uso</w:t>
            </w:r>
          </w:p>
        </w:tc>
        <w:tc>
          <w:tcPr>
            <w:tcW w:w="0" w:type="auto"/>
            <w:hideMark/>
          </w:tcPr>
          <w:p w14:paraId="6CAF2B22" w14:textId="77777777" w:rsidR="00A52361" w:rsidRPr="00A52361" w:rsidRDefault="00A52361" w:rsidP="00A52361">
            <w:pPr>
              <w:spacing w:after="160" w:line="259" w:lineRule="auto"/>
            </w:pPr>
            <w:r w:rsidRPr="00A52361">
              <w:t>CU-08 — Procesar documento mediante IA / CU-10 — Realizar preguntas sobre documentos</w:t>
            </w:r>
          </w:p>
        </w:tc>
      </w:tr>
      <w:tr w:rsidR="00A52361" w:rsidRPr="00A52361" w14:paraId="24DA9CDC" w14:textId="77777777" w:rsidTr="00A52361">
        <w:tc>
          <w:tcPr>
            <w:tcW w:w="0" w:type="auto"/>
            <w:hideMark/>
          </w:tcPr>
          <w:p w14:paraId="5AA415C0" w14:textId="77777777" w:rsidR="00A52361" w:rsidRPr="00A52361" w:rsidRDefault="00A52361" w:rsidP="00A52361">
            <w:pPr>
              <w:spacing w:after="160" w:line="259" w:lineRule="auto"/>
            </w:pPr>
            <w:r w:rsidRPr="00A52361">
              <w:rPr>
                <w:b/>
                <w:bCs/>
              </w:rPr>
              <w:t>Criterio de aceptación</w:t>
            </w:r>
          </w:p>
        </w:tc>
        <w:tc>
          <w:tcPr>
            <w:tcW w:w="0" w:type="auto"/>
            <w:hideMark/>
          </w:tcPr>
          <w:p w14:paraId="63E35FAF" w14:textId="77777777" w:rsidR="00A52361" w:rsidRPr="00A52361" w:rsidRDefault="00A52361" w:rsidP="00A52361">
            <w:pPr>
              <w:spacing w:after="160" w:line="259" w:lineRule="auto"/>
            </w:pPr>
            <w:r w:rsidRPr="00A52361">
              <w:t>CA-08, CA-09, CA-10</w:t>
            </w:r>
          </w:p>
        </w:tc>
      </w:tr>
      <w:tr w:rsidR="00A52361" w:rsidRPr="00A52361" w14:paraId="60F5ED2E" w14:textId="77777777" w:rsidTr="00A52361">
        <w:tc>
          <w:tcPr>
            <w:tcW w:w="0" w:type="auto"/>
            <w:hideMark/>
          </w:tcPr>
          <w:p w14:paraId="71C0670E" w14:textId="77777777" w:rsidR="00A52361" w:rsidRPr="00A52361" w:rsidRDefault="00A52361" w:rsidP="00A52361">
            <w:pPr>
              <w:spacing w:after="160" w:line="259" w:lineRule="auto"/>
            </w:pPr>
            <w:r w:rsidRPr="00A52361">
              <w:rPr>
                <w:b/>
                <w:bCs/>
              </w:rPr>
              <w:t>Reglas relacionadas</w:t>
            </w:r>
          </w:p>
        </w:tc>
        <w:tc>
          <w:tcPr>
            <w:tcW w:w="0" w:type="auto"/>
            <w:hideMark/>
          </w:tcPr>
          <w:p w14:paraId="7D3E7AB2" w14:textId="77777777" w:rsidR="00A52361" w:rsidRPr="00A52361" w:rsidRDefault="00A52361" w:rsidP="00A52361">
            <w:pPr>
              <w:spacing w:after="160" w:line="259" w:lineRule="auto"/>
            </w:pPr>
            <w:r w:rsidRPr="00A52361">
              <w:t>RN-06, RN-07, RN-08, RN-10</w:t>
            </w:r>
          </w:p>
        </w:tc>
      </w:tr>
      <w:tr w:rsidR="00A52361" w:rsidRPr="00A52361" w14:paraId="46FF1FF9" w14:textId="77777777" w:rsidTr="00A52361">
        <w:tc>
          <w:tcPr>
            <w:tcW w:w="0" w:type="auto"/>
            <w:hideMark/>
          </w:tcPr>
          <w:p w14:paraId="5598FAEA" w14:textId="77777777" w:rsidR="00A52361" w:rsidRPr="00A52361" w:rsidRDefault="00A52361" w:rsidP="00A52361">
            <w:pPr>
              <w:spacing w:after="160" w:line="259" w:lineRule="auto"/>
            </w:pPr>
            <w:r w:rsidRPr="00A52361">
              <w:rPr>
                <w:b/>
                <w:bCs/>
              </w:rPr>
              <w:t>Requisito no funcional</w:t>
            </w:r>
          </w:p>
        </w:tc>
        <w:tc>
          <w:tcPr>
            <w:tcW w:w="0" w:type="auto"/>
            <w:hideMark/>
          </w:tcPr>
          <w:p w14:paraId="68DED0DA" w14:textId="77777777" w:rsidR="00A52361" w:rsidRPr="00A52361" w:rsidRDefault="00A52361" w:rsidP="00A52361">
            <w:pPr>
              <w:spacing w:after="160" w:line="259" w:lineRule="auto"/>
            </w:pPr>
            <w:r w:rsidRPr="00A52361">
              <w:t>RNF-06 — Disponibilidad de servicios externos</w:t>
            </w:r>
          </w:p>
        </w:tc>
      </w:tr>
      <w:tr w:rsidR="00A52361" w:rsidRPr="00A52361" w14:paraId="25886A62" w14:textId="77777777" w:rsidTr="00A52361">
        <w:tc>
          <w:tcPr>
            <w:tcW w:w="0" w:type="auto"/>
            <w:hideMark/>
          </w:tcPr>
          <w:p w14:paraId="447A790F" w14:textId="77777777" w:rsidR="00A52361" w:rsidRPr="00A52361" w:rsidRDefault="00A52361" w:rsidP="00A52361">
            <w:pPr>
              <w:spacing w:after="160" w:line="259" w:lineRule="auto"/>
            </w:pPr>
            <w:r w:rsidRPr="00A52361">
              <w:rPr>
                <w:b/>
                <w:bCs/>
              </w:rPr>
              <w:t>Objetivo</w:t>
            </w:r>
          </w:p>
        </w:tc>
        <w:tc>
          <w:tcPr>
            <w:tcW w:w="0" w:type="auto"/>
            <w:hideMark/>
          </w:tcPr>
          <w:p w14:paraId="298319FB" w14:textId="77777777" w:rsidR="00A52361" w:rsidRPr="00A52361" w:rsidRDefault="00A52361" w:rsidP="00A52361">
            <w:pPr>
              <w:spacing w:after="160" w:line="259" w:lineRule="auto"/>
            </w:pPr>
            <w:r w:rsidRPr="00A52361">
              <w:t>Verificar que el sistema controle correctamente un documento sin contenido y evite generar resultados de análisis sobre información inexistente.</w:t>
            </w:r>
          </w:p>
        </w:tc>
      </w:tr>
      <w:tr w:rsidR="00A52361" w:rsidRPr="00A52361" w14:paraId="2755FCAD" w14:textId="77777777" w:rsidTr="00A52361">
        <w:tc>
          <w:tcPr>
            <w:tcW w:w="0" w:type="auto"/>
            <w:hideMark/>
          </w:tcPr>
          <w:p w14:paraId="7D65EDEA" w14:textId="77777777" w:rsidR="00A52361" w:rsidRPr="00A52361" w:rsidRDefault="00A52361" w:rsidP="00A52361">
            <w:pPr>
              <w:spacing w:after="160" w:line="259" w:lineRule="auto"/>
            </w:pPr>
            <w:r w:rsidRPr="00A52361">
              <w:rPr>
                <w:b/>
                <w:bCs/>
              </w:rPr>
              <w:t>Precondición</w:t>
            </w:r>
          </w:p>
        </w:tc>
        <w:tc>
          <w:tcPr>
            <w:tcW w:w="0" w:type="auto"/>
            <w:hideMark/>
          </w:tcPr>
          <w:p w14:paraId="4A6532AD" w14:textId="77777777" w:rsidR="00A52361" w:rsidRPr="00A52361" w:rsidRDefault="00A52361" w:rsidP="00A52361">
            <w:pPr>
              <w:spacing w:after="160" w:line="259" w:lineRule="auto"/>
            </w:pPr>
            <w:r w:rsidRPr="00A52361">
              <w:t>El sistema se encuentra disponible, el usuario ha iniciado sesión y existe un documento vacío previamente cargado.</w:t>
            </w:r>
          </w:p>
        </w:tc>
      </w:tr>
      <w:tr w:rsidR="00A52361" w:rsidRPr="00A52361" w14:paraId="6FA68F7A" w14:textId="77777777" w:rsidTr="00A52361">
        <w:tc>
          <w:tcPr>
            <w:tcW w:w="0" w:type="auto"/>
            <w:hideMark/>
          </w:tcPr>
          <w:p w14:paraId="28CB4CEB" w14:textId="77777777" w:rsidR="00A52361" w:rsidRPr="00A52361" w:rsidRDefault="00A52361" w:rsidP="00A52361">
            <w:pPr>
              <w:spacing w:after="160" w:line="259" w:lineRule="auto"/>
            </w:pPr>
            <w:r w:rsidRPr="00A52361">
              <w:rPr>
                <w:b/>
                <w:bCs/>
              </w:rPr>
              <w:t>Datos de entrada</w:t>
            </w:r>
          </w:p>
        </w:tc>
        <w:tc>
          <w:tcPr>
            <w:tcW w:w="0" w:type="auto"/>
            <w:hideMark/>
          </w:tcPr>
          <w:p w14:paraId="1A52A592" w14:textId="77777777" w:rsidR="00A52361" w:rsidRPr="00A52361" w:rsidRDefault="00A52361" w:rsidP="00A52361">
            <w:pPr>
              <w:spacing w:after="160" w:line="259" w:lineRule="auto"/>
            </w:pPr>
            <w:r w:rsidRPr="00A52361">
              <w:t>Archivo válido en uno de los formatos permitidos, pero sin contenido.</w:t>
            </w:r>
          </w:p>
        </w:tc>
      </w:tr>
      <w:tr w:rsidR="00A52361" w:rsidRPr="00A52361" w14:paraId="0F318205" w14:textId="77777777" w:rsidTr="00A52361">
        <w:tc>
          <w:tcPr>
            <w:tcW w:w="0" w:type="auto"/>
            <w:hideMark/>
          </w:tcPr>
          <w:p w14:paraId="63DB396C" w14:textId="77777777" w:rsidR="00A52361" w:rsidRPr="00A52361" w:rsidRDefault="00A52361" w:rsidP="00A52361">
            <w:pPr>
              <w:spacing w:after="160" w:line="259" w:lineRule="auto"/>
            </w:pPr>
            <w:r w:rsidRPr="00A52361">
              <w:rPr>
                <w:b/>
                <w:bCs/>
              </w:rPr>
              <w:t>Procedimiento</w:t>
            </w:r>
          </w:p>
        </w:tc>
        <w:tc>
          <w:tcPr>
            <w:tcW w:w="0" w:type="auto"/>
            <w:hideMark/>
          </w:tcPr>
          <w:p w14:paraId="6C36D90C" w14:textId="77777777" w:rsidR="00A52361" w:rsidRPr="00A52361" w:rsidRDefault="00A52361" w:rsidP="00A52361">
            <w:pPr>
              <w:spacing w:after="160" w:line="259" w:lineRule="auto"/>
            </w:pPr>
            <w:r w:rsidRPr="00A52361">
              <w:t>1. Cargar un archivo vacío. 2. Esperar el procesamiento del documento. 3. Verificar el estado de procesamiento. 4. Comprobar si se genera texto extraído. 5. Verificar la generación de resumen y datos relevantes. 6. Verificar la disponibilidad de preguntas a la IA.</w:t>
            </w:r>
          </w:p>
        </w:tc>
      </w:tr>
      <w:tr w:rsidR="00A52361" w:rsidRPr="00A52361" w14:paraId="421AD1FB" w14:textId="77777777" w:rsidTr="00A52361">
        <w:tc>
          <w:tcPr>
            <w:tcW w:w="0" w:type="auto"/>
            <w:hideMark/>
          </w:tcPr>
          <w:p w14:paraId="7955B994" w14:textId="77777777" w:rsidR="00A52361" w:rsidRPr="00A52361" w:rsidRDefault="00A52361" w:rsidP="00A52361">
            <w:pPr>
              <w:spacing w:after="160" w:line="259" w:lineRule="auto"/>
            </w:pPr>
            <w:r w:rsidRPr="00A52361">
              <w:rPr>
                <w:b/>
                <w:bCs/>
              </w:rPr>
              <w:t>Resultado esperado</w:t>
            </w:r>
          </w:p>
        </w:tc>
        <w:tc>
          <w:tcPr>
            <w:tcW w:w="0" w:type="auto"/>
            <w:hideMark/>
          </w:tcPr>
          <w:p w14:paraId="68BD52B5" w14:textId="77777777" w:rsidR="00A52361" w:rsidRPr="00A52361" w:rsidRDefault="00A52361" w:rsidP="00A52361">
            <w:pPr>
              <w:spacing w:after="160" w:line="259" w:lineRule="auto"/>
            </w:pPr>
            <w:r w:rsidRPr="00A52361">
              <w:t>El sistema debe identificar que el documento no contiene texto procesable, establecer el estado de procesamiento como ERROR y evitar la generación de texto extraído, resumen, datos relevantes y consultas mediante IA.</w:t>
            </w:r>
          </w:p>
        </w:tc>
      </w:tr>
      <w:tr w:rsidR="00A52361" w:rsidRPr="00A52361" w14:paraId="5905F480" w14:textId="77777777" w:rsidTr="00A52361">
        <w:tc>
          <w:tcPr>
            <w:tcW w:w="0" w:type="auto"/>
            <w:hideMark/>
          </w:tcPr>
          <w:p w14:paraId="19F65710" w14:textId="77777777" w:rsidR="00A52361" w:rsidRPr="00A52361" w:rsidRDefault="00A52361" w:rsidP="00A52361">
            <w:pPr>
              <w:spacing w:after="160" w:line="259" w:lineRule="auto"/>
            </w:pPr>
            <w:r w:rsidRPr="00A52361">
              <w:rPr>
                <w:b/>
                <w:bCs/>
              </w:rPr>
              <w:t>Resultado obtenido</w:t>
            </w:r>
          </w:p>
        </w:tc>
        <w:tc>
          <w:tcPr>
            <w:tcW w:w="0" w:type="auto"/>
            <w:hideMark/>
          </w:tcPr>
          <w:p w14:paraId="1A76C23A" w14:textId="77777777" w:rsidR="00A52361" w:rsidRPr="00A52361" w:rsidRDefault="00A52361" w:rsidP="00A52361">
            <w:pPr>
              <w:spacing w:after="160" w:line="259" w:lineRule="auto"/>
            </w:pPr>
            <w:r w:rsidRPr="00A52361">
              <w:t>El documento quedó correctamente en estado ERROR. El sistema no generó texto extraído, resumen ni datos relevantes, y tampoco permitió realizar consultas mediante IA sobre el documento vacío.</w:t>
            </w:r>
          </w:p>
        </w:tc>
      </w:tr>
      <w:tr w:rsidR="00A52361" w:rsidRPr="00A52361" w14:paraId="6CE3BFBE" w14:textId="77777777" w:rsidTr="00A52361">
        <w:tc>
          <w:tcPr>
            <w:tcW w:w="0" w:type="auto"/>
            <w:hideMark/>
          </w:tcPr>
          <w:p w14:paraId="5481ACA3" w14:textId="77777777" w:rsidR="00A52361" w:rsidRPr="00A52361" w:rsidRDefault="00A52361" w:rsidP="00A52361">
            <w:pPr>
              <w:spacing w:after="160" w:line="259" w:lineRule="auto"/>
            </w:pPr>
            <w:r w:rsidRPr="00A52361">
              <w:rPr>
                <w:b/>
                <w:bCs/>
              </w:rPr>
              <w:t>Estado</w:t>
            </w:r>
          </w:p>
        </w:tc>
        <w:tc>
          <w:tcPr>
            <w:tcW w:w="0" w:type="auto"/>
            <w:hideMark/>
          </w:tcPr>
          <w:p w14:paraId="0DC8D6C3" w14:textId="77777777" w:rsidR="00A52361" w:rsidRPr="00A52361" w:rsidRDefault="00A52361" w:rsidP="00A52361">
            <w:pPr>
              <w:spacing w:after="160" w:line="259" w:lineRule="auto"/>
            </w:pPr>
            <w:r w:rsidRPr="00A52361">
              <w:t>APROBADO</w:t>
            </w:r>
          </w:p>
        </w:tc>
      </w:tr>
      <w:tr w:rsidR="00A52361" w:rsidRPr="00A52361" w14:paraId="2FB37140" w14:textId="77777777" w:rsidTr="00A52361">
        <w:tc>
          <w:tcPr>
            <w:tcW w:w="0" w:type="auto"/>
            <w:hideMark/>
          </w:tcPr>
          <w:p w14:paraId="783FD21B" w14:textId="77777777" w:rsidR="00A52361" w:rsidRPr="00A52361" w:rsidRDefault="00A52361" w:rsidP="00A52361">
            <w:pPr>
              <w:spacing w:after="160" w:line="259" w:lineRule="auto"/>
            </w:pPr>
            <w:r w:rsidRPr="00A52361">
              <w:rPr>
                <w:b/>
                <w:bCs/>
              </w:rPr>
              <w:t>Evidencia</w:t>
            </w:r>
          </w:p>
        </w:tc>
        <w:tc>
          <w:tcPr>
            <w:tcW w:w="0" w:type="auto"/>
            <w:hideMark/>
          </w:tcPr>
          <w:p w14:paraId="436C6034" w14:textId="77777777" w:rsidR="00A52361" w:rsidRPr="00A52361" w:rsidRDefault="00A52361" w:rsidP="00A52361">
            <w:pPr>
              <w:spacing w:after="160" w:line="259" w:lineRule="auto"/>
            </w:pPr>
            <w:r w:rsidRPr="00A52361">
              <w:rPr>
                <w:b/>
                <w:bCs/>
              </w:rPr>
              <w:t>Evidencia 18. Control de documento sin contenido.</w:t>
            </w:r>
            <w:r w:rsidRPr="00A52361">
              <w:t xml:space="preserve"> La captura muestra el estado ERROR del documento vacío y permite verificar que no se generaron resultados de procesamiento ni se habilitó la interacción con la IA.</w:t>
            </w:r>
          </w:p>
        </w:tc>
      </w:tr>
    </w:tbl>
    <w:p w14:paraId="76B87E0E" w14:textId="447C8B25" w:rsidR="00A52361" w:rsidRDefault="00A52361" w:rsidP="00A52361">
      <w:pPr>
        <w:rPr>
          <w:lang w:val="es-MX"/>
        </w:rPr>
      </w:pPr>
      <w:r w:rsidRPr="00A52361">
        <w:rPr>
          <w:lang w:val="es-MX"/>
        </w:rPr>
        <w:drawing>
          <wp:anchor distT="0" distB="0" distL="114300" distR="114300" simplePos="0" relativeHeight="251696128" behindDoc="0" locked="0" layoutInCell="1" allowOverlap="1" wp14:anchorId="35101F90" wp14:editId="78F2F12A">
            <wp:simplePos x="0" y="0"/>
            <wp:positionH relativeFrom="margin">
              <wp:align>right</wp:align>
            </wp:positionH>
            <wp:positionV relativeFrom="page">
              <wp:posOffset>2835275</wp:posOffset>
            </wp:positionV>
            <wp:extent cx="5612130" cy="3662680"/>
            <wp:effectExtent l="0" t="0" r="762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662680"/>
                    </a:xfrm>
                    <a:prstGeom prst="rect">
                      <a:avLst/>
                    </a:prstGeom>
                  </pic:spPr>
                </pic:pic>
              </a:graphicData>
            </a:graphic>
          </wp:anchor>
        </w:drawing>
      </w:r>
    </w:p>
    <w:p w14:paraId="654A362A" w14:textId="4C8C7BF7" w:rsidR="00A52361" w:rsidRPr="00A52361" w:rsidRDefault="00A52361" w:rsidP="00A52361">
      <w:pPr>
        <w:rPr>
          <w:lang w:val="es-MX"/>
        </w:rPr>
      </w:pPr>
    </w:p>
    <w:p w14:paraId="021D176D" w14:textId="7FC8A053" w:rsidR="00804B34" w:rsidRDefault="00804B34" w:rsidP="00804B34">
      <w:pPr>
        <w:pStyle w:val="Ttulo3"/>
        <w:rPr>
          <w:lang w:val="es-MX"/>
        </w:rPr>
      </w:pPr>
      <w:r w:rsidRPr="00A01788">
        <w:rPr>
          <w:lang w:val="es-MX"/>
        </w:rPr>
        <w:t xml:space="preserve">CP-19 </w:t>
      </w:r>
      <w:proofErr w:type="spellStart"/>
      <w:r w:rsidRPr="00A01788">
        <w:rPr>
          <w:lang w:val="es-MX"/>
        </w:rPr>
        <w:t>Dashboard</w:t>
      </w:r>
      <w:proofErr w:type="spellEnd"/>
      <w:r w:rsidRPr="00A01788">
        <w:rPr>
          <w:lang w:val="es-MX"/>
        </w:rPr>
        <w:t xml:space="preserve"> administrador</w:t>
      </w:r>
    </w:p>
    <w:tbl>
      <w:tblPr>
        <w:tblStyle w:val="Tablaconcuadrcula"/>
        <w:tblW w:w="0" w:type="auto"/>
        <w:tblLook w:val="04A0" w:firstRow="1" w:lastRow="0" w:firstColumn="1" w:lastColumn="0" w:noHBand="0" w:noVBand="1"/>
      </w:tblPr>
      <w:tblGrid>
        <w:gridCol w:w="2075"/>
        <w:gridCol w:w="6753"/>
      </w:tblGrid>
      <w:tr w:rsidR="00A52361" w:rsidRPr="00A52361" w14:paraId="0ACB4202" w14:textId="77777777" w:rsidTr="00A52361">
        <w:tc>
          <w:tcPr>
            <w:tcW w:w="0" w:type="auto"/>
            <w:hideMark/>
          </w:tcPr>
          <w:p w14:paraId="19199F41" w14:textId="77777777" w:rsidR="00A52361" w:rsidRPr="00A52361" w:rsidRDefault="00A52361" w:rsidP="00A52361">
            <w:pPr>
              <w:spacing w:after="160" w:line="259" w:lineRule="auto"/>
              <w:rPr>
                <w:b/>
                <w:bCs/>
              </w:rPr>
            </w:pPr>
            <w:r w:rsidRPr="00A52361">
              <w:rPr>
                <w:b/>
                <w:bCs/>
              </w:rPr>
              <w:t>Campo</w:t>
            </w:r>
          </w:p>
        </w:tc>
        <w:tc>
          <w:tcPr>
            <w:tcW w:w="0" w:type="auto"/>
            <w:hideMark/>
          </w:tcPr>
          <w:p w14:paraId="06FF4A1F" w14:textId="77777777" w:rsidR="00A52361" w:rsidRPr="00A52361" w:rsidRDefault="00A52361" w:rsidP="00A52361">
            <w:pPr>
              <w:spacing w:after="160" w:line="259" w:lineRule="auto"/>
              <w:rPr>
                <w:b/>
                <w:bCs/>
              </w:rPr>
            </w:pPr>
            <w:r w:rsidRPr="00A52361">
              <w:rPr>
                <w:b/>
                <w:bCs/>
              </w:rPr>
              <w:t>Descripción</w:t>
            </w:r>
          </w:p>
        </w:tc>
      </w:tr>
      <w:tr w:rsidR="00A52361" w:rsidRPr="00A52361" w14:paraId="57BA6CF5" w14:textId="77777777" w:rsidTr="00A52361">
        <w:tc>
          <w:tcPr>
            <w:tcW w:w="0" w:type="auto"/>
            <w:hideMark/>
          </w:tcPr>
          <w:p w14:paraId="32B009CA" w14:textId="77777777" w:rsidR="00A52361" w:rsidRPr="00A52361" w:rsidRDefault="00A52361" w:rsidP="00A52361">
            <w:pPr>
              <w:spacing w:after="160" w:line="259" w:lineRule="auto"/>
            </w:pPr>
            <w:r w:rsidRPr="00A52361">
              <w:rPr>
                <w:b/>
                <w:bCs/>
              </w:rPr>
              <w:t>Requisito relacionado</w:t>
            </w:r>
          </w:p>
        </w:tc>
        <w:tc>
          <w:tcPr>
            <w:tcW w:w="0" w:type="auto"/>
            <w:hideMark/>
          </w:tcPr>
          <w:p w14:paraId="267453AA" w14:textId="77777777" w:rsidR="00A52361" w:rsidRPr="00A52361" w:rsidRDefault="00A52361" w:rsidP="00A52361">
            <w:pPr>
              <w:spacing w:after="160" w:line="259" w:lineRule="auto"/>
            </w:pPr>
            <w:r w:rsidRPr="00A52361">
              <w:t xml:space="preserve">RF-18 — </w:t>
            </w:r>
            <w:proofErr w:type="spellStart"/>
            <w:r w:rsidRPr="00A52361">
              <w:t>Dashboard</w:t>
            </w:r>
            <w:proofErr w:type="spellEnd"/>
            <w:r w:rsidRPr="00A52361">
              <w:t xml:space="preserve"> / RF-19 — Supervisión administrativa</w:t>
            </w:r>
          </w:p>
        </w:tc>
      </w:tr>
      <w:tr w:rsidR="00A52361" w:rsidRPr="00A52361" w14:paraId="1C7323B0" w14:textId="77777777" w:rsidTr="00A52361">
        <w:tc>
          <w:tcPr>
            <w:tcW w:w="0" w:type="auto"/>
            <w:hideMark/>
          </w:tcPr>
          <w:p w14:paraId="25F2E8CB" w14:textId="77777777" w:rsidR="00A52361" w:rsidRPr="00A52361" w:rsidRDefault="00A52361" w:rsidP="00A52361">
            <w:pPr>
              <w:spacing w:after="160" w:line="259" w:lineRule="auto"/>
            </w:pPr>
            <w:r w:rsidRPr="00A52361">
              <w:rPr>
                <w:b/>
                <w:bCs/>
              </w:rPr>
              <w:t>Historia de usuario</w:t>
            </w:r>
          </w:p>
        </w:tc>
        <w:tc>
          <w:tcPr>
            <w:tcW w:w="0" w:type="auto"/>
            <w:hideMark/>
          </w:tcPr>
          <w:p w14:paraId="72D97BE6" w14:textId="77777777" w:rsidR="00A52361" w:rsidRPr="00A52361" w:rsidRDefault="00A52361" w:rsidP="00A52361">
            <w:pPr>
              <w:spacing w:after="160" w:line="259" w:lineRule="auto"/>
            </w:pPr>
            <w:r w:rsidRPr="00A52361">
              <w:t>HU-12, HU-13</w:t>
            </w:r>
          </w:p>
        </w:tc>
      </w:tr>
      <w:tr w:rsidR="00A52361" w:rsidRPr="00A52361" w14:paraId="39EE88DC" w14:textId="77777777" w:rsidTr="00A52361">
        <w:tc>
          <w:tcPr>
            <w:tcW w:w="0" w:type="auto"/>
            <w:hideMark/>
          </w:tcPr>
          <w:p w14:paraId="082CD79B" w14:textId="77777777" w:rsidR="00A52361" w:rsidRPr="00A52361" w:rsidRDefault="00A52361" w:rsidP="00A52361">
            <w:pPr>
              <w:spacing w:after="160" w:line="259" w:lineRule="auto"/>
            </w:pPr>
            <w:r w:rsidRPr="00A52361">
              <w:rPr>
                <w:b/>
                <w:bCs/>
              </w:rPr>
              <w:t>Caso de uso</w:t>
            </w:r>
          </w:p>
        </w:tc>
        <w:tc>
          <w:tcPr>
            <w:tcW w:w="0" w:type="auto"/>
            <w:hideMark/>
          </w:tcPr>
          <w:p w14:paraId="3B57FF6B" w14:textId="77777777" w:rsidR="00A52361" w:rsidRPr="00A52361" w:rsidRDefault="00A52361" w:rsidP="00A52361">
            <w:pPr>
              <w:spacing w:after="160" w:line="259" w:lineRule="auto"/>
            </w:pPr>
            <w:r w:rsidRPr="00A52361">
              <w:t xml:space="preserve">CU-12 — Consultar </w:t>
            </w:r>
            <w:proofErr w:type="spellStart"/>
            <w:r w:rsidRPr="00A52361">
              <w:t>dashboard</w:t>
            </w:r>
            <w:proofErr w:type="spellEnd"/>
            <w:r w:rsidRPr="00A52361">
              <w:t xml:space="preserve"> / CU-13 — Supervisar información del sistema</w:t>
            </w:r>
          </w:p>
        </w:tc>
      </w:tr>
      <w:tr w:rsidR="00A52361" w:rsidRPr="00A52361" w14:paraId="17D330AC" w14:textId="77777777" w:rsidTr="00A52361">
        <w:tc>
          <w:tcPr>
            <w:tcW w:w="0" w:type="auto"/>
            <w:hideMark/>
          </w:tcPr>
          <w:p w14:paraId="0F05235C" w14:textId="77777777" w:rsidR="00A52361" w:rsidRPr="00A52361" w:rsidRDefault="00A52361" w:rsidP="00A52361">
            <w:pPr>
              <w:spacing w:after="160" w:line="259" w:lineRule="auto"/>
            </w:pPr>
            <w:r w:rsidRPr="00A52361">
              <w:rPr>
                <w:b/>
                <w:bCs/>
              </w:rPr>
              <w:t>Criterio de aceptación</w:t>
            </w:r>
          </w:p>
        </w:tc>
        <w:tc>
          <w:tcPr>
            <w:tcW w:w="0" w:type="auto"/>
            <w:hideMark/>
          </w:tcPr>
          <w:p w14:paraId="532A462E" w14:textId="77777777" w:rsidR="00A52361" w:rsidRPr="00A52361" w:rsidRDefault="00A52361" w:rsidP="00A52361">
            <w:pPr>
              <w:spacing w:after="160" w:line="259" w:lineRule="auto"/>
            </w:pPr>
            <w:r w:rsidRPr="00A52361">
              <w:t>CA-12, CA-13</w:t>
            </w:r>
          </w:p>
        </w:tc>
      </w:tr>
      <w:tr w:rsidR="00A52361" w:rsidRPr="00A52361" w14:paraId="51B77D81" w14:textId="77777777" w:rsidTr="00A52361">
        <w:tc>
          <w:tcPr>
            <w:tcW w:w="0" w:type="auto"/>
            <w:hideMark/>
          </w:tcPr>
          <w:p w14:paraId="1BFF07C9" w14:textId="77777777" w:rsidR="00A52361" w:rsidRPr="00A52361" w:rsidRDefault="00A52361" w:rsidP="00A52361">
            <w:pPr>
              <w:spacing w:after="160" w:line="259" w:lineRule="auto"/>
            </w:pPr>
            <w:r w:rsidRPr="00A52361">
              <w:rPr>
                <w:b/>
                <w:bCs/>
              </w:rPr>
              <w:t>Reglas relacionadas</w:t>
            </w:r>
          </w:p>
        </w:tc>
        <w:tc>
          <w:tcPr>
            <w:tcW w:w="0" w:type="auto"/>
            <w:hideMark/>
          </w:tcPr>
          <w:p w14:paraId="21DA6092" w14:textId="77777777" w:rsidR="00A52361" w:rsidRPr="00A52361" w:rsidRDefault="00A52361" w:rsidP="00A52361">
            <w:pPr>
              <w:spacing w:after="160" w:line="259" w:lineRule="auto"/>
            </w:pPr>
            <w:r w:rsidRPr="00A52361">
              <w:t>RN-02, RN-12</w:t>
            </w:r>
          </w:p>
        </w:tc>
      </w:tr>
      <w:tr w:rsidR="00A52361" w:rsidRPr="00A52361" w14:paraId="065B3A84" w14:textId="77777777" w:rsidTr="00A52361">
        <w:tc>
          <w:tcPr>
            <w:tcW w:w="0" w:type="auto"/>
            <w:hideMark/>
          </w:tcPr>
          <w:p w14:paraId="0756AE1C" w14:textId="77777777" w:rsidR="00A52361" w:rsidRPr="00A52361" w:rsidRDefault="00A52361" w:rsidP="00A52361">
            <w:pPr>
              <w:spacing w:after="160" w:line="259" w:lineRule="auto"/>
            </w:pPr>
            <w:r w:rsidRPr="00A52361">
              <w:rPr>
                <w:b/>
                <w:bCs/>
              </w:rPr>
              <w:t>Requisito no funcional</w:t>
            </w:r>
          </w:p>
        </w:tc>
        <w:tc>
          <w:tcPr>
            <w:tcW w:w="0" w:type="auto"/>
            <w:hideMark/>
          </w:tcPr>
          <w:p w14:paraId="23621F65" w14:textId="77777777" w:rsidR="00A52361" w:rsidRPr="00A52361" w:rsidRDefault="00A52361" w:rsidP="00A52361">
            <w:pPr>
              <w:spacing w:after="160" w:line="259" w:lineRule="auto"/>
            </w:pPr>
            <w:r w:rsidRPr="00A52361">
              <w:t>RNF-02 — Protección de rutas y funcionalidades</w:t>
            </w:r>
          </w:p>
        </w:tc>
      </w:tr>
      <w:tr w:rsidR="00A52361" w:rsidRPr="00A52361" w14:paraId="1FB6BBD3" w14:textId="77777777" w:rsidTr="00A52361">
        <w:tc>
          <w:tcPr>
            <w:tcW w:w="0" w:type="auto"/>
            <w:hideMark/>
          </w:tcPr>
          <w:p w14:paraId="74E07EBD" w14:textId="77777777" w:rsidR="00A52361" w:rsidRPr="00A52361" w:rsidRDefault="00A52361" w:rsidP="00A52361">
            <w:pPr>
              <w:spacing w:after="160" w:line="259" w:lineRule="auto"/>
            </w:pPr>
            <w:r w:rsidRPr="00A52361">
              <w:rPr>
                <w:b/>
                <w:bCs/>
              </w:rPr>
              <w:t>Objetivo</w:t>
            </w:r>
          </w:p>
        </w:tc>
        <w:tc>
          <w:tcPr>
            <w:tcW w:w="0" w:type="auto"/>
            <w:hideMark/>
          </w:tcPr>
          <w:p w14:paraId="636B1FFB" w14:textId="77777777" w:rsidR="00A52361" w:rsidRPr="00A52361" w:rsidRDefault="00A52361" w:rsidP="00A52361">
            <w:pPr>
              <w:spacing w:after="160" w:line="259" w:lineRule="auto"/>
            </w:pPr>
            <w:r w:rsidRPr="00A52361">
              <w:t xml:space="preserve">Verificar que el </w:t>
            </w:r>
            <w:proofErr w:type="spellStart"/>
            <w:r w:rsidRPr="00A52361">
              <w:t>dashboard</w:t>
            </w:r>
            <w:proofErr w:type="spellEnd"/>
            <w:r w:rsidRPr="00A52361">
              <w:t xml:space="preserve"> administrativo sea accesible únicamente para usuarios con rol de administrador y que presente información básica de gestión del sistema.</w:t>
            </w:r>
          </w:p>
        </w:tc>
      </w:tr>
      <w:tr w:rsidR="00A52361" w:rsidRPr="00A52361" w14:paraId="202D1296" w14:textId="77777777" w:rsidTr="00A52361">
        <w:tc>
          <w:tcPr>
            <w:tcW w:w="0" w:type="auto"/>
            <w:hideMark/>
          </w:tcPr>
          <w:p w14:paraId="405046BF" w14:textId="77777777" w:rsidR="00A52361" w:rsidRPr="00A52361" w:rsidRDefault="00A52361" w:rsidP="00A52361">
            <w:pPr>
              <w:spacing w:after="160" w:line="259" w:lineRule="auto"/>
            </w:pPr>
            <w:r w:rsidRPr="00A52361">
              <w:rPr>
                <w:b/>
                <w:bCs/>
              </w:rPr>
              <w:t>Precondición</w:t>
            </w:r>
          </w:p>
        </w:tc>
        <w:tc>
          <w:tcPr>
            <w:tcW w:w="0" w:type="auto"/>
            <w:hideMark/>
          </w:tcPr>
          <w:p w14:paraId="62B6F6F5" w14:textId="77777777" w:rsidR="00A52361" w:rsidRPr="00A52361" w:rsidRDefault="00A52361" w:rsidP="00A52361">
            <w:pPr>
              <w:spacing w:after="160" w:line="259" w:lineRule="auto"/>
            </w:pPr>
            <w:r w:rsidRPr="00A52361">
              <w:t>El sistema se encuentra disponible y existe un usuario autenticado con rol de administrador.</w:t>
            </w:r>
          </w:p>
        </w:tc>
      </w:tr>
      <w:tr w:rsidR="00A52361" w:rsidRPr="00A52361" w14:paraId="32E016B0" w14:textId="77777777" w:rsidTr="00A52361">
        <w:tc>
          <w:tcPr>
            <w:tcW w:w="0" w:type="auto"/>
            <w:hideMark/>
          </w:tcPr>
          <w:p w14:paraId="7C2EC873" w14:textId="77777777" w:rsidR="00A52361" w:rsidRPr="00A52361" w:rsidRDefault="00A52361" w:rsidP="00A52361">
            <w:pPr>
              <w:spacing w:after="160" w:line="259" w:lineRule="auto"/>
            </w:pPr>
            <w:r w:rsidRPr="00A52361">
              <w:rPr>
                <w:b/>
                <w:bCs/>
              </w:rPr>
              <w:t>Datos de entrada</w:t>
            </w:r>
          </w:p>
        </w:tc>
        <w:tc>
          <w:tcPr>
            <w:tcW w:w="0" w:type="auto"/>
            <w:hideMark/>
          </w:tcPr>
          <w:p w14:paraId="29CCDA51" w14:textId="77777777" w:rsidR="00A52361" w:rsidRPr="00A52361" w:rsidRDefault="00A52361" w:rsidP="00A52361">
            <w:pPr>
              <w:spacing w:after="160" w:line="259" w:lineRule="auto"/>
            </w:pPr>
            <w:r w:rsidRPr="00A52361">
              <w:t>Credenciales de un usuario con rol ADMINISTRADOR.</w:t>
            </w:r>
          </w:p>
        </w:tc>
      </w:tr>
      <w:tr w:rsidR="00A52361" w:rsidRPr="00A52361" w14:paraId="64C0856B" w14:textId="77777777" w:rsidTr="00A52361">
        <w:tc>
          <w:tcPr>
            <w:tcW w:w="0" w:type="auto"/>
            <w:hideMark/>
          </w:tcPr>
          <w:p w14:paraId="59D33FCB" w14:textId="77777777" w:rsidR="00A52361" w:rsidRPr="00A52361" w:rsidRDefault="00A52361" w:rsidP="00A52361">
            <w:pPr>
              <w:spacing w:after="160" w:line="259" w:lineRule="auto"/>
            </w:pPr>
            <w:r w:rsidRPr="00A52361">
              <w:rPr>
                <w:b/>
                <w:bCs/>
              </w:rPr>
              <w:t>Procedimiento</w:t>
            </w:r>
          </w:p>
        </w:tc>
        <w:tc>
          <w:tcPr>
            <w:tcW w:w="0" w:type="auto"/>
            <w:hideMark/>
          </w:tcPr>
          <w:p w14:paraId="18433121" w14:textId="77777777" w:rsidR="00A52361" w:rsidRPr="00A52361" w:rsidRDefault="00A52361" w:rsidP="00A52361">
            <w:pPr>
              <w:spacing w:after="160" w:line="259" w:lineRule="auto"/>
            </w:pPr>
            <w:r w:rsidRPr="00A52361">
              <w:t xml:space="preserve">1. Iniciar sesión con un usuario administrador. 2. Acceder al </w:t>
            </w:r>
            <w:proofErr w:type="spellStart"/>
            <w:r w:rsidRPr="00A52361">
              <w:t>dashboard</w:t>
            </w:r>
            <w:proofErr w:type="spellEnd"/>
            <w:r w:rsidRPr="00A52361">
              <w:t xml:space="preserve"> administrativo. 3. Verificar que el </w:t>
            </w:r>
            <w:proofErr w:type="spellStart"/>
            <w:r w:rsidRPr="00A52361">
              <w:t>dashboard</w:t>
            </w:r>
            <w:proofErr w:type="spellEnd"/>
            <w:r w:rsidRPr="00A52361">
              <w:t xml:space="preserve"> sea visible. 4. Revisar la información presentada, como cantidad de documentos y usuarios registrados.</w:t>
            </w:r>
          </w:p>
        </w:tc>
      </w:tr>
      <w:tr w:rsidR="00A52361" w:rsidRPr="00A52361" w14:paraId="55DCB339" w14:textId="77777777" w:rsidTr="00A52361">
        <w:tc>
          <w:tcPr>
            <w:tcW w:w="0" w:type="auto"/>
            <w:hideMark/>
          </w:tcPr>
          <w:p w14:paraId="48CB502F" w14:textId="77777777" w:rsidR="00A52361" w:rsidRPr="00A52361" w:rsidRDefault="00A52361" w:rsidP="00A52361">
            <w:pPr>
              <w:spacing w:after="160" w:line="259" w:lineRule="auto"/>
            </w:pPr>
            <w:r w:rsidRPr="00A52361">
              <w:rPr>
                <w:b/>
                <w:bCs/>
              </w:rPr>
              <w:t>Resultado esperado</w:t>
            </w:r>
          </w:p>
        </w:tc>
        <w:tc>
          <w:tcPr>
            <w:tcW w:w="0" w:type="auto"/>
            <w:hideMark/>
          </w:tcPr>
          <w:p w14:paraId="3ACFEDA5" w14:textId="77777777" w:rsidR="00A52361" w:rsidRPr="00A52361" w:rsidRDefault="00A52361" w:rsidP="00A52361">
            <w:pPr>
              <w:spacing w:after="160" w:line="259" w:lineRule="auto"/>
            </w:pPr>
            <w:r w:rsidRPr="00A52361">
              <w:t xml:space="preserve">El sistema debe permitir el acceso al </w:t>
            </w:r>
            <w:proofErr w:type="spellStart"/>
            <w:r w:rsidRPr="00A52361">
              <w:t>dashboard</w:t>
            </w:r>
            <w:proofErr w:type="spellEnd"/>
            <w:r w:rsidRPr="00A52361">
              <w:t xml:space="preserve"> únicamente al administrador y mostrar información básica de gestión y supervisión del sistema.</w:t>
            </w:r>
          </w:p>
        </w:tc>
      </w:tr>
      <w:tr w:rsidR="00A52361" w:rsidRPr="00A52361" w14:paraId="4EF3CCF2" w14:textId="77777777" w:rsidTr="00A52361">
        <w:tc>
          <w:tcPr>
            <w:tcW w:w="0" w:type="auto"/>
            <w:hideMark/>
          </w:tcPr>
          <w:p w14:paraId="0ED47B36" w14:textId="77777777" w:rsidR="00A52361" w:rsidRPr="00A52361" w:rsidRDefault="00A52361" w:rsidP="00A52361">
            <w:pPr>
              <w:spacing w:after="160" w:line="259" w:lineRule="auto"/>
            </w:pPr>
            <w:r w:rsidRPr="00A52361">
              <w:rPr>
                <w:b/>
                <w:bCs/>
              </w:rPr>
              <w:t>Resultado obtenido</w:t>
            </w:r>
          </w:p>
        </w:tc>
        <w:tc>
          <w:tcPr>
            <w:tcW w:w="0" w:type="auto"/>
            <w:hideMark/>
          </w:tcPr>
          <w:p w14:paraId="08877081" w14:textId="77777777" w:rsidR="00A52361" w:rsidRPr="00A52361" w:rsidRDefault="00A52361" w:rsidP="00A52361">
            <w:pPr>
              <w:spacing w:after="160" w:line="259" w:lineRule="auto"/>
            </w:pPr>
            <w:r w:rsidRPr="00A52361">
              <w:t xml:space="preserve">El </w:t>
            </w:r>
            <w:proofErr w:type="spellStart"/>
            <w:r w:rsidRPr="00A52361">
              <w:t>dashboard</w:t>
            </w:r>
            <w:proofErr w:type="spellEnd"/>
            <w:r w:rsidRPr="00A52361">
              <w:t xml:space="preserve"> se mostró correctamente al usuario administrador y presentó información básica de gestión, incluyendo la cantidad de documentos y usuarios registrados.</w:t>
            </w:r>
          </w:p>
        </w:tc>
      </w:tr>
      <w:tr w:rsidR="00A52361" w:rsidRPr="00A52361" w14:paraId="57A2F50F" w14:textId="77777777" w:rsidTr="00A52361">
        <w:tc>
          <w:tcPr>
            <w:tcW w:w="0" w:type="auto"/>
            <w:hideMark/>
          </w:tcPr>
          <w:p w14:paraId="7A0A2FB6" w14:textId="77777777" w:rsidR="00A52361" w:rsidRPr="00A52361" w:rsidRDefault="00A52361" w:rsidP="00A52361">
            <w:pPr>
              <w:spacing w:after="160" w:line="259" w:lineRule="auto"/>
            </w:pPr>
            <w:r w:rsidRPr="00A52361">
              <w:rPr>
                <w:b/>
                <w:bCs/>
              </w:rPr>
              <w:t>Estado</w:t>
            </w:r>
          </w:p>
        </w:tc>
        <w:tc>
          <w:tcPr>
            <w:tcW w:w="0" w:type="auto"/>
            <w:hideMark/>
          </w:tcPr>
          <w:p w14:paraId="73D5441D" w14:textId="77777777" w:rsidR="00A52361" w:rsidRPr="00A52361" w:rsidRDefault="00A52361" w:rsidP="00A52361">
            <w:pPr>
              <w:spacing w:after="160" w:line="259" w:lineRule="auto"/>
            </w:pPr>
            <w:r w:rsidRPr="00A52361">
              <w:t>APROBADO</w:t>
            </w:r>
          </w:p>
        </w:tc>
      </w:tr>
      <w:tr w:rsidR="00A52361" w:rsidRPr="00A52361" w14:paraId="262A8D1C" w14:textId="77777777" w:rsidTr="00A52361">
        <w:tc>
          <w:tcPr>
            <w:tcW w:w="0" w:type="auto"/>
            <w:hideMark/>
          </w:tcPr>
          <w:p w14:paraId="21A02947" w14:textId="77777777" w:rsidR="00A52361" w:rsidRPr="00A52361" w:rsidRDefault="00A52361" w:rsidP="00A52361">
            <w:pPr>
              <w:spacing w:after="160" w:line="259" w:lineRule="auto"/>
            </w:pPr>
            <w:r w:rsidRPr="00A52361">
              <w:rPr>
                <w:b/>
                <w:bCs/>
              </w:rPr>
              <w:t>Evidencia</w:t>
            </w:r>
          </w:p>
        </w:tc>
        <w:tc>
          <w:tcPr>
            <w:tcW w:w="0" w:type="auto"/>
            <w:hideMark/>
          </w:tcPr>
          <w:p w14:paraId="185C40B1" w14:textId="77777777" w:rsidR="00A52361" w:rsidRPr="00A52361" w:rsidRDefault="00A52361" w:rsidP="00A52361">
            <w:pPr>
              <w:spacing w:after="160" w:line="259" w:lineRule="auto"/>
            </w:pPr>
            <w:r w:rsidRPr="00A52361">
              <w:rPr>
                <w:b/>
                <w:bCs/>
              </w:rPr>
              <w:t xml:space="preserve">Evidencia 19. </w:t>
            </w:r>
            <w:proofErr w:type="spellStart"/>
            <w:r w:rsidRPr="00A52361">
              <w:rPr>
                <w:b/>
                <w:bCs/>
              </w:rPr>
              <w:t>Dashboard</w:t>
            </w:r>
            <w:proofErr w:type="spellEnd"/>
            <w:r w:rsidRPr="00A52361">
              <w:rPr>
                <w:b/>
                <w:bCs/>
              </w:rPr>
              <w:t xml:space="preserve"> administrativo.</w:t>
            </w:r>
            <w:r w:rsidRPr="00A52361">
              <w:t xml:space="preserve"> La captura muestra el </w:t>
            </w:r>
            <w:proofErr w:type="spellStart"/>
            <w:r w:rsidRPr="00A52361">
              <w:t>dashboard</w:t>
            </w:r>
            <w:proofErr w:type="spellEnd"/>
            <w:r w:rsidRPr="00A52361">
              <w:t xml:space="preserve"> disponible para el administrador y la información básica de gestión presentada por el sistema.</w:t>
            </w:r>
          </w:p>
        </w:tc>
      </w:tr>
    </w:tbl>
    <w:p w14:paraId="4B7BD4E6" w14:textId="77777777" w:rsidR="00A52361" w:rsidRPr="00A52361" w:rsidRDefault="00A52361" w:rsidP="00A52361">
      <w:pPr>
        <w:rPr>
          <w:lang w:val="es-MX"/>
        </w:rPr>
      </w:pPr>
    </w:p>
    <w:p w14:paraId="701A16BF" w14:textId="1A61E672" w:rsidR="00A52361" w:rsidRDefault="00A52361" w:rsidP="00A52361">
      <w:pPr>
        <w:rPr>
          <w:lang w:val="es-MX"/>
        </w:rPr>
      </w:pPr>
    </w:p>
    <w:p w14:paraId="1D3FA2A9" w14:textId="77777777" w:rsidR="00A52361" w:rsidRDefault="00A52361" w:rsidP="00A52361">
      <w:pPr>
        <w:rPr>
          <w:lang w:val="es-MX"/>
        </w:rPr>
      </w:pPr>
    </w:p>
    <w:p w14:paraId="495124A8" w14:textId="77777777" w:rsidR="00A52361" w:rsidRDefault="00A52361" w:rsidP="00A52361">
      <w:pPr>
        <w:rPr>
          <w:lang w:val="es-MX"/>
        </w:rPr>
      </w:pPr>
    </w:p>
    <w:p w14:paraId="719EA982" w14:textId="77777777" w:rsidR="00A52361" w:rsidRDefault="00A52361" w:rsidP="00A52361">
      <w:pPr>
        <w:rPr>
          <w:lang w:val="es-MX"/>
        </w:rPr>
      </w:pPr>
    </w:p>
    <w:p w14:paraId="7B325FD3" w14:textId="77777777" w:rsidR="00C206B1" w:rsidRDefault="00C206B1" w:rsidP="00A52361">
      <w:pPr>
        <w:rPr>
          <w:lang w:val="es-MX"/>
        </w:rPr>
      </w:pPr>
    </w:p>
    <w:p w14:paraId="3F9E5779" w14:textId="41125121" w:rsidR="00A52361" w:rsidRPr="00A52361" w:rsidRDefault="00C206B1" w:rsidP="00A52361">
      <w:pPr>
        <w:rPr>
          <w:lang w:val="es-MX"/>
        </w:rPr>
      </w:pPr>
      <w:r w:rsidRPr="00A52361">
        <w:rPr>
          <w:lang w:val="es-MX"/>
        </w:rPr>
        <w:drawing>
          <wp:anchor distT="0" distB="0" distL="114300" distR="114300" simplePos="0" relativeHeight="251702272" behindDoc="0" locked="0" layoutInCell="1" allowOverlap="1" wp14:anchorId="788EC3F3" wp14:editId="18002B01">
            <wp:simplePos x="0" y="0"/>
            <wp:positionH relativeFrom="page">
              <wp:posOffset>1080135</wp:posOffset>
            </wp:positionH>
            <wp:positionV relativeFrom="page">
              <wp:posOffset>1195070</wp:posOffset>
            </wp:positionV>
            <wp:extent cx="5612130" cy="2647315"/>
            <wp:effectExtent l="0" t="0" r="7620" b="63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647315"/>
                    </a:xfrm>
                    <a:prstGeom prst="rect">
                      <a:avLst/>
                    </a:prstGeom>
                  </pic:spPr>
                </pic:pic>
              </a:graphicData>
            </a:graphic>
          </wp:anchor>
        </w:drawing>
      </w:r>
    </w:p>
    <w:p w14:paraId="31185DDB" w14:textId="0A677E5C" w:rsidR="00804B34" w:rsidRPr="00A01788" w:rsidRDefault="00804B34" w:rsidP="00804B34">
      <w:pPr>
        <w:pStyle w:val="Ttulo3"/>
        <w:rPr>
          <w:lang w:val="es-MX"/>
        </w:rPr>
      </w:pPr>
      <w:r w:rsidRPr="00A01788">
        <w:rPr>
          <w:lang w:val="es-MX"/>
        </w:rPr>
        <w:t xml:space="preserve">CP-20 </w:t>
      </w:r>
      <w:proofErr w:type="spellStart"/>
      <w:r w:rsidRPr="00A01788">
        <w:rPr>
          <w:lang w:val="es-MX"/>
        </w:rPr>
        <w:t>Dashboard</w:t>
      </w:r>
      <w:proofErr w:type="spellEnd"/>
      <w:r w:rsidRPr="00A01788">
        <w:rPr>
          <w:lang w:val="es-MX"/>
        </w:rPr>
        <w:t xml:space="preserve"> usuario</w:t>
      </w:r>
    </w:p>
    <w:tbl>
      <w:tblPr>
        <w:tblStyle w:val="Tablaconcuadrcula"/>
        <w:tblW w:w="0" w:type="auto"/>
        <w:tblLook w:val="04A0" w:firstRow="1" w:lastRow="0" w:firstColumn="1" w:lastColumn="0" w:noHBand="0" w:noVBand="1"/>
      </w:tblPr>
      <w:tblGrid>
        <w:gridCol w:w="2086"/>
        <w:gridCol w:w="6742"/>
      </w:tblGrid>
      <w:tr w:rsidR="00C206B1" w:rsidRPr="00C206B1" w14:paraId="2F2CCA50" w14:textId="77777777" w:rsidTr="00C206B1">
        <w:tc>
          <w:tcPr>
            <w:tcW w:w="0" w:type="auto"/>
            <w:hideMark/>
          </w:tcPr>
          <w:p w14:paraId="3D0D4897" w14:textId="77777777" w:rsidR="00C206B1" w:rsidRPr="00C206B1" w:rsidRDefault="00C206B1" w:rsidP="00C206B1">
            <w:pPr>
              <w:spacing w:after="160" w:line="259" w:lineRule="auto"/>
              <w:rPr>
                <w:b/>
                <w:bCs/>
              </w:rPr>
            </w:pPr>
            <w:r w:rsidRPr="00C206B1">
              <w:rPr>
                <w:b/>
                <w:bCs/>
              </w:rPr>
              <w:t>Campo</w:t>
            </w:r>
          </w:p>
        </w:tc>
        <w:tc>
          <w:tcPr>
            <w:tcW w:w="0" w:type="auto"/>
            <w:hideMark/>
          </w:tcPr>
          <w:p w14:paraId="41A69848" w14:textId="77777777" w:rsidR="00C206B1" w:rsidRPr="00C206B1" w:rsidRDefault="00C206B1" w:rsidP="00C206B1">
            <w:pPr>
              <w:spacing w:after="160" w:line="259" w:lineRule="auto"/>
              <w:rPr>
                <w:b/>
                <w:bCs/>
              </w:rPr>
            </w:pPr>
            <w:r w:rsidRPr="00C206B1">
              <w:rPr>
                <w:b/>
                <w:bCs/>
              </w:rPr>
              <w:t>Descripción</w:t>
            </w:r>
          </w:p>
        </w:tc>
      </w:tr>
      <w:tr w:rsidR="00C206B1" w:rsidRPr="00C206B1" w14:paraId="0ABFCFBB" w14:textId="77777777" w:rsidTr="00C206B1">
        <w:tc>
          <w:tcPr>
            <w:tcW w:w="0" w:type="auto"/>
            <w:hideMark/>
          </w:tcPr>
          <w:p w14:paraId="645A35D4" w14:textId="77777777" w:rsidR="00C206B1" w:rsidRPr="00C206B1" w:rsidRDefault="00C206B1" w:rsidP="00C206B1">
            <w:pPr>
              <w:spacing w:after="160" w:line="259" w:lineRule="auto"/>
            </w:pPr>
            <w:r w:rsidRPr="00C206B1">
              <w:rPr>
                <w:b/>
                <w:bCs/>
              </w:rPr>
              <w:t>Requisito relacionado</w:t>
            </w:r>
          </w:p>
        </w:tc>
        <w:tc>
          <w:tcPr>
            <w:tcW w:w="0" w:type="auto"/>
            <w:hideMark/>
          </w:tcPr>
          <w:p w14:paraId="73CFECE4" w14:textId="77777777" w:rsidR="00C206B1" w:rsidRPr="00C206B1" w:rsidRDefault="00C206B1" w:rsidP="00C206B1">
            <w:pPr>
              <w:spacing w:after="160" w:line="259" w:lineRule="auto"/>
            </w:pPr>
            <w:r w:rsidRPr="00C206B1">
              <w:t xml:space="preserve">RF-18 — </w:t>
            </w:r>
            <w:proofErr w:type="spellStart"/>
            <w:r w:rsidRPr="00C206B1">
              <w:t>Dashboard</w:t>
            </w:r>
            <w:proofErr w:type="spellEnd"/>
            <w:r w:rsidRPr="00C206B1">
              <w:t xml:space="preserve"> / RF-19 — Supervisión administrativa</w:t>
            </w:r>
          </w:p>
        </w:tc>
      </w:tr>
      <w:tr w:rsidR="00C206B1" w:rsidRPr="00C206B1" w14:paraId="424D8FD9" w14:textId="77777777" w:rsidTr="00C206B1">
        <w:tc>
          <w:tcPr>
            <w:tcW w:w="0" w:type="auto"/>
            <w:hideMark/>
          </w:tcPr>
          <w:p w14:paraId="7B90F7CC" w14:textId="77777777" w:rsidR="00C206B1" w:rsidRPr="00C206B1" w:rsidRDefault="00C206B1" w:rsidP="00C206B1">
            <w:pPr>
              <w:spacing w:after="160" w:line="259" w:lineRule="auto"/>
            </w:pPr>
            <w:r w:rsidRPr="00C206B1">
              <w:rPr>
                <w:b/>
                <w:bCs/>
              </w:rPr>
              <w:t>Historia de usuario</w:t>
            </w:r>
          </w:p>
        </w:tc>
        <w:tc>
          <w:tcPr>
            <w:tcW w:w="0" w:type="auto"/>
            <w:hideMark/>
          </w:tcPr>
          <w:p w14:paraId="037F362A" w14:textId="77777777" w:rsidR="00C206B1" w:rsidRPr="00C206B1" w:rsidRDefault="00C206B1" w:rsidP="00C206B1">
            <w:pPr>
              <w:spacing w:after="160" w:line="259" w:lineRule="auto"/>
            </w:pPr>
            <w:r w:rsidRPr="00C206B1">
              <w:t>HU-12, HU-13</w:t>
            </w:r>
          </w:p>
        </w:tc>
      </w:tr>
      <w:tr w:rsidR="00C206B1" w:rsidRPr="00C206B1" w14:paraId="0BD24866" w14:textId="77777777" w:rsidTr="00C206B1">
        <w:tc>
          <w:tcPr>
            <w:tcW w:w="0" w:type="auto"/>
            <w:hideMark/>
          </w:tcPr>
          <w:p w14:paraId="34944037" w14:textId="77777777" w:rsidR="00C206B1" w:rsidRPr="00C206B1" w:rsidRDefault="00C206B1" w:rsidP="00C206B1">
            <w:pPr>
              <w:spacing w:after="160" w:line="259" w:lineRule="auto"/>
            </w:pPr>
            <w:r w:rsidRPr="00C206B1">
              <w:rPr>
                <w:b/>
                <w:bCs/>
              </w:rPr>
              <w:t>Caso de uso</w:t>
            </w:r>
          </w:p>
        </w:tc>
        <w:tc>
          <w:tcPr>
            <w:tcW w:w="0" w:type="auto"/>
            <w:hideMark/>
          </w:tcPr>
          <w:p w14:paraId="3670434A" w14:textId="77777777" w:rsidR="00C206B1" w:rsidRPr="00C206B1" w:rsidRDefault="00C206B1" w:rsidP="00C206B1">
            <w:pPr>
              <w:spacing w:after="160" w:line="259" w:lineRule="auto"/>
            </w:pPr>
            <w:r w:rsidRPr="00C206B1">
              <w:t xml:space="preserve">CU-12 — Consultar </w:t>
            </w:r>
            <w:proofErr w:type="spellStart"/>
            <w:r w:rsidRPr="00C206B1">
              <w:t>dashboard</w:t>
            </w:r>
            <w:proofErr w:type="spellEnd"/>
            <w:r w:rsidRPr="00C206B1">
              <w:t xml:space="preserve"> / CU-13 — Supervisar información del sistema</w:t>
            </w:r>
          </w:p>
        </w:tc>
      </w:tr>
      <w:tr w:rsidR="00C206B1" w:rsidRPr="00C206B1" w14:paraId="407AFC0A" w14:textId="77777777" w:rsidTr="00C206B1">
        <w:tc>
          <w:tcPr>
            <w:tcW w:w="0" w:type="auto"/>
            <w:hideMark/>
          </w:tcPr>
          <w:p w14:paraId="1D3034B8" w14:textId="77777777" w:rsidR="00C206B1" w:rsidRPr="00C206B1" w:rsidRDefault="00C206B1" w:rsidP="00C206B1">
            <w:pPr>
              <w:spacing w:after="160" w:line="259" w:lineRule="auto"/>
            </w:pPr>
            <w:r w:rsidRPr="00C206B1">
              <w:rPr>
                <w:b/>
                <w:bCs/>
              </w:rPr>
              <w:t>Criterio de aceptación</w:t>
            </w:r>
          </w:p>
        </w:tc>
        <w:tc>
          <w:tcPr>
            <w:tcW w:w="0" w:type="auto"/>
            <w:hideMark/>
          </w:tcPr>
          <w:p w14:paraId="5D632B24" w14:textId="77777777" w:rsidR="00C206B1" w:rsidRPr="00C206B1" w:rsidRDefault="00C206B1" w:rsidP="00C206B1">
            <w:pPr>
              <w:spacing w:after="160" w:line="259" w:lineRule="auto"/>
            </w:pPr>
            <w:r w:rsidRPr="00C206B1">
              <w:t>CA-12, CA-13</w:t>
            </w:r>
          </w:p>
        </w:tc>
      </w:tr>
      <w:tr w:rsidR="00C206B1" w:rsidRPr="00C206B1" w14:paraId="307A1AB4" w14:textId="77777777" w:rsidTr="00C206B1">
        <w:tc>
          <w:tcPr>
            <w:tcW w:w="0" w:type="auto"/>
            <w:hideMark/>
          </w:tcPr>
          <w:p w14:paraId="4923DE0E" w14:textId="77777777" w:rsidR="00C206B1" w:rsidRPr="00C206B1" w:rsidRDefault="00C206B1" w:rsidP="00C206B1">
            <w:pPr>
              <w:spacing w:after="160" w:line="259" w:lineRule="auto"/>
            </w:pPr>
            <w:r w:rsidRPr="00C206B1">
              <w:rPr>
                <w:b/>
                <w:bCs/>
              </w:rPr>
              <w:t>Reglas relacionadas</w:t>
            </w:r>
          </w:p>
        </w:tc>
        <w:tc>
          <w:tcPr>
            <w:tcW w:w="0" w:type="auto"/>
            <w:hideMark/>
          </w:tcPr>
          <w:p w14:paraId="000A9170" w14:textId="77777777" w:rsidR="00C206B1" w:rsidRPr="00C206B1" w:rsidRDefault="00C206B1" w:rsidP="00C206B1">
            <w:pPr>
              <w:spacing w:after="160" w:line="259" w:lineRule="auto"/>
            </w:pPr>
            <w:r w:rsidRPr="00C206B1">
              <w:t>RN-02, RN-12</w:t>
            </w:r>
          </w:p>
        </w:tc>
      </w:tr>
      <w:tr w:rsidR="00C206B1" w:rsidRPr="00C206B1" w14:paraId="23D98AC0" w14:textId="77777777" w:rsidTr="00C206B1">
        <w:tc>
          <w:tcPr>
            <w:tcW w:w="0" w:type="auto"/>
            <w:hideMark/>
          </w:tcPr>
          <w:p w14:paraId="575F3AE4" w14:textId="77777777" w:rsidR="00C206B1" w:rsidRPr="00C206B1" w:rsidRDefault="00C206B1" w:rsidP="00C206B1">
            <w:pPr>
              <w:spacing w:after="160" w:line="259" w:lineRule="auto"/>
            </w:pPr>
            <w:r w:rsidRPr="00C206B1">
              <w:rPr>
                <w:b/>
                <w:bCs/>
              </w:rPr>
              <w:t>Requisito no funcional</w:t>
            </w:r>
          </w:p>
        </w:tc>
        <w:tc>
          <w:tcPr>
            <w:tcW w:w="0" w:type="auto"/>
            <w:hideMark/>
          </w:tcPr>
          <w:p w14:paraId="7B631996" w14:textId="77777777" w:rsidR="00C206B1" w:rsidRPr="00C206B1" w:rsidRDefault="00C206B1" w:rsidP="00C206B1">
            <w:pPr>
              <w:spacing w:after="160" w:line="259" w:lineRule="auto"/>
            </w:pPr>
            <w:r w:rsidRPr="00C206B1">
              <w:t>RNF-02 — Protección de rutas y funcionalidades</w:t>
            </w:r>
          </w:p>
        </w:tc>
      </w:tr>
      <w:tr w:rsidR="00C206B1" w:rsidRPr="00C206B1" w14:paraId="5DFFD695" w14:textId="77777777" w:rsidTr="00C206B1">
        <w:tc>
          <w:tcPr>
            <w:tcW w:w="0" w:type="auto"/>
            <w:hideMark/>
          </w:tcPr>
          <w:p w14:paraId="6BACB9F2" w14:textId="77777777" w:rsidR="00C206B1" w:rsidRPr="00C206B1" w:rsidRDefault="00C206B1" w:rsidP="00C206B1">
            <w:pPr>
              <w:spacing w:after="160" w:line="259" w:lineRule="auto"/>
            </w:pPr>
            <w:r w:rsidRPr="00C206B1">
              <w:rPr>
                <w:b/>
                <w:bCs/>
              </w:rPr>
              <w:t>Objetivo</w:t>
            </w:r>
          </w:p>
        </w:tc>
        <w:tc>
          <w:tcPr>
            <w:tcW w:w="0" w:type="auto"/>
            <w:hideMark/>
          </w:tcPr>
          <w:p w14:paraId="5C665CB8" w14:textId="77777777" w:rsidR="00C206B1" w:rsidRPr="00C206B1" w:rsidRDefault="00C206B1" w:rsidP="00C206B1">
            <w:pPr>
              <w:spacing w:after="160" w:line="259" w:lineRule="auto"/>
            </w:pPr>
            <w:r w:rsidRPr="00C206B1">
              <w:t xml:space="preserve">Verificar que un usuario con rol común no pueda acceder al </w:t>
            </w:r>
            <w:proofErr w:type="spellStart"/>
            <w:r w:rsidRPr="00C206B1">
              <w:t>dashboard</w:t>
            </w:r>
            <w:proofErr w:type="spellEnd"/>
            <w:r w:rsidRPr="00C206B1">
              <w:t xml:space="preserve"> administrativo del sistema.</w:t>
            </w:r>
          </w:p>
        </w:tc>
      </w:tr>
      <w:tr w:rsidR="00C206B1" w:rsidRPr="00C206B1" w14:paraId="7D596956" w14:textId="77777777" w:rsidTr="00C206B1">
        <w:tc>
          <w:tcPr>
            <w:tcW w:w="0" w:type="auto"/>
            <w:hideMark/>
          </w:tcPr>
          <w:p w14:paraId="3AD806DE" w14:textId="77777777" w:rsidR="00C206B1" w:rsidRPr="00C206B1" w:rsidRDefault="00C206B1" w:rsidP="00C206B1">
            <w:pPr>
              <w:spacing w:after="160" w:line="259" w:lineRule="auto"/>
            </w:pPr>
            <w:r w:rsidRPr="00C206B1">
              <w:rPr>
                <w:b/>
                <w:bCs/>
              </w:rPr>
              <w:t>Precondición</w:t>
            </w:r>
          </w:p>
        </w:tc>
        <w:tc>
          <w:tcPr>
            <w:tcW w:w="0" w:type="auto"/>
            <w:hideMark/>
          </w:tcPr>
          <w:p w14:paraId="0C8C4C57" w14:textId="77777777" w:rsidR="00C206B1" w:rsidRPr="00C206B1" w:rsidRDefault="00C206B1" w:rsidP="00C206B1">
            <w:pPr>
              <w:spacing w:after="160" w:line="259" w:lineRule="auto"/>
            </w:pPr>
            <w:r w:rsidRPr="00C206B1">
              <w:t>El sistema se encuentra disponible y existe un usuario autenticado con rol de usuario común.</w:t>
            </w:r>
          </w:p>
        </w:tc>
      </w:tr>
      <w:tr w:rsidR="00C206B1" w:rsidRPr="00C206B1" w14:paraId="4A863CE2" w14:textId="77777777" w:rsidTr="00C206B1">
        <w:tc>
          <w:tcPr>
            <w:tcW w:w="0" w:type="auto"/>
            <w:hideMark/>
          </w:tcPr>
          <w:p w14:paraId="6A2B103C" w14:textId="77777777" w:rsidR="00C206B1" w:rsidRPr="00C206B1" w:rsidRDefault="00C206B1" w:rsidP="00C206B1">
            <w:pPr>
              <w:spacing w:after="160" w:line="259" w:lineRule="auto"/>
            </w:pPr>
            <w:r w:rsidRPr="00C206B1">
              <w:rPr>
                <w:b/>
                <w:bCs/>
              </w:rPr>
              <w:t>Datos de entrada</w:t>
            </w:r>
          </w:p>
        </w:tc>
        <w:tc>
          <w:tcPr>
            <w:tcW w:w="0" w:type="auto"/>
            <w:hideMark/>
          </w:tcPr>
          <w:p w14:paraId="111AC1B7" w14:textId="77777777" w:rsidR="00C206B1" w:rsidRPr="00C206B1" w:rsidRDefault="00C206B1" w:rsidP="00C206B1">
            <w:pPr>
              <w:spacing w:after="160" w:line="259" w:lineRule="auto"/>
            </w:pPr>
            <w:r w:rsidRPr="00C206B1">
              <w:t xml:space="preserve">Credenciales de un usuario con rol USUARIO y acceso a la ruta del </w:t>
            </w:r>
            <w:proofErr w:type="spellStart"/>
            <w:r w:rsidRPr="00C206B1">
              <w:t>dashboard</w:t>
            </w:r>
            <w:proofErr w:type="spellEnd"/>
            <w:r w:rsidRPr="00C206B1">
              <w:t>.</w:t>
            </w:r>
          </w:p>
        </w:tc>
      </w:tr>
      <w:tr w:rsidR="00C206B1" w:rsidRPr="00C206B1" w14:paraId="610E842E" w14:textId="77777777" w:rsidTr="00C206B1">
        <w:tc>
          <w:tcPr>
            <w:tcW w:w="0" w:type="auto"/>
            <w:hideMark/>
          </w:tcPr>
          <w:p w14:paraId="1ADA74CF" w14:textId="77777777" w:rsidR="00C206B1" w:rsidRPr="00C206B1" w:rsidRDefault="00C206B1" w:rsidP="00C206B1">
            <w:pPr>
              <w:spacing w:after="160" w:line="259" w:lineRule="auto"/>
            </w:pPr>
            <w:r w:rsidRPr="00C206B1">
              <w:rPr>
                <w:b/>
                <w:bCs/>
              </w:rPr>
              <w:t>Procedimiento</w:t>
            </w:r>
          </w:p>
        </w:tc>
        <w:tc>
          <w:tcPr>
            <w:tcW w:w="0" w:type="auto"/>
            <w:hideMark/>
          </w:tcPr>
          <w:p w14:paraId="49BFE059" w14:textId="77777777" w:rsidR="00C206B1" w:rsidRPr="00C206B1" w:rsidRDefault="00C206B1" w:rsidP="00C206B1">
            <w:pPr>
              <w:spacing w:after="160" w:line="259" w:lineRule="auto"/>
            </w:pPr>
            <w:r w:rsidRPr="00C206B1">
              <w:t xml:space="preserve">1. Iniciar sesión con un usuario común. 2. Intentar acceder al </w:t>
            </w:r>
            <w:proofErr w:type="spellStart"/>
            <w:r w:rsidRPr="00C206B1">
              <w:t>dashboard</w:t>
            </w:r>
            <w:proofErr w:type="spellEnd"/>
            <w:r w:rsidRPr="00C206B1">
              <w:t xml:space="preserve"> administrativo. 3. Verificar la respuesta del sistema.</w:t>
            </w:r>
          </w:p>
        </w:tc>
      </w:tr>
      <w:tr w:rsidR="00C206B1" w:rsidRPr="00C206B1" w14:paraId="70AA4C04" w14:textId="77777777" w:rsidTr="00C206B1">
        <w:tc>
          <w:tcPr>
            <w:tcW w:w="0" w:type="auto"/>
            <w:hideMark/>
          </w:tcPr>
          <w:p w14:paraId="04F1CE5A" w14:textId="77777777" w:rsidR="00C206B1" w:rsidRPr="00C206B1" w:rsidRDefault="00C206B1" w:rsidP="00C206B1">
            <w:pPr>
              <w:spacing w:after="160" w:line="259" w:lineRule="auto"/>
            </w:pPr>
            <w:r w:rsidRPr="00C206B1">
              <w:rPr>
                <w:b/>
                <w:bCs/>
              </w:rPr>
              <w:t>Resultado esperado</w:t>
            </w:r>
          </w:p>
        </w:tc>
        <w:tc>
          <w:tcPr>
            <w:tcW w:w="0" w:type="auto"/>
            <w:hideMark/>
          </w:tcPr>
          <w:p w14:paraId="4B860CEA" w14:textId="77777777" w:rsidR="00C206B1" w:rsidRPr="00C206B1" w:rsidRDefault="00C206B1" w:rsidP="00C206B1">
            <w:pPr>
              <w:spacing w:after="160" w:line="259" w:lineRule="auto"/>
            </w:pPr>
            <w:r w:rsidRPr="00C206B1">
              <w:t xml:space="preserve">El sistema debe impedir que un usuario común acceda al </w:t>
            </w:r>
            <w:proofErr w:type="spellStart"/>
            <w:r w:rsidRPr="00C206B1">
              <w:t>dashboard</w:t>
            </w:r>
            <w:proofErr w:type="spellEnd"/>
            <w:r w:rsidRPr="00C206B1">
              <w:t xml:space="preserve"> administrativo y mostrar un mensaje indicando que el acceso está denegado.</w:t>
            </w:r>
          </w:p>
        </w:tc>
      </w:tr>
      <w:tr w:rsidR="00C206B1" w:rsidRPr="00C206B1" w14:paraId="0549A3B4" w14:textId="77777777" w:rsidTr="00C206B1">
        <w:tc>
          <w:tcPr>
            <w:tcW w:w="0" w:type="auto"/>
            <w:hideMark/>
          </w:tcPr>
          <w:p w14:paraId="50331B94" w14:textId="77777777" w:rsidR="00C206B1" w:rsidRPr="00C206B1" w:rsidRDefault="00C206B1" w:rsidP="00C206B1">
            <w:pPr>
              <w:spacing w:after="160" w:line="259" w:lineRule="auto"/>
            </w:pPr>
            <w:r w:rsidRPr="00C206B1">
              <w:rPr>
                <w:b/>
                <w:bCs/>
              </w:rPr>
              <w:t>Resultado obtenido</w:t>
            </w:r>
          </w:p>
        </w:tc>
        <w:tc>
          <w:tcPr>
            <w:tcW w:w="0" w:type="auto"/>
            <w:hideMark/>
          </w:tcPr>
          <w:p w14:paraId="53B5ECC8" w14:textId="77777777" w:rsidR="00C206B1" w:rsidRPr="00C206B1" w:rsidRDefault="00C206B1" w:rsidP="00C206B1">
            <w:pPr>
              <w:spacing w:after="160" w:line="259" w:lineRule="auto"/>
            </w:pPr>
            <w:r w:rsidRPr="00C206B1">
              <w:t xml:space="preserve">El sistema impidió correctamente el acceso del usuario común al </w:t>
            </w:r>
            <w:proofErr w:type="spellStart"/>
            <w:r w:rsidRPr="00C206B1">
              <w:t>dashboard</w:t>
            </w:r>
            <w:proofErr w:type="spellEnd"/>
            <w:r w:rsidRPr="00C206B1">
              <w:t xml:space="preserve"> y mostró una pantalla con el mensaje </w:t>
            </w:r>
            <w:r w:rsidRPr="00C206B1">
              <w:rPr>
                <w:b/>
                <w:bCs/>
              </w:rPr>
              <w:t>“Acceso denegado”</w:t>
            </w:r>
            <w:r w:rsidRPr="00C206B1">
              <w:t>.</w:t>
            </w:r>
          </w:p>
        </w:tc>
      </w:tr>
      <w:tr w:rsidR="00C206B1" w:rsidRPr="00C206B1" w14:paraId="73F9E576" w14:textId="77777777" w:rsidTr="00C206B1">
        <w:tc>
          <w:tcPr>
            <w:tcW w:w="0" w:type="auto"/>
            <w:hideMark/>
          </w:tcPr>
          <w:p w14:paraId="7519EB35" w14:textId="77777777" w:rsidR="00C206B1" w:rsidRPr="00C206B1" w:rsidRDefault="00C206B1" w:rsidP="00C206B1">
            <w:pPr>
              <w:spacing w:after="160" w:line="259" w:lineRule="auto"/>
            </w:pPr>
            <w:r w:rsidRPr="00C206B1">
              <w:rPr>
                <w:b/>
                <w:bCs/>
              </w:rPr>
              <w:t>Estado</w:t>
            </w:r>
          </w:p>
        </w:tc>
        <w:tc>
          <w:tcPr>
            <w:tcW w:w="0" w:type="auto"/>
            <w:hideMark/>
          </w:tcPr>
          <w:p w14:paraId="7E6140A5" w14:textId="77777777" w:rsidR="00C206B1" w:rsidRPr="00C206B1" w:rsidRDefault="00C206B1" w:rsidP="00C206B1">
            <w:pPr>
              <w:spacing w:after="160" w:line="259" w:lineRule="auto"/>
            </w:pPr>
            <w:r w:rsidRPr="00C206B1">
              <w:t>APROBADO</w:t>
            </w:r>
          </w:p>
        </w:tc>
      </w:tr>
      <w:tr w:rsidR="00C206B1" w:rsidRPr="00C206B1" w14:paraId="2DFDD81F" w14:textId="77777777" w:rsidTr="00C206B1">
        <w:tc>
          <w:tcPr>
            <w:tcW w:w="0" w:type="auto"/>
            <w:hideMark/>
          </w:tcPr>
          <w:p w14:paraId="54E4D2E2" w14:textId="77777777" w:rsidR="00C206B1" w:rsidRPr="00C206B1" w:rsidRDefault="00C206B1" w:rsidP="00C206B1">
            <w:pPr>
              <w:spacing w:after="160" w:line="259" w:lineRule="auto"/>
            </w:pPr>
            <w:r w:rsidRPr="00C206B1">
              <w:rPr>
                <w:b/>
                <w:bCs/>
              </w:rPr>
              <w:t>Evidencia</w:t>
            </w:r>
          </w:p>
        </w:tc>
        <w:tc>
          <w:tcPr>
            <w:tcW w:w="0" w:type="auto"/>
            <w:hideMark/>
          </w:tcPr>
          <w:p w14:paraId="697AFB0C" w14:textId="77777777" w:rsidR="00C206B1" w:rsidRPr="00C206B1" w:rsidRDefault="00C206B1" w:rsidP="00C206B1">
            <w:pPr>
              <w:spacing w:after="160" w:line="259" w:lineRule="auto"/>
            </w:pPr>
            <w:r w:rsidRPr="00C206B1">
              <w:rPr>
                <w:b/>
                <w:bCs/>
              </w:rPr>
              <w:t xml:space="preserve">Evidencia 20. Restricción del </w:t>
            </w:r>
            <w:proofErr w:type="spellStart"/>
            <w:r w:rsidRPr="00C206B1">
              <w:rPr>
                <w:b/>
                <w:bCs/>
              </w:rPr>
              <w:t>dashboard</w:t>
            </w:r>
            <w:proofErr w:type="spellEnd"/>
            <w:r w:rsidRPr="00C206B1">
              <w:rPr>
                <w:b/>
                <w:bCs/>
              </w:rPr>
              <w:t xml:space="preserve"> para usuarios comunes.</w:t>
            </w:r>
            <w:r w:rsidRPr="00C206B1">
              <w:t xml:space="preserve"> La captura muestra la pantalla de acceso denegado presentada al intentar acceder al </w:t>
            </w:r>
            <w:proofErr w:type="spellStart"/>
            <w:r w:rsidRPr="00C206B1">
              <w:t>dashboard</w:t>
            </w:r>
            <w:proofErr w:type="spellEnd"/>
            <w:r w:rsidRPr="00C206B1">
              <w:t xml:space="preserve"> con un usuario que no posee permisos administrativos.</w:t>
            </w:r>
          </w:p>
        </w:tc>
      </w:tr>
    </w:tbl>
    <w:p w14:paraId="24715F07" w14:textId="76BF4929" w:rsidR="00A52361" w:rsidRPr="00A52361" w:rsidRDefault="00C206B1" w:rsidP="00A52361">
      <w:pPr>
        <w:rPr>
          <w:lang w:val="es-MX"/>
        </w:rPr>
      </w:pPr>
      <w:r w:rsidRPr="00A52361">
        <w:rPr>
          <w:lang w:val="es-MX"/>
        </w:rPr>
        <w:drawing>
          <wp:anchor distT="0" distB="0" distL="114300" distR="114300" simplePos="0" relativeHeight="251700224" behindDoc="0" locked="0" layoutInCell="1" allowOverlap="1" wp14:anchorId="18ECF0F7" wp14:editId="2DD9FA1F">
            <wp:simplePos x="0" y="0"/>
            <wp:positionH relativeFrom="page">
              <wp:posOffset>1689735</wp:posOffset>
            </wp:positionH>
            <wp:positionV relativeFrom="page">
              <wp:posOffset>4121785</wp:posOffset>
            </wp:positionV>
            <wp:extent cx="2613660" cy="97536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3660" cy="975360"/>
                    </a:xfrm>
                    <a:prstGeom prst="rect">
                      <a:avLst/>
                    </a:prstGeom>
                  </pic:spPr>
                </pic:pic>
              </a:graphicData>
            </a:graphic>
          </wp:anchor>
        </w:drawing>
      </w:r>
    </w:p>
    <w:p w14:paraId="06C7568E" w14:textId="77777777" w:rsidR="00F35F53" w:rsidRPr="00F35F53" w:rsidRDefault="00F35F53" w:rsidP="0076526B">
      <w:pPr>
        <w:pStyle w:val="Ttulo2"/>
      </w:pPr>
      <w:r w:rsidRPr="00F35F53">
        <w:t>4.4 Pruebas funcionales</w:t>
      </w:r>
    </w:p>
    <w:p w14:paraId="2850486C" w14:textId="77777777" w:rsidR="00F35F53" w:rsidRPr="00F35F53" w:rsidRDefault="00F35F53" w:rsidP="00F35F53">
      <w:r w:rsidRPr="00F35F53">
        <w:t xml:space="preserve">Las pruebas funcionales permitieron verificar que las principales funcionalidades de </w:t>
      </w:r>
      <w:proofErr w:type="spellStart"/>
      <w:r w:rsidRPr="00F35F53">
        <w:t>DocuMind</w:t>
      </w:r>
      <w:proofErr w:type="spellEnd"/>
      <w:r w:rsidRPr="00F35F53">
        <w:t xml:space="preserve"> operaran de acuerdo con los requisitos definidos durante el análisis. Se evaluaron procesos de registro, autenticación, control de acceso, gestión de repositorios y carpetas, carga de documentos, búsqueda, procesamiento y consulta de información.</w:t>
      </w:r>
    </w:p>
    <w:p w14:paraId="2AF731F9" w14:textId="77777777" w:rsidR="00F35F53" w:rsidRPr="00F35F53" w:rsidRDefault="00F35F53" w:rsidP="00F35F53">
      <w:r w:rsidRPr="00F35F53">
        <w:t>Los resultados obtenidos fueron satisfactorios. El registro y el inicio de sesión se realizaron correctamente, las rutas protegidas impidieron el acceso de usuarios no autenticados y fue posible crear repositorios y carpetas. También se comprobó la carga de documentos en los formatos PDF, DOCX y TXT, así como la búsqueda de documentos mediante palabras contenidas en su información.</w:t>
      </w:r>
    </w:p>
    <w:p w14:paraId="6844F605" w14:textId="77777777" w:rsidR="00F35F53" w:rsidRPr="00F35F53" w:rsidRDefault="00F35F53" w:rsidP="00F35F53">
      <w:r w:rsidRPr="00F35F53">
        <w:t>En términos generales, las funcionalidades evaluadas cumplieron con el comportamiento esperado establecido en los criterios de aceptación correspondientes.</w:t>
      </w:r>
    </w:p>
    <w:p w14:paraId="389F127B" w14:textId="77777777" w:rsidR="00F35F53" w:rsidRPr="00F35F53" w:rsidRDefault="00F35F53" w:rsidP="0076526B">
      <w:pPr>
        <w:pStyle w:val="Ttulo2"/>
      </w:pPr>
      <w:r w:rsidRPr="00F35F53">
        <w:t>4.5 Pruebas de validación de archivos</w:t>
      </w:r>
    </w:p>
    <w:p w14:paraId="4994CB67" w14:textId="77777777" w:rsidR="00F35F53" w:rsidRPr="00F35F53" w:rsidRDefault="00F35F53" w:rsidP="00F35F53">
      <w:r w:rsidRPr="00F35F53">
        <w:t>Las pruebas de validación de archivos se enfocaron en comprobar las restricciones establecidas para los documentos que pueden ser incorporados al sistema.</w:t>
      </w:r>
    </w:p>
    <w:p w14:paraId="6C4C1CA3" w14:textId="77777777" w:rsidR="00F35F53" w:rsidRPr="00F35F53" w:rsidRDefault="00F35F53" w:rsidP="00F35F53">
      <w:r w:rsidRPr="00F35F53">
        <w:t>Se verificó la carga correcta de archivos PDF, DOCX y TXT, confirmando que los tres formatos permitidos pueden ser incorporados al sistema. Adicionalmente, se realizaron pruebas con archivos de extensión no permitida y con un archivo TXT cuyo tamaño superaba los 10 MB.</w:t>
      </w:r>
    </w:p>
    <w:p w14:paraId="3EF37A79" w14:textId="77777777" w:rsidR="00F35F53" w:rsidRPr="00F35F53" w:rsidRDefault="00F35F53" w:rsidP="00F35F53">
      <w:r w:rsidRPr="00F35F53">
        <w:t>Los resultados demostraron que el sistema acepta los formatos establecidos y rechaza los archivos que incumplen las restricciones. En el caso de la extensión no permitida, el sistema mostró un mensaje indicando que únicamente se aceptan archivos PDF, DOCX y TXT. Para el archivo superior a 10 MB, el sistema rechazó correctamente la carga e informó que el archivo excedía el tamaño permitido.</w:t>
      </w:r>
    </w:p>
    <w:p w14:paraId="1DAE451B" w14:textId="77777777" w:rsidR="00F35F53" w:rsidRPr="00F35F53" w:rsidRDefault="00F35F53" w:rsidP="00F35F53">
      <w:r w:rsidRPr="00F35F53">
        <w:t>Por lo anterior, las validaciones de extensión y tamaño evaluadas funcionaron de acuerdo con lo esperado.</w:t>
      </w:r>
    </w:p>
    <w:p w14:paraId="419DEBC9" w14:textId="77777777" w:rsidR="00F35F53" w:rsidRPr="00F35F53" w:rsidRDefault="00F35F53" w:rsidP="0076526B">
      <w:pPr>
        <w:pStyle w:val="Ttulo2"/>
      </w:pPr>
      <w:r w:rsidRPr="00F35F53">
        <w:t>4.6 Pruebas del procesamiento de IA</w:t>
      </w:r>
    </w:p>
    <w:p w14:paraId="626B42BA" w14:textId="77777777" w:rsidR="00F35F53" w:rsidRPr="00F35F53" w:rsidRDefault="00F35F53" w:rsidP="00F35F53">
      <w:r w:rsidRPr="00F35F53">
        <w:t>Las pruebas del procesamiento de inteligencia artificial tuvieron como finalidad verificar que los documentos cargados pudieran ser procesados y que el sistema generara resultados a partir de su contenido.</w:t>
      </w:r>
    </w:p>
    <w:p w14:paraId="47EBC910" w14:textId="77777777" w:rsidR="00F35F53" w:rsidRPr="00F35F53" w:rsidRDefault="00F35F53" w:rsidP="00F35F53">
      <w:r w:rsidRPr="00F35F53">
        <w:t>Durante las pruebas se comprobó que el sistema procesa correctamente los documentos y genera un resumen junto con información relevante. También se verificó que el procesamiento permita obtener una clasificación automática del documento y habilite posteriormente las funcionalidades de consulta mediante lenguaje natural cuando corresponda.</w:t>
      </w:r>
    </w:p>
    <w:p w14:paraId="3B8D4F71" w14:textId="77777777" w:rsidR="00F35F53" w:rsidRPr="00F35F53" w:rsidRDefault="00F35F53" w:rsidP="00F35F53">
      <w:r w:rsidRPr="00F35F53">
        <w:t>Los resultados fueron satisfactorios. La inteligencia artificial analizó correctamente los documentos utilizados durante las pruebas y generó resultados relacionados con la información contenida en ellos.</w:t>
      </w:r>
    </w:p>
    <w:p w14:paraId="372D79B8" w14:textId="77777777" w:rsidR="00F35F53" w:rsidRPr="00F35F53" w:rsidRDefault="00F35F53" w:rsidP="0076526B">
      <w:pPr>
        <w:pStyle w:val="Ttulo2"/>
      </w:pPr>
      <w:r w:rsidRPr="00F35F53">
        <w:t>4.7 Pruebas de clasificación y extracción</w:t>
      </w:r>
    </w:p>
    <w:p w14:paraId="66A34F40" w14:textId="77777777" w:rsidR="00F35F53" w:rsidRPr="00F35F53" w:rsidRDefault="00F35F53" w:rsidP="00F35F53">
      <w:r w:rsidRPr="00F35F53">
        <w:t>Estas pruebas permitieron comprobar que la inteligencia artificial pudiera identificar la categoría de los documentos y extraer información relevante de acuerdo con su contenido.</w:t>
      </w:r>
    </w:p>
    <w:p w14:paraId="22242810" w14:textId="77777777" w:rsidR="00F35F53" w:rsidRPr="00F35F53" w:rsidRDefault="00F35F53" w:rsidP="00F35F53">
      <w:r w:rsidRPr="00F35F53">
        <w:t>Se verificó la clasificación automática de los documentos y la extracción de información relevante. El sistema identificó correctamente la categoría correspondiente y presentó los datos asociados al contenido analizado.</w:t>
      </w:r>
    </w:p>
    <w:p w14:paraId="6021B12C" w14:textId="77777777" w:rsidR="00F35F53" w:rsidRPr="00F35F53" w:rsidRDefault="00F35F53" w:rsidP="00F35F53">
      <w:r w:rsidRPr="00F35F53">
        <w:t xml:space="preserve">También se evaluó el comportamiento frente a un documento que no correspondía a las categorías principales. En este caso, el sistema lo clasificó como </w:t>
      </w:r>
      <w:r w:rsidRPr="00F35F53">
        <w:rPr>
          <w:b/>
          <w:bCs/>
        </w:rPr>
        <w:t>OTRO</w:t>
      </w:r>
      <w:r w:rsidRPr="00F35F53">
        <w:t>, sin generar información relevante específica ni habilitar preguntas a la IA sobre dicho documento.</w:t>
      </w:r>
    </w:p>
    <w:p w14:paraId="0796CA24" w14:textId="77777777" w:rsidR="00F35F53" w:rsidRPr="00F35F53" w:rsidRDefault="00F35F53" w:rsidP="00F35F53">
      <w:r w:rsidRPr="00F35F53">
        <w:t>Los resultados obtenidos evidencian que el sistema diferencia los documentos según su contenido y aplica las restricciones correspondientes cuando el documento no pertenece a una categoría analizable.</w:t>
      </w:r>
    </w:p>
    <w:p w14:paraId="3ED582CC" w14:textId="77777777" w:rsidR="00F35F53" w:rsidRPr="00F35F53" w:rsidRDefault="00F35F53" w:rsidP="0076526B">
      <w:pPr>
        <w:pStyle w:val="Ttulo2"/>
      </w:pPr>
      <w:r w:rsidRPr="00F35F53">
        <w:t>4.8 Pruebas de búsqueda y preguntas</w:t>
      </w:r>
    </w:p>
    <w:p w14:paraId="20079D09" w14:textId="77777777" w:rsidR="00F35F53" w:rsidRPr="00F35F53" w:rsidRDefault="00F35F53" w:rsidP="00F35F53">
      <w:r w:rsidRPr="00F35F53">
        <w:t>Las pruebas de búsqueda y preguntas permitieron verificar las funcionalidades destinadas a facilitar la consulta de los documentos almacenados.</w:t>
      </w:r>
    </w:p>
    <w:p w14:paraId="5F201C56" w14:textId="77777777" w:rsidR="00F35F53" w:rsidRPr="00F35F53" w:rsidRDefault="00F35F53" w:rsidP="00F35F53">
      <w:r w:rsidRPr="00F35F53">
        <w:t>En la búsqueda de documentos se comprobó que, al introducir una palabra contenida en los documentos, el sistema muestra los documentos correspondientes. Esto permite localizar información sin necesidad de revisar individualmente todos los archivos almacenados.</w:t>
      </w:r>
    </w:p>
    <w:p w14:paraId="6DEC06AD" w14:textId="77777777" w:rsidR="00F35F53" w:rsidRPr="00F35F53" w:rsidRDefault="00F35F53" w:rsidP="00F35F53">
      <w:r w:rsidRPr="00F35F53">
        <w:t>También se realizaron pruebas de preguntas en lenguaje natural. El sistema respondió correctamente a preguntas relacionadas con el contenido del documento y controló las preguntas que no estaban relacionadas con la información disponible. Asimismo, se comprobó el comportamiento ante una pregunta vacía, impidiendo procesar una consulta sin contenido.</w:t>
      </w:r>
    </w:p>
    <w:p w14:paraId="12C90938" w14:textId="77777777" w:rsidR="00F35F53" w:rsidRPr="00F35F53" w:rsidRDefault="00F35F53" w:rsidP="00F35F53">
      <w:r w:rsidRPr="00F35F53">
        <w:t>Los resultados obtenidos fueron satisfactorios y estuvieron de acuerdo con las reglas establecidas para las consultas mediante inteligencia artificial.</w:t>
      </w:r>
    </w:p>
    <w:p w14:paraId="45737240" w14:textId="77777777" w:rsidR="00F35F53" w:rsidRPr="00F35F53" w:rsidRDefault="00F35F53" w:rsidP="0076526B">
      <w:pPr>
        <w:pStyle w:val="Ttulo2"/>
      </w:pPr>
      <w:r w:rsidRPr="00F35F53">
        <w:t>4.9 Pruebas de seguridad básicas</w:t>
      </w:r>
    </w:p>
    <w:p w14:paraId="78F2D0F8" w14:textId="77777777" w:rsidR="00F35F53" w:rsidRPr="00F35F53" w:rsidRDefault="00F35F53" w:rsidP="00F35F53">
      <w:r w:rsidRPr="00F35F53">
        <w:t>Las pruebas de seguridad básicas estuvieron orientadas principalmente al control de autenticación y autorización dentro del sistema.</w:t>
      </w:r>
    </w:p>
    <w:p w14:paraId="1647C47D" w14:textId="77777777" w:rsidR="00F35F53" w:rsidRPr="00F35F53" w:rsidRDefault="00F35F53" w:rsidP="00F35F53">
      <w:r w:rsidRPr="00F35F53">
        <w:t>Se comprobó que un usuario no autenticado no pudiera acceder directamente a una ruta protegida del sistema. Al intentar acceder a /repositorios después de cerrar la sesión, el sistema redirigió correctamente al usuario hacia la página de inicio de sesión.</w:t>
      </w:r>
    </w:p>
    <w:p w14:paraId="5A49B5C4" w14:textId="77777777" w:rsidR="00F35F53" w:rsidRPr="00F35F53" w:rsidRDefault="00F35F53" w:rsidP="00F35F53">
      <w:r w:rsidRPr="00F35F53">
        <w:t xml:space="preserve">También se verificó el control de acceso según el rol. El </w:t>
      </w:r>
      <w:proofErr w:type="spellStart"/>
      <w:r w:rsidRPr="00F35F53">
        <w:t>dashboard</w:t>
      </w:r>
      <w:proofErr w:type="spellEnd"/>
      <w:r w:rsidRPr="00F35F53">
        <w:t xml:space="preserve"> administrativo fue accesible para el usuario administrador, mientras que un usuario común no pudo acceder y recibió el mensaje </w:t>
      </w:r>
      <w:r w:rsidRPr="00F35F53">
        <w:rPr>
          <w:b/>
          <w:bCs/>
        </w:rPr>
        <w:t>“Acceso denegado”</w:t>
      </w:r>
      <w:r w:rsidRPr="00F35F53">
        <w:t>.</w:t>
      </w:r>
    </w:p>
    <w:p w14:paraId="58CF0F8C" w14:textId="77777777" w:rsidR="00F35F53" w:rsidRPr="00F35F53" w:rsidRDefault="00F35F53" w:rsidP="00F35F53">
      <w:r w:rsidRPr="00F35F53">
        <w:t>Los resultados permiten comprobar que las rutas y funcionalidades evaluadas cuentan con controles básicos de autenticación y autorización.</w:t>
      </w:r>
    </w:p>
    <w:p w14:paraId="1A94448E" w14:textId="77777777" w:rsidR="00F35F53" w:rsidRPr="00F35F53" w:rsidRDefault="00F35F53" w:rsidP="0076526B">
      <w:pPr>
        <w:pStyle w:val="Ttulo3"/>
      </w:pPr>
      <w:r w:rsidRPr="00F35F53">
        <w:t>4.10 Pruebas de errores y casos límite</w:t>
      </w:r>
    </w:p>
    <w:p w14:paraId="4516B522" w14:textId="77777777" w:rsidR="00F35F53" w:rsidRPr="00F35F53" w:rsidRDefault="00F35F53" w:rsidP="00F35F53">
      <w:r w:rsidRPr="00F35F53">
        <w:t>Las pruebas de errores y casos límite permitieron evaluar el comportamiento del sistema frente a situaciones que podrían impedir el procesamiento normal de los documentos.</w:t>
      </w:r>
    </w:p>
    <w:p w14:paraId="132FA003" w14:textId="77777777" w:rsidR="00F35F53" w:rsidRPr="00F35F53" w:rsidRDefault="00F35F53" w:rsidP="00F35F53">
      <w:r w:rsidRPr="00F35F53">
        <w:t>Se evaluaron archivos con extensiones no permitidas, archivos superiores a 10 MB, documentos sin contenido, preguntas vacías y documentos clasificados como OTRO.</w:t>
      </w:r>
    </w:p>
    <w:p w14:paraId="251A5195" w14:textId="77777777" w:rsidR="00F35F53" w:rsidRPr="00F35F53" w:rsidRDefault="00F35F53" w:rsidP="00F35F53">
      <w:r w:rsidRPr="00F35F53">
        <w:t xml:space="preserve">Los resultados fueron satisfactorios. Los archivos inválidos fueron rechazados, los archivos superiores al límite establecido no fueron aceptados y los documentos sin contenido quedaron en estado </w:t>
      </w:r>
      <w:r w:rsidRPr="00F35F53">
        <w:rPr>
          <w:b/>
          <w:bCs/>
        </w:rPr>
        <w:t>ERROR</w:t>
      </w:r>
      <w:r w:rsidRPr="00F35F53">
        <w:t>, evitando la generación de resultados de análisis que no pudieran sustentarse en información disponible.</w:t>
      </w:r>
    </w:p>
    <w:p w14:paraId="7DB88755" w14:textId="77777777" w:rsidR="00F35F53" w:rsidRDefault="00F35F53" w:rsidP="00F35F53">
      <w:r w:rsidRPr="00F35F53">
        <w:t>También se comprobó que las preguntas vacías no fueran procesadas y que los documentos clasificados como OTRO no habilitaran funcionalidades de análisis o consulta mediante IA que no correspondieran a su categoría.</w:t>
      </w:r>
    </w:p>
    <w:p w14:paraId="750A853D" w14:textId="77777777" w:rsidR="00355EC0" w:rsidRPr="00355EC0" w:rsidRDefault="00355EC0" w:rsidP="00355EC0">
      <w:pPr>
        <w:pStyle w:val="Ttulo2"/>
      </w:pPr>
      <w:r w:rsidRPr="00355EC0">
        <w:t>4.11 Resultados obtenidos y evidencias</w:t>
      </w:r>
    </w:p>
    <w:p w14:paraId="2FA66E65" w14:textId="77777777" w:rsidR="00355EC0" w:rsidRPr="00355EC0" w:rsidRDefault="00355EC0" w:rsidP="00355EC0">
      <w:r w:rsidRPr="00355EC0">
        <w:t xml:space="preserve">La ejecución de los 20 casos de prueba definidos para </w:t>
      </w:r>
      <w:proofErr w:type="spellStart"/>
      <w:r w:rsidRPr="00355EC0">
        <w:t>DocuMind</w:t>
      </w:r>
      <w:proofErr w:type="spellEnd"/>
      <w:r w:rsidRPr="00355EC0">
        <w:t xml:space="preserve"> permitió verificar el funcionamiento de las principales funcionalidades implementadas durante el desarrollo del sistema.</w:t>
      </w:r>
    </w:p>
    <w:p w14:paraId="1EE5EEA3" w14:textId="77777777" w:rsidR="00355EC0" w:rsidRPr="00355EC0" w:rsidRDefault="00355EC0" w:rsidP="00355EC0">
      <w:r w:rsidRPr="00355EC0">
        <w:t>Los resultados obtenidos fueron los siguientes:</w:t>
      </w:r>
    </w:p>
    <w:tbl>
      <w:tblPr>
        <w:tblStyle w:val="Tablaconcuadrcula"/>
        <w:tblW w:w="0" w:type="auto"/>
        <w:tblLook w:val="04A0" w:firstRow="1" w:lastRow="0" w:firstColumn="1" w:lastColumn="0" w:noHBand="0" w:noVBand="1"/>
      </w:tblPr>
      <w:tblGrid>
        <w:gridCol w:w="4913"/>
        <w:gridCol w:w="1243"/>
      </w:tblGrid>
      <w:tr w:rsidR="00355EC0" w:rsidRPr="00355EC0" w14:paraId="30BCEDCA" w14:textId="77777777" w:rsidTr="00355EC0">
        <w:tc>
          <w:tcPr>
            <w:tcW w:w="0" w:type="auto"/>
            <w:hideMark/>
          </w:tcPr>
          <w:p w14:paraId="7600A3CD" w14:textId="77777777" w:rsidR="00355EC0" w:rsidRPr="00355EC0" w:rsidRDefault="00355EC0" w:rsidP="00355EC0">
            <w:pPr>
              <w:spacing w:after="160" w:line="259" w:lineRule="auto"/>
              <w:rPr>
                <w:b/>
                <w:bCs/>
              </w:rPr>
            </w:pPr>
            <w:r w:rsidRPr="00355EC0">
              <w:rPr>
                <w:b/>
                <w:bCs/>
              </w:rPr>
              <w:t>Resultado</w:t>
            </w:r>
          </w:p>
        </w:tc>
        <w:tc>
          <w:tcPr>
            <w:tcW w:w="0" w:type="auto"/>
            <w:hideMark/>
          </w:tcPr>
          <w:p w14:paraId="1198DF58" w14:textId="77777777" w:rsidR="00355EC0" w:rsidRPr="00355EC0" w:rsidRDefault="00355EC0" w:rsidP="00355EC0">
            <w:pPr>
              <w:spacing w:after="160" w:line="259" w:lineRule="auto"/>
              <w:rPr>
                <w:b/>
                <w:bCs/>
              </w:rPr>
            </w:pPr>
            <w:r w:rsidRPr="00355EC0">
              <w:rPr>
                <w:b/>
                <w:bCs/>
              </w:rPr>
              <w:t>Cantidad</w:t>
            </w:r>
          </w:p>
        </w:tc>
      </w:tr>
      <w:tr w:rsidR="00355EC0" w:rsidRPr="00355EC0" w14:paraId="69137FB2" w14:textId="77777777" w:rsidTr="00355EC0">
        <w:tc>
          <w:tcPr>
            <w:tcW w:w="0" w:type="auto"/>
            <w:hideMark/>
          </w:tcPr>
          <w:p w14:paraId="5AFB2869" w14:textId="77777777" w:rsidR="00355EC0" w:rsidRPr="00355EC0" w:rsidRDefault="00355EC0" w:rsidP="00355EC0">
            <w:pPr>
              <w:spacing w:after="160" w:line="259" w:lineRule="auto"/>
            </w:pPr>
            <w:r w:rsidRPr="00355EC0">
              <w:t>Casos de prueba ejecutados</w:t>
            </w:r>
          </w:p>
        </w:tc>
        <w:tc>
          <w:tcPr>
            <w:tcW w:w="0" w:type="auto"/>
            <w:hideMark/>
          </w:tcPr>
          <w:p w14:paraId="704A2FAA" w14:textId="77777777" w:rsidR="00355EC0" w:rsidRPr="00355EC0" w:rsidRDefault="00355EC0" w:rsidP="00355EC0">
            <w:pPr>
              <w:spacing w:after="160" w:line="259" w:lineRule="auto"/>
            </w:pPr>
            <w:r w:rsidRPr="00355EC0">
              <w:t>20</w:t>
            </w:r>
          </w:p>
        </w:tc>
      </w:tr>
      <w:tr w:rsidR="00355EC0" w:rsidRPr="00355EC0" w14:paraId="753A8C4B" w14:textId="77777777" w:rsidTr="00355EC0">
        <w:tc>
          <w:tcPr>
            <w:tcW w:w="0" w:type="auto"/>
            <w:hideMark/>
          </w:tcPr>
          <w:p w14:paraId="2C16C215" w14:textId="77777777" w:rsidR="00355EC0" w:rsidRPr="00355EC0" w:rsidRDefault="00355EC0" w:rsidP="00355EC0">
            <w:pPr>
              <w:spacing w:after="160" w:line="259" w:lineRule="auto"/>
            </w:pPr>
            <w:r w:rsidRPr="00355EC0">
              <w:t>Casos aprobados</w:t>
            </w:r>
          </w:p>
        </w:tc>
        <w:tc>
          <w:tcPr>
            <w:tcW w:w="0" w:type="auto"/>
            <w:hideMark/>
          </w:tcPr>
          <w:p w14:paraId="0020611F" w14:textId="77777777" w:rsidR="00355EC0" w:rsidRPr="00355EC0" w:rsidRDefault="00355EC0" w:rsidP="00355EC0">
            <w:pPr>
              <w:spacing w:after="160" w:line="259" w:lineRule="auto"/>
            </w:pPr>
            <w:r w:rsidRPr="00355EC0">
              <w:t>20</w:t>
            </w:r>
          </w:p>
        </w:tc>
      </w:tr>
      <w:tr w:rsidR="00355EC0" w:rsidRPr="00355EC0" w14:paraId="0EAD3DEA" w14:textId="77777777" w:rsidTr="00355EC0">
        <w:tc>
          <w:tcPr>
            <w:tcW w:w="0" w:type="auto"/>
            <w:hideMark/>
          </w:tcPr>
          <w:p w14:paraId="622515A0" w14:textId="77777777" w:rsidR="00355EC0" w:rsidRPr="00355EC0" w:rsidRDefault="00355EC0" w:rsidP="00355EC0">
            <w:pPr>
              <w:spacing w:after="160" w:line="259" w:lineRule="auto"/>
            </w:pPr>
            <w:r w:rsidRPr="00355EC0">
              <w:t>Casos reprobados después de la corrección</w:t>
            </w:r>
          </w:p>
        </w:tc>
        <w:tc>
          <w:tcPr>
            <w:tcW w:w="0" w:type="auto"/>
            <w:hideMark/>
          </w:tcPr>
          <w:p w14:paraId="43BB976E" w14:textId="77777777" w:rsidR="00355EC0" w:rsidRPr="00355EC0" w:rsidRDefault="00355EC0" w:rsidP="00355EC0">
            <w:pPr>
              <w:spacing w:after="160" w:line="259" w:lineRule="auto"/>
            </w:pPr>
            <w:r w:rsidRPr="00355EC0">
              <w:t>0</w:t>
            </w:r>
          </w:p>
        </w:tc>
      </w:tr>
      <w:tr w:rsidR="00355EC0" w:rsidRPr="00355EC0" w14:paraId="03D12B18" w14:textId="77777777" w:rsidTr="00355EC0">
        <w:tc>
          <w:tcPr>
            <w:tcW w:w="0" w:type="auto"/>
            <w:hideMark/>
          </w:tcPr>
          <w:p w14:paraId="272D0384" w14:textId="77777777" w:rsidR="00355EC0" w:rsidRPr="00355EC0" w:rsidRDefault="00355EC0" w:rsidP="00355EC0">
            <w:pPr>
              <w:spacing w:after="160" w:line="259" w:lineRule="auto"/>
            </w:pPr>
            <w:r w:rsidRPr="00355EC0">
              <w:t>Porcentaje de aprobación final</w:t>
            </w:r>
          </w:p>
        </w:tc>
        <w:tc>
          <w:tcPr>
            <w:tcW w:w="0" w:type="auto"/>
            <w:hideMark/>
          </w:tcPr>
          <w:p w14:paraId="04EC99B3" w14:textId="77777777" w:rsidR="00355EC0" w:rsidRPr="00355EC0" w:rsidRDefault="00355EC0" w:rsidP="00355EC0">
            <w:pPr>
              <w:spacing w:after="160" w:line="259" w:lineRule="auto"/>
            </w:pPr>
            <w:r w:rsidRPr="00355EC0">
              <w:t>100 %</w:t>
            </w:r>
          </w:p>
        </w:tc>
      </w:tr>
    </w:tbl>
    <w:p w14:paraId="0A6EDAA4" w14:textId="77777777" w:rsidR="00355EC0" w:rsidRPr="00355EC0" w:rsidRDefault="00355EC0" w:rsidP="00355EC0">
      <w:r w:rsidRPr="00355EC0">
        <w:t>Las evidencias obtenidas durante las pruebas fueron incorporadas después de cada caso de prueba, permitiendo relacionar visualmente el resultado observado con el comportamiento esperado.</w:t>
      </w:r>
    </w:p>
    <w:p w14:paraId="59C66B6A" w14:textId="77777777" w:rsidR="00355EC0" w:rsidRPr="00355EC0" w:rsidRDefault="00355EC0" w:rsidP="00355EC0">
      <w:r w:rsidRPr="00355EC0">
        <w:t xml:space="preserve">Entre las evidencias principales se encuentran el registro e inicio de sesión, control de acceso, creación de repositorios y carpetas, carga de documentos en los tres formatos permitidos, procesamiento mediante IA, clasificación, extracción de información, búsqueda, preguntas en lenguaje natural, validaciones de archivos, manejo de documentos sin contenido y control de acceso al </w:t>
      </w:r>
      <w:proofErr w:type="spellStart"/>
      <w:r w:rsidRPr="00355EC0">
        <w:t>dashboard</w:t>
      </w:r>
      <w:proofErr w:type="spellEnd"/>
      <w:r w:rsidRPr="00355EC0">
        <w:t xml:space="preserve"> administrativo.</w:t>
      </w:r>
    </w:p>
    <w:p w14:paraId="2C13B74C" w14:textId="77777777" w:rsidR="00355EC0" w:rsidRPr="00355EC0" w:rsidRDefault="00355EC0" w:rsidP="00355EC0">
      <w:r w:rsidRPr="00355EC0">
        <w:t>El conjunto de evidencias permite respaldar los resultados obtenidos durante la ejecución de las pruebas.</w:t>
      </w:r>
    </w:p>
    <w:p w14:paraId="0B6BA6C5" w14:textId="77777777" w:rsidR="00355EC0" w:rsidRPr="00355EC0" w:rsidRDefault="00355EC0" w:rsidP="00355EC0">
      <w:pPr>
        <w:pStyle w:val="Ttulo2"/>
      </w:pPr>
      <w:r w:rsidRPr="00355EC0">
        <w:t>4.12 Registro de defectos y correcciones</w:t>
      </w:r>
    </w:p>
    <w:p w14:paraId="3BE983F8" w14:textId="77777777" w:rsidR="00355EC0" w:rsidRPr="00355EC0" w:rsidRDefault="00355EC0" w:rsidP="00355EC0">
      <w:r w:rsidRPr="00355EC0">
        <w:t xml:space="preserve">Durante la ejecución de las pruebas se identificó un defecto en el manejo de archivos con extensiones no permitidas. Aunque el middleware de carga detectaba correctamente la extensión inválida y generaba el mensaje correspondiente, existía un texto no válido ubicado accidentalmente en el archivo documentRouter.js, lo que provocaba un </w:t>
      </w:r>
      <w:proofErr w:type="spellStart"/>
      <w:r w:rsidRPr="00355EC0">
        <w:t>ReferenceError</w:t>
      </w:r>
      <w:proofErr w:type="spellEnd"/>
      <w:r w:rsidRPr="00355EC0">
        <w:t xml:space="preserve"> y ocasionaba la detención del servidor.</w:t>
      </w:r>
    </w:p>
    <w:p w14:paraId="0878A7F9" w14:textId="77777777" w:rsidR="00355EC0" w:rsidRPr="00355EC0" w:rsidRDefault="00355EC0" w:rsidP="00355EC0">
      <w:r w:rsidRPr="00355EC0">
        <w:t xml:space="preserve">El problema fue identificado durante la ejecución del </w:t>
      </w:r>
      <w:r w:rsidRPr="00355EC0">
        <w:rPr>
          <w:b/>
          <w:bCs/>
        </w:rPr>
        <w:t>CP-08 — Archivo inválido</w:t>
      </w:r>
      <w:r w:rsidRPr="00355EC0">
        <w:t>. Se eliminó el contenido incorrecto de la línea correspondiente del archivo documentRouter.js y posteriormente se repitió la prueba.</w:t>
      </w:r>
    </w:p>
    <w:p w14:paraId="17D0BDFF" w14:textId="77777777" w:rsidR="00355EC0" w:rsidRPr="00355EC0" w:rsidRDefault="00355EC0" w:rsidP="00355EC0">
      <w:r w:rsidRPr="00355EC0">
        <w:t>Después de la corrección, el sistema rechazó correctamente el archivo no permitido, mostró al usuario el mensaje correspondiente y mantuvo su funcionamiento normal.</w:t>
      </w:r>
    </w:p>
    <w:tbl>
      <w:tblPr>
        <w:tblStyle w:val="Tablaconcuadrcula"/>
        <w:tblW w:w="0" w:type="auto"/>
        <w:tblLook w:val="04A0" w:firstRow="1" w:lastRow="0" w:firstColumn="1" w:lastColumn="0" w:noHBand="0" w:noVBand="1"/>
      </w:tblPr>
      <w:tblGrid>
        <w:gridCol w:w="501"/>
        <w:gridCol w:w="2938"/>
        <w:gridCol w:w="2289"/>
        <w:gridCol w:w="1639"/>
        <w:gridCol w:w="1461"/>
      </w:tblGrid>
      <w:tr w:rsidR="00355EC0" w:rsidRPr="00355EC0" w14:paraId="06CC2CB6" w14:textId="77777777" w:rsidTr="00355EC0">
        <w:tc>
          <w:tcPr>
            <w:tcW w:w="0" w:type="auto"/>
            <w:hideMark/>
          </w:tcPr>
          <w:p w14:paraId="3E159E81" w14:textId="77777777" w:rsidR="00355EC0" w:rsidRPr="00355EC0" w:rsidRDefault="00355EC0" w:rsidP="00355EC0">
            <w:pPr>
              <w:spacing w:after="160" w:line="259" w:lineRule="auto"/>
              <w:rPr>
                <w:b/>
                <w:bCs/>
              </w:rPr>
            </w:pPr>
            <w:r w:rsidRPr="00355EC0">
              <w:rPr>
                <w:b/>
                <w:bCs/>
              </w:rPr>
              <w:t>ID</w:t>
            </w:r>
          </w:p>
        </w:tc>
        <w:tc>
          <w:tcPr>
            <w:tcW w:w="0" w:type="auto"/>
            <w:hideMark/>
          </w:tcPr>
          <w:p w14:paraId="5E6E7D8C" w14:textId="77777777" w:rsidR="00355EC0" w:rsidRPr="00355EC0" w:rsidRDefault="00355EC0" w:rsidP="00355EC0">
            <w:pPr>
              <w:spacing w:after="160" w:line="259" w:lineRule="auto"/>
              <w:rPr>
                <w:b/>
                <w:bCs/>
              </w:rPr>
            </w:pPr>
            <w:r w:rsidRPr="00355EC0">
              <w:rPr>
                <w:b/>
                <w:bCs/>
              </w:rPr>
              <w:t>Defecto identificado</w:t>
            </w:r>
          </w:p>
        </w:tc>
        <w:tc>
          <w:tcPr>
            <w:tcW w:w="0" w:type="auto"/>
            <w:hideMark/>
          </w:tcPr>
          <w:p w14:paraId="4FD35706" w14:textId="77777777" w:rsidR="00355EC0" w:rsidRPr="00355EC0" w:rsidRDefault="00355EC0" w:rsidP="00355EC0">
            <w:pPr>
              <w:spacing w:after="160" w:line="259" w:lineRule="auto"/>
              <w:rPr>
                <w:b/>
                <w:bCs/>
              </w:rPr>
            </w:pPr>
            <w:r w:rsidRPr="00355EC0">
              <w:rPr>
                <w:b/>
                <w:bCs/>
              </w:rPr>
              <w:t>Corrección realizada</w:t>
            </w:r>
          </w:p>
        </w:tc>
        <w:tc>
          <w:tcPr>
            <w:tcW w:w="0" w:type="auto"/>
            <w:hideMark/>
          </w:tcPr>
          <w:p w14:paraId="79BE61FC" w14:textId="77777777" w:rsidR="00355EC0" w:rsidRPr="00355EC0" w:rsidRDefault="00355EC0" w:rsidP="00355EC0">
            <w:pPr>
              <w:spacing w:after="160" w:line="259" w:lineRule="auto"/>
              <w:rPr>
                <w:b/>
                <w:bCs/>
              </w:rPr>
            </w:pPr>
            <w:r w:rsidRPr="00355EC0">
              <w:rPr>
                <w:b/>
                <w:bCs/>
              </w:rPr>
              <w:t>Prueba de verificación</w:t>
            </w:r>
          </w:p>
        </w:tc>
        <w:tc>
          <w:tcPr>
            <w:tcW w:w="0" w:type="auto"/>
            <w:hideMark/>
          </w:tcPr>
          <w:p w14:paraId="17C1F477" w14:textId="77777777" w:rsidR="00355EC0" w:rsidRPr="00355EC0" w:rsidRDefault="00355EC0" w:rsidP="00355EC0">
            <w:pPr>
              <w:spacing w:after="160" w:line="259" w:lineRule="auto"/>
              <w:rPr>
                <w:b/>
                <w:bCs/>
              </w:rPr>
            </w:pPr>
            <w:r w:rsidRPr="00355EC0">
              <w:rPr>
                <w:b/>
                <w:bCs/>
              </w:rPr>
              <w:t>Resultado</w:t>
            </w:r>
          </w:p>
        </w:tc>
      </w:tr>
      <w:tr w:rsidR="00355EC0" w:rsidRPr="00355EC0" w14:paraId="301F75EC" w14:textId="77777777" w:rsidTr="00355EC0">
        <w:tc>
          <w:tcPr>
            <w:tcW w:w="0" w:type="auto"/>
            <w:hideMark/>
          </w:tcPr>
          <w:p w14:paraId="61DBED6D" w14:textId="77777777" w:rsidR="00355EC0" w:rsidRPr="00355EC0" w:rsidRDefault="00355EC0" w:rsidP="00355EC0">
            <w:pPr>
              <w:spacing w:after="160" w:line="259" w:lineRule="auto"/>
            </w:pPr>
            <w:r w:rsidRPr="00355EC0">
              <w:t>D-01</w:t>
            </w:r>
          </w:p>
        </w:tc>
        <w:tc>
          <w:tcPr>
            <w:tcW w:w="0" w:type="auto"/>
            <w:hideMark/>
          </w:tcPr>
          <w:p w14:paraId="4D3047FD" w14:textId="77777777" w:rsidR="00355EC0" w:rsidRPr="00355EC0" w:rsidRDefault="00355EC0" w:rsidP="00355EC0">
            <w:pPr>
              <w:spacing w:after="160" w:line="259" w:lineRule="auto"/>
            </w:pPr>
            <w:r w:rsidRPr="00355EC0">
              <w:t>Error en el manejo de una extensión no permitida debido a contenido incorrecto en documentRouter.js.</w:t>
            </w:r>
          </w:p>
        </w:tc>
        <w:tc>
          <w:tcPr>
            <w:tcW w:w="0" w:type="auto"/>
            <w:hideMark/>
          </w:tcPr>
          <w:p w14:paraId="50468322" w14:textId="77777777" w:rsidR="00355EC0" w:rsidRPr="00355EC0" w:rsidRDefault="00355EC0" w:rsidP="00355EC0">
            <w:pPr>
              <w:spacing w:after="160" w:line="259" w:lineRule="auto"/>
            </w:pPr>
            <w:r w:rsidRPr="00355EC0">
              <w:t xml:space="preserve">Se eliminó el texto incorrecto que provocaba el </w:t>
            </w:r>
            <w:proofErr w:type="spellStart"/>
            <w:r w:rsidRPr="00355EC0">
              <w:t>ReferenceError</w:t>
            </w:r>
            <w:proofErr w:type="spellEnd"/>
            <w:r w:rsidRPr="00355EC0">
              <w:t>.</w:t>
            </w:r>
          </w:p>
        </w:tc>
        <w:tc>
          <w:tcPr>
            <w:tcW w:w="0" w:type="auto"/>
            <w:hideMark/>
          </w:tcPr>
          <w:p w14:paraId="3C21A178" w14:textId="77777777" w:rsidR="00355EC0" w:rsidRPr="00355EC0" w:rsidRDefault="00355EC0" w:rsidP="00355EC0">
            <w:pPr>
              <w:spacing w:after="160" w:line="259" w:lineRule="auto"/>
            </w:pPr>
            <w:r w:rsidRPr="00355EC0">
              <w:t>CP-08</w:t>
            </w:r>
          </w:p>
        </w:tc>
        <w:tc>
          <w:tcPr>
            <w:tcW w:w="0" w:type="auto"/>
            <w:hideMark/>
          </w:tcPr>
          <w:p w14:paraId="713C4492" w14:textId="77777777" w:rsidR="00355EC0" w:rsidRPr="00355EC0" w:rsidRDefault="00355EC0" w:rsidP="00355EC0">
            <w:pPr>
              <w:spacing w:after="160" w:line="259" w:lineRule="auto"/>
            </w:pPr>
            <w:r w:rsidRPr="00355EC0">
              <w:t>Corregido y aprobado</w:t>
            </w:r>
          </w:p>
        </w:tc>
      </w:tr>
    </w:tbl>
    <w:p w14:paraId="41FBB354" w14:textId="77777777" w:rsidR="00355EC0" w:rsidRPr="00355EC0" w:rsidRDefault="00355EC0" w:rsidP="00355EC0">
      <w:r w:rsidRPr="00355EC0">
        <w:t>El defecto fue solucionado antes de finalizar la ejecución de las pruebas, por lo que no quedaron defectos conocidos pendientes relacionados con los casos evaluados.</w:t>
      </w:r>
    </w:p>
    <w:p w14:paraId="701B7A20" w14:textId="77777777" w:rsidR="00355EC0" w:rsidRPr="00355EC0" w:rsidRDefault="00355EC0" w:rsidP="00355EC0">
      <w:pPr>
        <w:rPr>
          <w:b/>
          <w:bCs/>
        </w:rPr>
      </w:pPr>
      <w:r w:rsidRPr="00355EC0">
        <w:rPr>
          <w:b/>
          <w:bCs/>
        </w:rPr>
        <w:t>4.13 Matriz requisito–prueba</w:t>
      </w:r>
    </w:p>
    <w:p w14:paraId="69290AF1" w14:textId="77777777" w:rsidR="00355EC0" w:rsidRPr="00355EC0" w:rsidRDefault="00355EC0" w:rsidP="00355EC0">
      <w:r w:rsidRPr="00355EC0">
        <w:t>La siguiente matriz permite relacionar los requisitos funcionales principales con los casos de prueba utilizados para verificar su cumplimiento.</w:t>
      </w:r>
    </w:p>
    <w:tbl>
      <w:tblPr>
        <w:tblStyle w:val="Tablaconcuadrcula"/>
        <w:tblW w:w="0" w:type="auto"/>
        <w:tblLook w:val="04A0" w:firstRow="1" w:lastRow="0" w:firstColumn="1" w:lastColumn="0" w:noHBand="0" w:noVBand="1"/>
      </w:tblPr>
      <w:tblGrid>
        <w:gridCol w:w="1310"/>
        <w:gridCol w:w="3348"/>
        <w:gridCol w:w="2593"/>
        <w:gridCol w:w="1577"/>
      </w:tblGrid>
      <w:tr w:rsidR="00355EC0" w:rsidRPr="00355EC0" w14:paraId="46633D37" w14:textId="77777777" w:rsidTr="000B1322">
        <w:tc>
          <w:tcPr>
            <w:tcW w:w="0" w:type="auto"/>
            <w:hideMark/>
          </w:tcPr>
          <w:p w14:paraId="6695C05A" w14:textId="77777777" w:rsidR="00355EC0" w:rsidRPr="00355EC0" w:rsidRDefault="00355EC0" w:rsidP="00355EC0">
            <w:pPr>
              <w:spacing w:after="160" w:line="259" w:lineRule="auto"/>
              <w:rPr>
                <w:b/>
                <w:bCs/>
              </w:rPr>
            </w:pPr>
            <w:r w:rsidRPr="00355EC0">
              <w:rPr>
                <w:b/>
                <w:bCs/>
              </w:rPr>
              <w:t>Requisito</w:t>
            </w:r>
          </w:p>
        </w:tc>
        <w:tc>
          <w:tcPr>
            <w:tcW w:w="0" w:type="auto"/>
            <w:hideMark/>
          </w:tcPr>
          <w:p w14:paraId="1A011FC1" w14:textId="77777777" w:rsidR="00355EC0" w:rsidRPr="00355EC0" w:rsidRDefault="00355EC0" w:rsidP="00355EC0">
            <w:pPr>
              <w:spacing w:after="160" w:line="259" w:lineRule="auto"/>
              <w:rPr>
                <w:b/>
                <w:bCs/>
              </w:rPr>
            </w:pPr>
            <w:r w:rsidRPr="00355EC0">
              <w:rPr>
                <w:b/>
                <w:bCs/>
              </w:rPr>
              <w:t>Descripción resumida</w:t>
            </w:r>
          </w:p>
        </w:tc>
        <w:tc>
          <w:tcPr>
            <w:tcW w:w="0" w:type="auto"/>
            <w:hideMark/>
          </w:tcPr>
          <w:p w14:paraId="382BE789" w14:textId="77777777" w:rsidR="00355EC0" w:rsidRPr="00355EC0" w:rsidRDefault="00355EC0" w:rsidP="00355EC0">
            <w:pPr>
              <w:spacing w:after="160" w:line="259" w:lineRule="auto"/>
              <w:rPr>
                <w:b/>
                <w:bCs/>
              </w:rPr>
            </w:pPr>
            <w:r w:rsidRPr="00355EC0">
              <w:rPr>
                <w:b/>
                <w:bCs/>
              </w:rPr>
              <w:t>Caso(s) de prueba</w:t>
            </w:r>
          </w:p>
        </w:tc>
        <w:tc>
          <w:tcPr>
            <w:tcW w:w="0" w:type="auto"/>
            <w:hideMark/>
          </w:tcPr>
          <w:p w14:paraId="075E43FF" w14:textId="77777777" w:rsidR="00355EC0" w:rsidRPr="00355EC0" w:rsidRDefault="00355EC0" w:rsidP="00355EC0">
            <w:pPr>
              <w:spacing w:after="160" w:line="259" w:lineRule="auto"/>
              <w:rPr>
                <w:b/>
                <w:bCs/>
              </w:rPr>
            </w:pPr>
            <w:r w:rsidRPr="00355EC0">
              <w:rPr>
                <w:b/>
                <w:bCs/>
              </w:rPr>
              <w:t>Resultado</w:t>
            </w:r>
          </w:p>
        </w:tc>
      </w:tr>
      <w:tr w:rsidR="00355EC0" w:rsidRPr="00355EC0" w14:paraId="5500F1B7" w14:textId="77777777" w:rsidTr="000B1322">
        <w:tc>
          <w:tcPr>
            <w:tcW w:w="0" w:type="auto"/>
            <w:hideMark/>
          </w:tcPr>
          <w:p w14:paraId="68304DEE" w14:textId="77777777" w:rsidR="00355EC0" w:rsidRPr="00355EC0" w:rsidRDefault="00355EC0" w:rsidP="00355EC0">
            <w:pPr>
              <w:spacing w:after="160" w:line="259" w:lineRule="auto"/>
            </w:pPr>
            <w:r w:rsidRPr="00355EC0">
              <w:t>RF-01</w:t>
            </w:r>
          </w:p>
        </w:tc>
        <w:tc>
          <w:tcPr>
            <w:tcW w:w="0" w:type="auto"/>
            <w:hideMark/>
          </w:tcPr>
          <w:p w14:paraId="202A9355" w14:textId="77777777" w:rsidR="00355EC0" w:rsidRPr="00355EC0" w:rsidRDefault="00355EC0" w:rsidP="00355EC0">
            <w:pPr>
              <w:spacing w:after="160" w:line="259" w:lineRule="auto"/>
            </w:pPr>
            <w:r w:rsidRPr="00355EC0">
              <w:t>Registro de usuarios</w:t>
            </w:r>
          </w:p>
        </w:tc>
        <w:tc>
          <w:tcPr>
            <w:tcW w:w="0" w:type="auto"/>
            <w:hideMark/>
          </w:tcPr>
          <w:p w14:paraId="1C62DEA0" w14:textId="77777777" w:rsidR="00355EC0" w:rsidRPr="00355EC0" w:rsidRDefault="00355EC0" w:rsidP="00355EC0">
            <w:pPr>
              <w:spacing w:after="160" w:line="259" w:lineRule="auto"/>
            </w:pPr>
            <w:r w:rsidRPr="00355EC0">
              <w:t>CP-01</w:t>
            </w:r>
          </w:p>
        </w:tc>
        <w:tc>
          <w:tcPr>
            <w:tcW w:w="0" w:type="auto"/>
            <w:hideMark/>
          </w:tcPr>
          <w:p w14:paraId="18036330" w14:textId="77777777" w:rsidR="00355EC0" w:rsidRPr="00355EC0" w:rsidRDefault="00355EC0" w:rsidP="00355EC0">
            <w:pPr>
              <w:spacing w:after="160" w:line="259" w:lineRule="auto"/>
            </w:pPr>
            <w:r w:rsidRPr="00355EC0">
              <w:t>APROBADO</w:t>
            </w:r>
          </w:p>
        </w:tc>
      </w:tr>
      <w:tr w:rsidR="00355EC0" w:rsidRPr="00355EC0" w14:paraId="5FF17269" w14:textId="77777777" w:rsidTr="000B1322">
        <w:tc>
          <w:tcPr>
            <w:tcW w:w="0" w:type="auto"/>
            <w:hideMark/>
          </w:tcPr>
          <w:p w14:paraId="2045EC0C" w14:textId="77777777" w:rsidR="00355EC0" w:rsidRPr="00355EC0" w:rsidRDefault="00355EC0" w:rsidP="00355EC0">
            <w:pPr>
              <w:spacing w:after="160" w:line="259" w:lineRule="auto"/>
            </w:pPr>
            <w:r w:rsidRPr="00355EC0">
              <w:t>RF-02</w:t>
            </w:r>
          </w:p>
        </w:tc>
        <w:tc>
          <w:tcPr>
            <w:tcW w:w="0" w:type="auto"/>
            <w:hideMark/>
          </w:tcPr>
          <w:p w14:paraId="357D57C9" w14:textId="77777777" w:rsidR="00355EC0" w:rsidRPr="00355EC0" w:rsidRDefault="00355EC0" w:rsidP="00355EC0">
            <w:pPr>
              <w:spacing w:after="160" w:line="259" w:lineRule="auto"/>
            </w:pPr>
            <w:r w:rsidRPr="00355EC0">
              <w:t>Autenticación y sesiones</w:t>
            </w:r>
          </w:p>
        </w:tc>
        <w:tc>
          <w:tcPr>
            <w:tcW w:w="0" w:type="auto"/>
            <w:hideMark/>
          </w:tcPr>
          <w:p w14:paraId="249D822D" w14:textId="77777777" w:rsidR="00355EC0" w:rsidRPr="00355EC0" w:rsidRDefault="00355EC0" w:rsidP="00355EC0">
            <w:pPr>
              <w:spacing w:after="160" w:line="259" w:lineRule="auto"/>
            </w:pPr>
            <w:r w:rsidRPr="00355EC0">
              <w:t>CP-02</w:t>
            </w:r>
          </w:p>
        </w:tc>
        <w:tc>
          <w:tcPr>
            <w:tcW w:w="0" w:type="auto"/>
            <w:hideMark/>
          </w:tcPr>
          <w:p w14:paraId="4997CF1D" w14:textId="77777777" w:rsidR="00355EC0" w:rsidRPr="00355EC0" w:rsidRDefault="00355EC0" w:rsidP="00355EC0">
            <w:pPr>
              <w:spacing w:after="160" w:line="259" w:lineRule="auto"/>
            </w:pPr>
            <w:r w:rsidRPr="00355EC0">
              <w:t>APROBADO</w:t>
            </w:r>
          </w:p>
        </w:tc>
      </w:tr>
      <w:tr w:rsidR="00355EC0" w:rsidRPr="00355EC0" w14:paraId="730AC899" w14:textId="77777777" w:rsidTr="000B1322">
        <w:tc>
          <w:tcPr>
            <w:tcW w:w="0" w:type="auto"/>
            <w:hideMark/>
          </w:tcPr>
          <w:p w14:paraId="4CBF0F0B" w14:textId="77777777" w:rsidR="00355EC0" w:rsidRPr="00355EC0" w:rsidRDefault="00355EC0" w:rsidP="00355EC0">
            <w:pPr>
              <w:spacing w:after="160" w:line="259" w:lineRule="auto"/>
            </w:pPr>
            <w:r w:rsidRPr="00355EC0">
              <w:t>RF-03</w:t>
            </w:r>
          </w:p>
        </w:tc>
        <w:tc>
          <w:tcPr>
            <w:tcW w:w="0" w:type="auto"/>
            <w:hideMark/>
          </w:tcPr>
          <w:p w14:paraId="58B0FE39" w14:textId="77777777" w:rsidR="00355EC0" w:rsidRPr="00355EC0" w:rsidRDefault="00355EC0" w:rsidP="00355EC0">
            <w:pPr>
              <w:spacing w:after="160" w:line="259" w:lineRule="auto"/>
            </w:pPr>
            <w:r w:rsidRPr="00355EC0">
              <w:t>Control de acceso según rol</w:t>
            </w:r>
          </w:p>
        </w:tc>
        <w:tc>
          <w:tcPr>
            <w:tcW w:w="0" w:type="auto"/>
            <w:hideMark/>
          </w:tcPr>
          <w:p w14:paraId="1915B9C2" w14:textId="77777777" w:rsidR="00355EC0" w:rsidRPr="00355EC0" w:rsidRDefault="00355EC0" w:rsidP="00355EC0">
            <w:pPr>
              <w:spacing w:after="160" w:line="259" w:lineRule="auto"/>
            </w:pPr>
            <w:r w:rsidRPr="00355EC0">
              <w:t>CP-03, CP-19, CP-20</w:t>
            </w:r>
          </w:p>
        </w:tc>
        <w:tc>
          <w:tcPr>
            <w:tcW w:w="0" w:type="auto"/>
            <w:hideMark/>
          </w:tcPr>
          <w:p w14:paraId="71841446" w14:textId="77777777" w:rsidR="00355EC0" w:rsidRPr="00355EC0" w:rsidRDefault="00355EC0" w:rsidP="00355EC0">
            <w:pPr>
              <w:spacing w:after="160" w:line="259" w:lineRule="auto"/>
            </w:pPr>
            <w:r w:rsidRPr="00355EC0">
              <w:t>APROBADO</w:t>
            </w:r>
          </w:p>
        </w:tc>
      </w:tr>
      <w:tr w:rsidR="00355EC0" w:rsidRPr="00355EC0" w14:paraId="41593860" w14:textId="77777777" w:rsidTr="000B1322">
        <w:tc>
          <w:tcPr>
            <w:tcW w:w="0" w:type="auto"/>
            <w:hideMark/>
          </w:tcPr>
          <w:p w14:paraId="7FBE897E" w14:textId="77777777" w:rsidR="00355EC0" w:rsidRPr="00355EC0" w:rsidRDefault="00355EC0" w:rsidP="00355EC0">
            <w:pPr>
              <w:spacing w:after="160" w:line="259" w:lineRule="auto"/>
            </w:pPr>
            <w:r w:rsidRPr="00355EC0">
              <w:t>RF-04</w:t>
            </w:r>
          </w:p>
        </w:tc>
        <w:tc>
          <w:tcPr>
            <w:tcW w:w="0" w:type="auto"/>
            <w:hideMark/>
          </w:tcPr>
          <w:p w14:paraId="4BADA6FA" w14:textId="77777777" w:rsidR="00355EC0" w:rsidRPr="00355EC0" w:rsidRDefault="00355EC0" w:rsidP="00355EC0">
            <w:pPr>
              <w:spacing w:after="160" w:line="259" w:lineRule="auto"/>
            </w:pPr>
            <w:r w:rsidRPr="00355EC0">
              <w:t>Gestión de repositorios</w:t>
            </w:r>
          </w:p>
        </w:tc>
        <w:tc>
          <w:tcPr>
            <w:tcW w:w="0" w:type="auto"/>
            <w:hideMark/>
          </w:tcPr>
          <w:p w14:paraId="5FEB9691" w14:textId="77777777" w:rsidR="00355EC0" w:rsidRPr="00355EC0" w:rsidRDefault="00355EC0" w:rsidP="00355EC0">
            <w:pPr>
              <w:spacing w:after="160" w:line="259" w:lineRule="auto"/>
            </w:pPr>
            <w:r w:rsidRPr="00355EC0">
              <w:t>CP-04</w:t>
            </w:r>
          </w:p>
        </w:tc>
        <w:tc>
          <w:tcPr>
            <w:tcW w:w="0" w:type="auto"/>
            <w:hideMark/>
          </w:tcPr>
          <w:p w14:paraId="6BFC1908" w14:textId="77777777" w:rsidR="00355EC0" w:rsidRPr="00355EC0" w:rsidRDefault="00355EC0" w:rsidP="00355EC0">
            <w:pPr>
              <w:spacing w:after="160" w:line="259" w:lineRule="auto"/>
            </w:pPr>
            <w:r w:rsidRPr="00355EC0">
              <w:t>APROBADO</w:t>
            </w:r>
          </w:p>
        </w:tc>
      </w:tr>
      <w:tr w:rsidR="00355EC0" w:rsidRPr="00355EC0" w14:paraId="2FC11BD1" w14:textId="77777777" w:rsidTr="000B1322">
        <w:tc>
          <w:tcPr>
            <w:tcW w:w="0" w:type="auto"/>
            <w:hideMark/>
          </w:tcPr>
          <w:p w14:paraId="16D48714" w14:textId="77777777" w:rsidR="00355EC0" w:rsidRPr="00355EC0" w:rsidRDefault="00355EC0" w:rsidP="00355EC0">
            <w:pPr>
              <w:spacing w:after="160" w:line="259" w:lineRule="auto"/>
            </w:pPr>
            <w:r w:rsidRPr="00355EC0">
              <w:t>RF-05</w:t>
            </w:r>
          </w:p>
        </w:tc>
        <w:tc>
          <w:tcPr>
            <w:tcW w:w="0" w:type="auto"/>
            <w:hideMark/>
          </w:tcPr>
          <w:p w14:paraId="724ED9B0" w14:textId="77777777" w:rsidR="00355EC0" w:rsidRPr="00355EC0" w:rsidRDefault="00355EC0" w:rsidP="00355EC0">
            <w:pPr>
              <w:spacing w:after="160" w:line="259" w:lineRule="auto"/>
            </w:pPr>
            <w:r w:rsidRPr="00355EC0">
              <w:t>Gestión de carpetas</w:t>
            </w:r>
          </w:p>
        </w:tc>
        <w:tc>
          <w:tcPr>
            <w:tcW w:w="0" w:type="auto"/>
            <w:hideMark/>
          </w:tcPr>
          <w:p w14:paraId="56022375" w14:textId="77777777" w:rsidR="00355EC0" w:rsidRPr="00355EC0" w:rsidRDefault="00355EC0" w:rsidP="00355EC0">
            <w:pPr>
              <w:spacing w:after="160" w:line="259" w:lineRule="auto"/>
            </w:pPr>
            <w:r w:rsidRPr="00355EC0">
              <w:t>CP-04</w:t>
            </w:r>
          </w:p>
        </w:tc>
        <w:tc>
          <w:tcPr>
            <w:tcW w:w="0" w:type="auto"/>
            <w:hideMark/>
          </w:tcPr>
          <w:p w14:paraId="2B171659" w14:textId="77777777" w:rsidR="00355EC0" w:rsidRPr="00355EC0" w:rsidRDefault="00355EC0" w:rsidP="00355EC0">
            <w:pPr>
              <w:spacing w:after="160" w:line="259" w:lineRule="auto"/>
            </w:pPr>
            <w:r w:rsidRPr="00355EC0">
              <w:t>APROBADO</w:t>
            </w:r>
          </w:p>
        </w:tc>
      </w:tr>
      <w:tr w:rsidR="00355EC0" w:rsidRPr="00355EC0" w14:paraId="3525FBA9" w14:textId="77777777" w:rsidTr="000B1322">
        <w:tc>
          <w:tcPr>
            <w:tcW w:w="0" w:type="auto"/>
            <w:hideMark/>
          </w:tcPr>
          <w:p w14:paraId="1E54DF58" w14:textId="77777777" w:rsidR="00355EC0" w:rsidRPr="00355EC0" w:rsidRDefault="00355EC0" w:rsidP="00355EC0">
            <w:pPr>
              <w:spacing w:after="160" w:line="259" w:lineRule="auto"/>
            </w:pPr>
            <w:r w:rsidRPr="00355EC0">
              <w:t>RF-06</w:t>
            </w:r>
          </w:p>
        </w:tc>
        <w:tc>
          <w:tcPr>
            <w:tcW w:w="0" w:type="auto"/>
            <w:hideMark/>
          </w:tcPr>
          <w:p w14:paraId="3908F235" w14:textId="77777777" w:rsidR="00355EC0" w:rsidRPr="00355EC0" w:rsidRDefault="00355EC0" w:rsidP="00355EC0">
            <w:pPr>
              <w:spacing w:after="160" w:line="259" w:lineRule="auto"/>
            </w:pPr>
            <w:r w:rsidRPr="00355EC0">
              <w:t>Carga de documentos</w:t>
            </w:r>
          </w:p>
        </w:tc>
        <w:tc>
          <w:tcPr>
            <w:tcW w:w="0" w:type="auto"/>
            <w:hideMark/>
          </w:tcPr>
          <w:p w14:paraId="2740C0C9" w14:textId="77777777" w:rsidR="00355EC0" w:rsidRPr="00355EC0" w:rsidRDefault="00355EC0" w:rsidP="00355EC0">
            <w:pPr>
              <w:spacing w:after="160" w:line="259" w:lineRule="auto"/>
            </w:pPr>
            <w:r w:rsidRPr="00355EC0">
              <w:t>CP-05, CP-06, CP-07</w:t>
            </w:r>
          </w:p>
        </w:tc>
        <w:tc>
          <w:tcPr>
            <w:tcW w:w="0" w:type="auto"/>
            <w:hideMark/>
          </w:tcPr>
          <w:p w14:paraId="7A309736" w14:textId="77777777" w:rsidR="00355EC0" w:rsidRPr="00355EC0" w:rsidRDefault="00355EC0" w:rsidP="00355EC0">
            <w:pPr>
              <w:spacing w:after="160" w:line="259" w:lineRule="auto"/>
            </w:pPr>
            <w:r w:rsidRPr="00355EC0">
              <w:t>APROBADO</w:t>
            </w:r>
          </w:p>
        </w:tc>
      </w:tr>
      <w:tr w:rsidR="00355EC0" w:rsidRPr="00355EC0" w14:paraId="324FA7E6" w14:textId="77777777" w:rsidTr="000B1322">
        <w:tc>
          <w:tcPr>
            <w:tcW w:w="0" w:type="auto"/>
            <w:hideMark/>
          </w:tcPr>
          <w:p w14:paraId="0D3464C7" w14:textId="77777777" w:rsidR="00355EC0" w:rsidRPr="00355EC0" w:rsidRDefault="00355EC0" w:rsidP="00355EC0">
            <w:pPr>
              <w:spacing w:after="160" w:line="259" w:lineRule="auto"/>
            </w:pPr>
            <w:r w:rsidRPr="00355EC0">
              <w:t>RF-07</w:t>
            </w:r>
          </w:p>
        </w:tc>
        <w:tc>
          <w:tcPr>
            <w:tcW w:w="0" w:type="auto"/>
            <w:hideMark/>
          </w:tcPr>
          <w:p w14:paraId="2E0AECBA" w14:textId="77777777" w:rsidR="00355EC0" w:rsidRPr="00355EC0" w:rsidRDefault="00355EC0" w:rsidP="00355EC0">
            <w:pPr>
              <w:spacing w:after="160" w:line="259" w:lineRule="auto"/>
            </w:pPr>
            <w:r w:rsidRPr="00355EC0">
              <w:t>Validación de archivos</w:t>
            </w:r>
          </w:p>
        </w:tc>
        <w:tc>
          <w:tcPr>
            <w:tcW w:w="0" w:type="auto"/>
            <w:hideMark/>
          </w:tcPr>
          <w:p w14:paraId="74286B84" w14:textId="77777777" w:rsidR="00355EC0" w:rsidRPr="00355EC0" w:rsidRDefault="00355EC0" w:rsidP="00355EC0">
            <w:pPr>
              <w:spacing w:after="160" w:line="259" w:lineRule="auto"/>
            </w:pPr>
            <w:r w:rsidRPr="00355EC0">
              <w:t>CP-08, CP-17</w:t>
            </w:r>
          </w:p>
        </w:tc>
        <w:tc>
          <w:tcPr>
            <w:tcW w:w="0" w:type="auto"/>
            <w:hideMark/>
          </w:tcPr>
          <w:p w14:paraId="4DB19FE3" w14:textId="77777777" w:rsidR="00355EC0" w:rsidRPr="00355EC0" w:rsidRDefault="00355EC0" w:rsidP="00355EC0">
            <w:pPr>
              <w:spacing w:after="160" w:line="259" w:lineRule="auto"/>
            </w:pPr>
            <w:r w:rsidRPr="00355EC0">
              <w:t>APROBADO</w:t>
            </w:r>
          </w:p>
        </w:tc>
      </w:tr>
      <w:tr w:rsidR="00355EC0" w:rsidRPr="00355EC0" w14:paraId="3FB491FC" w14:textId="77777777" w:rsidTr="000B1322">
        <w:tc>
          <w:tcPr>
            <w:tcW w:w="0" w:type="auto"/>
            <w:hideMark/>
          </w:tcPr>
          <w:p w14:paraId="34E8F3A1" w14:textId="77777777" w:rsidR="00355EC0" w:rsidRPr="00355EC0" w:rsidRDefault="00355EC0" w:rsidP="00355EC0">
            <w:pPr>
              <w:spacing w:after="160" w:line="259" w:lineRule="auto"/>
            </w:pPr>
            <w:r w:rsidRPr="00355EC0">
              <w:t>RF-08</w:t>
            </w:r>
          </w:p>
        </w:tc>
        <w:tc>
          <w:tcPr>
            <w:tcW w:w="0" w:type="auto"/>
            <w:hideMark/>
          </w:tcPr>
          <w:p w14:paraId="67D72F7E" w14:textId="77777777" w:rsidR="00355EC0" w:rsidRPr="00355EC0" w:rsidRDefault="00355EC0" w:rsidP="00355EC0">
            <w:pPr>
              <w:spacing w:after="160" w:line="259" w:lineRule="auto"/>
            </w:pPr>
            <w:r w:rsidRPr="00355EC0">
              <w:t>Consulta, descarga y eliminación</w:t>
            </w:r>
          </w:p>
        </w:tc>
        <w:tc>
          <w:tcPr>
            <w:tcW w:w="0" w:type="auto"/>
            <w:hideMark/>
          </w:tcPr>
          <w:p w14:paraId="4545E3F8" w14:textId="77777777" w:rsidR="00355EC0" w:rsidRPr="00355EC0" w:rsidRDefault="00355EC0" w:rsidP="00355EC0">
            <w:pPr>
              <w:spacing w:after="160" w:line="259" w:lineRule="auto"/>
            </w:pPr>
            <w:r w:rsidRPr="00355EC0">
              <w:t>CP-05, CP-06, CP-07</w:t>
            </w:r>
          </w:p>
        </w:tc>
        <w:tc>
          <w:tcPr>
            <w:tcW w:w="0" w:type="auto"/>
            <w:hideMark/>
          </w:tcPr>
          <w:p w14:paraId="254769DA" w14:textId="77777777" w:rsidR="00355EC0" w:rsidRPr="00355EC0" w:rsidRDefault="00355EC0" w:rsidP="00355EC0">
            <w:pPr>
              <w:spacing w:after="160" w:line="259" w:lineRule="auto"/>
            </w:pPr>
            <w:r w:rsidRPr="00355EC0">
              <w:t>APROBADO</w:t>
            </w:r>
          </w:p>
        </w:tc>
      </w:tr>
      <w:tr w:rsidR="00355EC0" w:rsidRPr="00355EC0" w14:paraId="1762F63E" w14:textId="77777777" w:rsidTr="000B1322">
        <w:tc>
          <w:tcPr>
            <w:tcW w:w="0" w:type="auto"/>
            <w:hideMark/>
          </w:tcPr>
          <w:p w14:paraId="0D513675" w14:textId="77777777" w:rsidR="00355EC0" w:rsidRPr="00355EC0" w:rsidRDefault="00355EC0" w:rsidP="00355EC0">
            <w:pPr>
              <w:spacing w:after="160" w:line="259" w:lineRule="auto"/>
            </w:pPr>
            <w:r w:rsidRPr="00355EC0">
              <w:t>RF-09</w:t>
            </w:r>
          </w:p>
        </w:tc>
        <w:tc>
          <w:tcPr>
            <w:tcW w:w="0" w:type="auto"/>
            <w:hideMark/>
          </w:tcPr>
          <w:p w14:paraId="7FA2EC09" w14:textId="77777777" w:rsidR="00355EC0" w:rsidRPr="00355EC0" w:rsidRDefault="00355EC0" w:rsidP="00355EC0">
            <w:pPr>
              <w:spacing w:after="160" w:line="259" w:lineRule="auto"/>
            </w:pPr>
            <w:r w:rsidRPr="00355EC0">
              <w:t>Estados de procesamiento</w:t>
            </w:r>
          </w:p>
        </w:tc>
        <w:tc>
          <w:tcPr>
            <w:tcW w:w="0" w:type="auto"/>
            <w:hideMark/>
          </w:tcPr>
          <w:p w14:paraId="284604B1" w14:textId="77777777" w:rsidR="00355EC0" w:rsidRPr="00355EC0" w:rsidRDefault="00355EC0" w:rsidP="00355EC0">
            <w:pPr>
              <w:spacing w:after="160" w:line="259" w:lineRule="auto"/>
            </w:pPr>
            <w:r w:rsidRPr="00355EC0">
              <w:t>CP-09, CP-18</w:t>
            </w:r>
          </w:p>
        </w:tc>
        <w:tc>
          <w:tcPr>
            <w:tcW w:w="0" w:type="auto"/>
            <w:hideMark/>
          </w:tcPr>
          <w:p w14:paraId="212EB1AD" w14:textId="77777777" w:rsidR="00355EC0" w:rsidRPr="00355EC0" w:rsidRDefault="00355EC0" w:rsidP="00355EC0">
            <w:pPr>
              <w:spacing w:after="160" w:line="259" w:lineRule="auto"/>
            </w:pPr>
            <w:r w:rsidRPr="00355EC0">
              <w:t>APROBADO</w:t>
            </w:r>
          </w:p>
        </w:tc>
      </w:tr>
      <w:tr w:rsidR="00355EC0" w:rsidRPr="00355EC0" w14:paraId="332DB8B6" w14:textId="77777777" w:rsidTr="000B1322">
        <w:tc>
          <w:tcPr>
            <w:tcW w:w="0" w:type="auto"/>
            <w:hideMark/>
          </w:tcPr>
          <w:p w14:paraId="4A8D6B6F" w14:textId="77777777" w:rsidR="00355EC0" w:rsidRPr="00355EC0" w:rsidRDefault="00355EC0" w:rsidP="00355EC0">
            <w:pPr>
              <w:spacing w:after="160" w:line="259" w:lineRule="auto"/>
            </w:pPr>
            <w:r w:rsidRPr="00355EC0">
              <w:t>RF-10</w:t>
            </w:r>
          </w:p>
        </w:tc>
        <w:tc>
          <w:tcPr>
            <w:tcW w:w="0" w:type="auto"/>
            <w:hideMark/>
          </w:tcPr>
          <w:p w14:paraId="2E5F6308" w14:textId="77777777" w:rsidR="00355EC0" w:rsidRPr="00355EC0" w:rsidRDefault="00355EC0" w:rsidP="00355EC0">
            <w:pPr>
              <w:spacing w:after="160" w:line="259" w:lineRule="auto"/>
            </w:pPr>
            <w:r w:rsidRPr="00355EC0">
              <w:t>Extracción de texto</w:t>
            </w:r>
          </w:p>
        </w:tc>
        <w:tc>
          <w:tcPr>
            <w:tcW w:w="0" w:type="auto"/>
            <w:hideMark/>
          </w:tcPr>
          <w:p w14:paraId="1C66FE5A" w14:textId="77777777" w:rsidR="00355EC0" w:rsidRPr="00355EC0" w:rsidRDefault="00355EC0" w:rsidP="00355EC0">
            <w:pPr>
              <w:spacing w:after="160" w:line="259" w:lineRule="auto"/>
            </w:pPr>
            <w:r w:rsidRPr="00355EC0">
              <w:t>CP-09, CP-18</w:t>
            </w:r>
          </w:p>
        </w:tc>
        <w:tc>
          <w:tcPr>
            <w:tcW w:w="0" w:type="auto"/>
            <w:hideMark/>
          </w:tcPr>
          <w:p w14:paraId="3638915F" w14:textId="77777777" w:rsidR="00355EC0" w:rsidRPr="00355EC0" w:rsidRDefault="00355EC0" w:rsidP="00355EC0">
            <w:pPr>
              <w:spacing w:after="160" w:line="259" w:lineRule="auto"/>
            </w:pPr>
            <w:r w:rsidRPr="00355EC0">
              <w:t>APROBADO</w:t>
            </w:r>
          </w:p>
        </w:tc>
      </w:tr>
      <w:tr w:rsidR="00355EC0" w:rsidRPr="00355EC0" w14:paraId="40E934A7" w14:textId="77777777" w:rsidTr="000B1322">
        <w:tc>
          <w:tcPr>
            <w:tcW w:w="0" w:type="auto"/>
            <w:hideMark/>
          </w:tcPr>
          <w:p w14:paraId="7C13F7BA" w14:textId="77777777" w:rsidR="00355EC0" w:rsidRPr="00355EC0" w:rsidRDefault="00355EC0" w:rsidP="00355EC0">
            <w:pPr>
              <w:spacing w:after="160" w:line="259" w:lineRule="auto"/>
            </w:pPr>
            <w:r w:rsidRPr="00355EC0">
              <w:t>RF-11</w:t>
            </w:r>
          </w:p>
        </w:tc>
        <w:tc>
          <w:tcPr>
            <w:tcW w:w="0" w:type="auto"/>
            <w:hideMark/>
          </w:tcPr>
          <w:p w14:paraId="2513A411" w14:textId="77777777" w:rsidR="00355EC0" w:rsidRPr="00355EC0" w:rsidRDefault="00355EC0" w:rsidP="00355EC0">
            <w:pPr>
              <w:spacing w:after="160" w:line="259" w:lineRule="auto"/>
            </w:pPr>
            <w:r w:rsidRPr="00355EC0">
              <w:t>Clasificación mediante IA</w:t>
            </w:r>
          </w:p>
        </w:tc>
        <w:tc>
          <w:tcPr>
            <w:tcW w:w="0" w:type="auto"/>
            <w:hideMark/>
          </w:tcPr>
          <w:p w14:paraId="7D89DFA3" w14:textId="77777777" w:rsidR="00355EC0" w:rsidRPr="00355EC0" w:rsidRDefault="00355EC0" w:rsidP="00355EC0">
            <w:pPr>
              <w:spacing w:after="160" w:line="259" w:lineRule="auto"/>
            </w:pPr>
            <w:r w:rsidRPr="00355EC0">
              <w:t>CP-10, CP-12</w:t>
            </w:r>
          </w:p>
        </w:tc>
        <w:tc>
          <w:tcPr>
            <w:tcW w:w="0" w:type="auto"/>
            <w:hideMark/>
          </w:tcPr>
          <w:p w14:paraId="2D556AA6" w14:textId="77777777" w:rsidR="00355EC0" w:rsidRPr="00355EC0" w:rsidRDefault="00355EC0" w:rsidP="00355EC0">
            <w:pPr>
              <w:spacing w:after="160" w:line="259" w:lineRule="auto"/>
            </w:pPr>
            <w:r w:rsidRPr="00355EC0">
              <w:t>APROBADO</w:t>
            </w:r>
          </w:p>
        </w:tc>
      </w:tr>
      <w:tr w:rsidR="00355EC0" w:rsidRPr="00355EC0" w14:paraId="3BA7AC9D" w14:textId="77777777" w:rsidTr="000B1322">
        <w:tc>
          <w:tcPr>
            <w:tcW w:w="0" w:type="auto"/>
            <w:hideMark/>
          </w:tcPr>
          <w:p w14:paraId="4D95B60C" w14:textId="77777777" w:rsidR="00355EC0" w:rsidRPr="00355EC0" w:rsidRDefault="00355EC0" w:rsidP="00355EC0">
            <w:pPr>
              <w:spacing w:after="160" w:line="259" w:lineRule="auto"/>
            </w:pPr>
            <w:r w:rsidRPr="00355EC0">
              <w:t>RF-12</w:t>
            </w:r>
          </w:p>
        </w:tc>
        <w:tc>
          <w:tcPr>
            <w:tcW w:w="0" w:type="auto"/>
            <w:hideMark/>
          </w:tcPr>
          <w:p w14:paraId="0375B9DD" w14:textId="77777777" w:rsidR="00355EC0" w:rsidRPr="00355EC0" w:rsidRDefault="00355EC0" w:rsidP="00355EC0">
            <w:pPr>
              <w:spacing w:after="160" w:line="259" w:lineRule="auto"/>
            </w:pPr>
            <w:r w:rsidRPr="00355EC0">
              <w:t>Generación de resúmenes</w:t>
            </w:r>
          </w:p>
        </w:tc>
        <w:tc>
          <w:tcPr>
            <w:tcW w:w="0" w:type="auto"/>
            <w:hideMark/>
          </w:tcPr>
          <w:p w14:paraId="5667FC0C" w14:textId="77777777" w:rsidR="00355EC0" w:rsidRPr="00355EC0" w:rsidRDefault="00355EC0" w:rsidP="00355EC0">
            <w:pPr>
              <w:spacing w:after="160" w:line="259" w:lineRule="auto"/>
            </w:pPr>
            <w:r w:rsidRPr="00355EC0">
              <w:t>CP-09</w:t>
            </w:r>
          </w:p>
        </w:tc>
        <w:tc>
          <w:tcPr>
            <w:tcW w:w="0" w:type="auto"/>
            <w:hideMark/>
          </w:tcPr>
          <w:p w14:paraId="6E3D2B01" w14:textId="77777777" w:rsidR="00355EC0" w:rsidRPr="00355EC0" w:rsidRDefault="00355EC0" w:rsidP="00355EC0">
            <w:pPr>
              <w:spacing w:after="160" w:line="259" w:lineRule="auto"/>
            </w:pPr>
            <w:r w:rsidRPr="00355EC0">
              <w:t>APROBADO</w:t>
            </w:r>
          </w:p>
        </w:tc>
      </w:tr>
      <w:tr w:rsidR="00355EC0" w:rsidRPr="00355EC0" w14:paraId="468EFF23" w14:textId="77777777" w:rsidTr="000B1322">
        <w:tc>
          <w:tcPr>
            <w:tcW w:w="0" w:type="auto"/>
            <w:hideMark/>
          </w:tcPr>
          <w:p w14:paraId="2A95E891" w14:textId="77777777" w:rsidR="00355EC0" w:rsidRPr="00355EC0" w:rsidRDefault="00355EC0" w:rsidP="00355EC0">
            <w:pPr>
              <w:spacing w:after="160" w:line="259" w:lineRule="auto"/>
            </w:pPr>
            <w:r w:rsidRPr="00355EC0">
              <w:t>RF-13</w:t>
            </w:r>
          </w:p>
        </w:tc>
        <w:tc>
          <w:tcPr>
            <w:tcW w:w="0" w:type="auto"/>
            <w:hideMark/>
          </w:tcPr>
          <w:p w14:paraId="5407BADF" w14:textId="77777777" w:rsidR="00355EC0" w:rsidRPr="00355EC0" w:rsidRDefault="00355EC0" w:rsidP="00355EC0">
            <w:pPr>
              <w:spacing w:after="160" w:line="259" w:lineRule="auto"/>
            </w:pPr>
            <w:r w:rsidRPr="00355EC0">
              <w:t>Extracción de información relevante</w:t>
            </w:r>
          </w:p>
        </w:tc>
        <w:tc>
          <w:tcPr>
            <w:tcW w:w="0" w:type="auto"/>
            <w:hideMark/>
          </w:tcPr>
          <w:p w14:paraId="4798DFB1" w14:textId="77777777" w:rsidR="00355EC0" w:rsidRPr="00355EC0" w:rsidRDefault="00355EC0" w:rsidP="00355EC0">
            <w:pPr>
              <w:spacing w:after="160" w:line="259" w:lineRule="auto"/>
            </w:pPr>
            <w:r w:rsidRPr="00355EC0">
              <w:t>CP-09, CP-11, CP-12</w:t>
            </w:r>
          </w:p>
        </w:tc>
        <w:tc>
          <w:tcPr>
            <w:tcW w:w="0" w:type="auto"/>
            <w:hideMark/>
          </w:tcPr>
          <w:p w14:paraId="4ECA6B9B" w14:textId="77777777" w:rsidR="00355EC0" w:rsidRPr="00355EC0" w:rsidRDefault="00355EC0" w:rsidP="00355EC0">
            <w:pPr>
              <w:spacing w:after="160" w:line="259" w:lineRule="auto"/>
            </w:pPr>
            <w:r w:rsidRPr="00355EC0">
              <w:t>APROBADO</w:t>
            </w:r>
          </w:p>
        </w:tc>
      </w:tr>
      <w:tr w:rsidR="00355EC0" w:rsidRPr="00355EC0" w14:paraId="4247321B" w14:textId="77777777" w:rsidTr="000B1322">
        <w:tc>
          <w:tcPr>
            <w:tcW w:w="0" w:type="auto"/>
            <w:hideMark/>
          </w:tcPr>
          <w:p w14:paraId="76DEB5C8" w14:textId="77777777" w:rsidR="00355EC0" w:rsidRPr="00355EC0" w:rsidRDefault="00355EC0" w:rsidP="00355EC0">
            <w:pPr>
              <w:spacing w:after="160" w:line="259" w:lineRule="auto"/>
            </w:pPr>
            <w:r w:rsidRPr="00355EC0">
              <w:t>RF-14</w:t>
            </w:r>
          </w:p>
        </w:tc>
        <w:tc>
          <w:tcPr>
            <w:tcW w:w="0" w:type="auto"/>
            <w:hideMark/>
          </w:tcPr>
          <w:p w14:paraId="58F0B237" w14:textId="77777777" w:rsidR="00355EC0" w:rsidRPr="00355EC0" w:rsidRDefault="00355EC0" w:rsidP="00355EC0">
            <w:pPr>
              <w:spacing w:after="160" w:line="259" w:lineRule="auto"/>
            </w:pPr>
            <w:r w:rsidRPr="00355EC0">
              <w:t>Visualización de resultados</w:t>
            </w:r>
          </w:p>
        </w:tc>
        <w:tc>
          <w:tcPr>
            <w:tcW w:w="0" w:type="auto"/>
            <w:hideMark/>
          </w:tcPr>
          <w:p w14:paraId="24F1CBDD" w14:textId="77777777" w:rsidR="00355EC0" w:rsidRPr="00355EC0" w:rsidRDefault="00355EC0" w:rsidP="00355EC0">
            <w:pPr>
              <w:spacing w:after="160" w:line="259" w:lineRule="auto"/>
            </w:pPr>
            <w:r w:rsidRPr="00355EC0">
              <w:t>CP-09, CP-10, CP-11, CP-12</w:t>
            </w:r>
          </w:p>
        </w:tc>
        <w:tc>
          <w:tcPr>
            <w:tcW w:w="0" w:type="auto"/>
            <w:hideMark/>
          </w:tcPr>
          <w:p w14:paraId="6B2695A1" w14:textId="77777777" w:rsidR="00355EC0" w:rsidRPr="00355EC0" w:rsidRDefault="00355EC0" w:rsidP="00355EC0">
            <w:pPr>
              <w:spacing w:after="160" w:line="259" w:lineRule="auto"/>
            </w:pPr>
            <w:r w:rsidRPr="00355EC0">
              <w:t>APROBADO</w:t>
            </w:r>
          </w:p>
        </w:tc>
      </w:tr>
      <w:tr w:rsidR="00355EC0" w:rsidRPr="00355EC0" w14:paraId="586A3CB2" w14:textId="77777777" w:rsidTr="000B1322">
        <w:tc>
          <w:tcPr>
            <w:tcW w:w="0" w:type="auto"/>
            <w:hideMark/>
          </w:tcPr>
          <w:p w14:paraId="405A0FF3" w14:textId="77777777" w:rsidR="00355EC0" w:rsidRPr="00355EC0" w:rsidRDefault="00355EC0" w:rsidP="00355EC0">
            <w:pPr>
              <w:spacing w:after="160" w:line="259" w:lineRule="auto"/>
            </w:pPr>
            <w:r w:rsidRPr="00355EC0">
              <w:t>RF-15</w:t>
            </w:r>
          </w:p>
        </w:tc>
        <w:tc>
          <w:tcPr>
            <w:tcW w:w="0" w:type="auto"/>
            <w:hideMark/>
          </w:tcPr>
          <w:p w14:paraId="5A22A475" w14:textId="77777777" w:rsidR="00355EC0" w:rsidRPr="00355EC0" w:rsidRDefault="00355EC0" w:rsidP="00355EC0">
            <w:pPr>
              <w:spacing w:after="160" w:line="259" w:lineRule="auto"/>
            </w:pPr>
            <w:r w:rsidRPr="00355EC0">
              <w:t>Búsqueda por contenido</w:t>
            </w:r>
          </w:p>
        </w:tc>
        <w:tc>
          <w:tcPr>
            <w:tcW w:w="0" w:type="auto"/>
            <w:hideMark/>
          </w:tcPr>
          <w:p w14:paraId="7E0C0BC5" w14:textId="77777777" w:rsidR="00355EC0" w:rsidRPr="00355EC0" w:rsidRDefault="00355EC0" w:rsidP="00355EC0">
            <w:pPr>
              <w:spacing w:after="160" w:line="259" w:lineRule="auto"/>
            </w:pPr>
            <w:r w:rsidRPr="00355EC0">
              <w:t>CP-13</w:t>
            </w:r>
          </w:p>
        </w:tc>
        <w:tc>
          <w:tcPr>
            <w:tcW w:w="0" w:type="auto"/>
            <w:hideMark/>
          </w:tcPr>
          <w:p w14:paraId="2F2C7AA8" w14:textId="77777777" w:rsidR="00355EC0" w:rsidRPr="00355EC0" w:rsidRDefault="00355EC0" w:rsidP="00355EC0">
            <w:pPr>
              <w:spacing w:after="160" w:line="259" w:lineRule="auto"/>
            </w:pPr>
            <w:r w:rsidRPr="00355EC0">
              <w:t>APROBADO</w:t>
            </w:r>
          </w:p>
        </w:tc>
      </w:tr>
      <w:tr w:rsidR="00355EC0" w:rsidRPr="00355EC0" w14:paraId="6FBD0464" w14:textId="77777777" w:rsidTr="000B1322">
        <w:tc>
          <w:tcPr>
            <w:tcW w:w="0" w:type="auto"/>
            <w:hideMark/>
          </w:tcPr>
          <w:p w14:paraId="7EA7654E" w14:textId="77777777" w:rsidR="00355EC0" w:rsidRPr="00355EC0" w:rsidRDefault="00355EC0" w:rsidP="00355EC0">
            <w:pPr>
              <w:spacing w:after="160" w:line="259" w:lineRule="auto"/>
            </w:pPr>
            <w:r w:rsidRPr="00355EC0">
              <w:t>RF-16</w:t>
            </w:r>
          </w:p>
        </w:tc>
        <w:tc>
          <w:tcPr>
            <w:tcW w:w="0" w:type="auto"/>
            <w:hideMark/>
          </w:tcPr>
          <w:p w14:paraId="76E67012" w14:textId="77777777" w:rsidR="00355EC0" w:rsidRPr="00355EC0" w:rsidRDefault="00355EC0" w:rsidP="00355EC0">
            <w:pPr>
              <w:spacing w:after="160" w:line="259" w:lineRule="auto"/>
            </w:pPr>
            <w:r w:rsidRPr="00355EC0">
              <w:t>Preguntas en lenguaje natural</w:t>
            </w:r>
          </w:p>
        </w:tc>
        <w:tc>
          <w:tcPr>
            <w:tcW w:w="0" w:type="auto"/>
            <w:hideMark/>
          </w:tcPr>
          <w:p w14:paraId="016663CB" w14:textId="77777777" w:rsidR="00355EC0" w:rsidRPr="00355EC0" w:rsidRDefault="00355EC0" w:rsidP="00355EC0">
            <w:pPr>
              <w:spacing w:after="160" w:line="259" w:lineRule="auto"/>
            </w:pPr>
            <w:r w:rsidRPr="00355EC0">
              <w:t>CP-12, CP-14, CP-15, CP-16</w:t>
            </w:r>
          </w:p>
        </w:tc>
        <w:tc>
          <w:tcPr>
            <w:tcW w:w="0" w:type="auto"/>
            <w:hideMark/>
          </w:tcPr>
          <w:p w14:paraId="500F22F6" w14:textId="77777777" w:rsidR="00355EC0" w:rsidRPr="00355EC0" w:rsidRDefault="00355EC0" w:rsidP="00355EC0">
            <w:pPr>
              <w:spacing w:after="160" w:line="259" w:lineRule="auto"/>
            </w:pPr>
            <w:r w:rsidRPr="00355EC0">
              <w:t>APROBADO</w:t>
            </w:r>
          </w:p>
        </w:tc>
      </w:tr>
      <w:tr w:rsidR="00355EC0" w:rsidRPr="00355EC0" w14:paraId="68DFD586" w14:textId="77777777" w:rsidTr="000B1322">
        <w:tc>
          <w:tcPr>
            <w:tcW w:w="0" w:type="auto"/>
            <w:hideMark/>
          </w:tcPr>
          <w:p w14:paraId="415E7181" w14:textId="77777777" w:rsidR="00355EC0" w:rsidRPr="00355EC0" w:rsidRDefault="00355EC0" w:rsidP="00355EC0">
            <w:pPr>
              <w:spacing w:after="160" w:line="259" w:lineRule="auto"/>
            </w:pPr>
            <w:r w:rsidRPr="00355EC0">
              <w:t>RF-17</w:t>
            </w:r>
          </w:p>
        </w:tc>
        <w:tc>
          <w:tcPr>
            <w:tcW w:w="0" w:type="auto"/>
            <w:hideMark/>
          </w:tcPr>
          <w:p w14:paraId="5F354165" w14:textId="77777777" w:rsidR="00355EC0" w:rsidRPr="00355EC0" w:rsidRDefault="00355EC0" w:rsidP="00355EC0">
            <w:pPr>
              <w:spacing w:after="160" w:line="259" w:lineRule="auto"/>
            </w:pPr>
            <w:r w:rsidRPr="00355EC0">
              <w:t>Registro y manejo de errores</w:t>
            </w:r>
          </w:p>
        </w:tc>
        <w:tc>
          <w:tcPr>
            <w:tcW w:w="0" w:type="auto"/>
            <w:hideMark/>
          </w:tcPr>
          <w:p w14:paraId="191AB03D" w14:textId="77777777" w:rsidR="00355EC0" w:rsidRPr="00355EC0" w:rsidRDefault="00355EC0" w:rsidP="00355EC0">
            <w:pPr>
              <w:spacing w:after="160" w:line="259" w:lineRule="auto"/>
            </w:pPr>
            <w:r w:rsidRPr="00355EC0">
              <w:t>CP-08, CP-18</w:t>
            </w:r>
          </w:p>
        </w:tc>
        <w:tc>
          <w:tcPr>
            <w:tcW w:w="0" w:type="auto"/>
            <w:hideMark/>
          </w:tcPr>
          <w:p w14:paraId="2FE7C0E5" w14:textId="77777777" w:rsidR="00355EC0" w:rsidRPr="00355EC0" w:rsidRDefault="00355EC0" w:rsidP="00355EC0">
            <w:pPr>
              <w:spacing w:after="160" w:line="259" w:lineRule="auto"/>
            </w:pPr>
            <w:r w:rsidRPr="00355EC0">
              <w:t>APROBADO</w:t>
            </w:r>
          </w:p>
        </w:tc>
      </w:tr>
      <w:tr w:rsidR="00355EC0" w:rsidRPr="00355EC0" w14:paraId="5E9A3D0B" w14:textId="77777777" w:rsidTr="000B1322">
        <w:tc>
          <w:tcPr>
            <w:tcW w:w="0" w:type="auto"/>
            <w:hideMark/>
          </w:tcPr>
          <w:p w14:paraId="6E0F68B1" w14:textId="77777777" w:rsidR="00355EC0" w:rsidRPr="00355EC0" w:rsidRDefault="00355EC0" w:rsidP="00355EC0">
            <w:pPr>
              <w:spacing w:after="160" w:line="259" w:lineRule="auto"/>
            </w:pPr>
            <w:r w:rsidRPr="00355EC0">
              <w:t>RF-18</w:t>
            </w:r>
          </w:p>
        </w:tc>
        <w:tc>
          <w:tcPr>
            <w:tcW w:w="0" w:type="auto"/>
            <w:hideMark/>
          </w:tcPr>
          <w:p w14:paraId="60304788" w14:textId="77777777" w:rsidR="00355EC0" w:rsidRPr="00355EC0" w:rsidRDefault="00355EC0" w:rsidP="00355EC0">
            <w:pPr>
              <w:spacing w:after="160" w:line="259" w:lineRule="auto"/>
            </w:pPr>
            <w:proofErr w:type="spellStart"/>
            <w:r w:rsidRPr="00355EC0">
              <w:t>Dashboard</w:t>
            </w:r>
            <w:proofErr w:type="spellEnd"/>
          </w:p>
        </w:tc>
        <w:tc>
          <w:tcPr>
            <w:tcW w:w="0" w:type="auto"/>
            <w:hideMark/>
          </w:tcPr>
          <w:p w14:paraId="373528B7" w14:textId="77777777" w:rsidR="00355EC0" w:rsidRPr="00355EC0" w:rsidRDefault="00355EC0" w:rsidP="00355EC0">
            <w:pPr>
              <w:spacing w:after="160" w:line="259" w:lineRule="auto"/>
            </w:pPr>
            <w:r w:rsidRPr="00355EC0">
              <w:t>CP-19, CP-20</w:t>
            </w:r>
          </w:p>
        </w:tc>
        <w:tc>
          <w:tcPr>
            <w:tcW w:w="0" w:type="auto"/>
            <w:hideMark/>
          </w:tcPr>
          <w:p w14:paraId="0D67B512" w14:textId="77777777" w:rsidR="00355EC0" w:rsidRPr="00355EC0" w:rsidRDefault="00355EC0" w:rsidP="00355EC0">
            <w:pPr>
              <w:spacing w:after="160" w:line="259" w:lineRule="auto"/>
            </w:pPr>
            <w:r w:rsidRPr="00355EC0">
              <w:t>APROBADO</w:t>
            </w:r>
          </w:p>
        </w:tc>
      </w:tr>
      <w:tr w:rsidR="00355EC0" w:rsidRPr="00355EC0" w14:paraId="54E1DA33" w14:textId="77777777" w:rsidTr="000B1322">
        <w:tc>
          <w:tcPr>
            <w:tcW w:w="0" w:type="auto"/>
            <w:hideMark/>
          </w:tcPr>
          <w:p w14:paraId="5E24B01A" w14:textId="77777777" w:rsidR="00355EC0" w:rsidRPr="00355EC0" w:rsidRDefault="00355EC0" w:rsidP="00355EC0">
            <w:pPr>
              <w:spacing w:after="160" w:line="259" w:lineRule="auto"/>
            </w:pPr>
            <w:r w:rsidRPr="00355EC0">
              <w:t>RF-19</w:t>
            </w:r>
          </w:p>
        </w:tc>
        <w:tc>
          <w:tcPr>
            <w:tcW w:w="0" w:type="auto"/>
            <w:hideMark/>
          </w:tcPr>
          <w:p w14:paraId="4084BEDF" w14:textId="77777777" w:rsidR="00355EC0" w:rsidRPr="00355EC0" w:rsidRDefault="00355EC0" w:rsidP="00355EC0">
            <w:pPr>
              <w:spacing w:after="160" w:line="259" w:lineRule="auto"/>
            </w:pPr>
            <w:r w:rsidRPr="00355EC0">
              <w:t>Supervisión administrativa</w:t>
            </w:r>
          </w:p>
        </w:tc>
        <w:tc>
          <w:tcPr>
            <w:tcW w:w="0" w:type="auto"/>
            <w:hideMark/>
          </w:tcPr>
          <w:p w14:paraId="3F9B3A4B" w14:textId="77777777" w:rsidR="00355EC0" w:rsidRPr="00355EC0" w:rsidRDefault="00355EC0" w:rsidP="00355EC0">
            <w:pPr>
              <w:spacing w:after="160" w:line="259" w:lineRule="auto"/>
            </w:pPr>
            <w:r w:rsidRPr="00355EC0">
              <w:t>CP-19, CP-20</w:t>
            </w:r>
          </w:p>
        </w:tc>
        <w:tc>
          <w:tcPr>
            <w:tcW w:w="0" w:type="auto"/>
            <w:hideMark/>
          </w:tcPr>
          <w:p w14:paraId="41181B73" w14:textId="77777777" w:rsidR="00355EC0" w:rsidRPr="00355EC0" w:rsidRDefault="00355EC0" w:rsidP="00355EC0">
            <w:pPr>
              <w:spacing w:after="160" w:line="259" w:lineRule="auto"/>
            </w:pPr>
            <w:r w:rsidRPr="00355EC0">
              <w:t>APROBADO</w:t>
            </w:r>
          </w:p>
        </w:tc>
      </w:tr>
      <w:tr w:rsidR="00355EC0" w:rsidRPr="00355EC0" w14:paraId="64CB2310" w14:textId="77777777" w:rsidTr="000B1322">
        <w:tc>
          <w:tcPr>
            <w:tcW w:w="0" w:type="auto"/>
            <w:hideMark/>
          </w:tcPr>
          <w:p w14:paraId="777CC50B" w14:textId="77777777" w:rsidR="00355EC0" w:rsidRPr="00355EC0" w:rsidRDefault="00355EC0" w:rsidP="00355EC0">
            <w:pPr>
              <w:spacing w:after="160" w:line="259" w:lineRule="auto"/>
            </w:pPr>
            <w:r w:rsidRPr="00355EC0">
              <w:t>RF-20</w:t>
            </w:r>
          </w:p>
        </w:tc>
        <w:tc>
          <w:tcPr>
            <w:tcW w:w="0" w:type="auto"/>
            <w:hideMark/>
          </w:tcPr>
          <w:p w14:paraId="08A03421" w14:textId="77777777" w:rsidR="00355EC0" w:rsidRPr="00355EC0" w:rsidRDefault="00355EC0" w:rsidP="00355EC0">
            <w:pPr>
              <w:spacing w:after="160" w:line="259" w:lineRule="auto"/>
            </w:pPr>
            <w:r w:rsidRPr="00355EC0">
              <w:t>Trazabilidad y almacenamiento</w:t>
            </w:r>
          </w:p>
        </w:tc>
        <w:tc>
          <w:tcPr>
            <w:tcW w:w="0" w:type="auto"/>
            <w:hideMark/>
          </w:tcPr>
          <w:p w14:paraId="04FC96A8" w14:textId="77777777" w:rsidR="00355EC0" w:rsidRPr="00355EC0" w:rsidRDefault="00355EC0" w:rsidP="00355EC0">
            <w:pPr>
              <w:spacing w:after="160" w:line="259" w:lineRule="auto"/>
            </w:pPr>
            <w:r w:rsidRPr="00355EC0">
              <w:t>CP-09, CP-18, CP-19</w:t>
            </w:r>
          </w:p>
        </w:tc>
        <w:tc>
          <w:tcPr>
            <w:tcW w:w="0" w:type="auto"/>
            <w:hideMark/>
          </w:tcPr>
          <w:p w14:paraId="692C5524" w14:textId="77777777" w:rsidR="00355EC0" w:rsidRPr="00355EC0" w:rsidRDefault="00355EC0" w:rsidP="00355EC0">
            <w:pPr>
              <w:spacing w:after="160" w:line="259" w:lineRule="auto"/>
            </w:pPr>
            <w:r w:rsidRPr="00355EC0">
              <w:t>APROBADO</w:t>
            </w:r>
          </w:p>
        </w:tc>
      </w:tr>
    </w:tbl>
    <w:p w14:paraId="600D069C" w14:textId="77777777" w:rsidR="00355EC0" w:rsidRPr="00355EC0" w:rsidRDefault="00355EC0" w:rsidP="00355EC0">
      <w:r w:rsidRPr="00355EC0">
        <w:t>La matriz evidencia que los requisitos funcionales principales fueron relacionados con uno o más casos de prueba y que todos los requisitos evaluados obtuvieron un resultado satisfactorio.</w:t>
      </w:r>
    </w:p>
    <w:p w14:paraId="6EC37ACA" w14:textId="77777777" w:rsidR="00355EC0" w:rsidRPr="00355EC0" w:rsidRDefault="00355EC0" w:rsidP="00355EC0">
      <w:pPr>
        <w:rPr>
          <w:b/>
          <w:bCs/>
        </w:rPr>
      </w:pPr>
      <w:r w:rsidRPr="00355EC0">
        <w:rPr>
          <w:b/>
          <w:bCs/>
        </w:rPr>
        <w:t>4.14 Conclusiones</w:t>
      </w:r>
    </w:p>
    <w:p w14:paraId="5C4A9BB4" w14:textId="77777777" w:rsidR="00355EC0" w:rsidRPr="00355EC0" w:rsidRDefault="00355EC0" w:rsidP="00355EC0">
      <w:r w:rsidRPr="00355EC0">
        <w:t xml:space="preserve">La ejecución de las pruebas permitió verificar el funcionamiento general del sistema </w:t>
      </w:r>
      <w:proofErr w:type="spellStart"/>
      <w:r w:rsidRPr="00355EC0">
        <w:t>DocuMind</w:t>
      </w:r>
      <w:proofErr w:type="spellEnd"/>
      <w:r w:rsidRPr="00355EC0">
        <w:t xml:space="preserve"> y determinar el grado de cumplimiento de las funcionalidades definidas durante las fases de análisis y desarrollo.</w:t>
      </w:r>
    </w:p>
    <w:p w14:paraId="35444034" w14:textId="77777777" w:rsidR="00355EC0" w:rsidRPr="00355EC0" w:rsidRDefault="00355EC0" w:rsidP="00355EC0">
      <w:r w:rsidRPr="00355EC0">
        <w:t xml:space="preserve">Se ejecutaron 20 casos de prueba relacionados con autenticación, control de acceso, gestión de repositorios y carpetas, carga y validación de documentos, procesamiento mediante inteligencia artificial, clasificación, extracción de información, búsqueda, preguntas en lenguaje natural, </w:t>
      </w:r>
      <w:proofErr w:type="spellStart"/>
      <w:r w:rsidRPr="00355EC0">
        <w:t>dashboard</w:t>
      </w:r>
      <w:proofErr w:type="spellEnd"/>
      <w:r w:rsidRPr="00355EC0">
        <w:t xml:space="preserve"> y manejo de errores.</w:t>
      </w:r>
    </w:p>
    <w:p w14:paraId="165FCF61" w14:textId="77777777" w:rsidR="00355EC0" w:rsidRPr="00355EC0" w:rsidRDefault="00355EC0" w:rsidP="00355EC0">
      <w:r w:rsidRPr="00355EC0">
        <w:t xml:space="preserve">Los 20 casos obtuvieron un resultado final aprobado, correspondiente a un porcentaje de aprobación del </w:t>
      </w:r>
      <w:r w:rsidRPr="00355EC0">
        <w:rPr>
          <w:b/>
          <w:bCs/>
        </w:rPr>
        <w:t>100 %</w:t>
      </w:r>
      <w:r w:rsidRPr="00355EC0">
        <w:t>. Durante la ejecución se identificó un defecto relacionado con el manejo de archivos inválidos, el cual fue corregido y posteriormente verificado mediante la repetición de la prueba correspondiente.</w:t>
      </w:r>
    </w:p>
    <w:p w14:paraId="74A37076" w14:textId="77777777" w:rsidR="00355EC0" w:rsidRPr="00355EC0" w:rsidRDefault="00355EC0" w:rsidP="00355EC0">
      <w:r w:rsidRPr="00355EC0">
        <w:t>Las pruebas también permitieron comprobar que la inteligencia artificial constituye una parte integrada del flujo documental, participando en la clasificación, generación de resúmenes, extracción de información relevante y respuesta a preguntas basadas en el contenido de los documentos.</w:t>
      </w:r>
    </w:p>
    <w:p w14:paraId="3D1E4FDC" w14:textId="77777777" w:rsidR="00355EC0" w:rsidRPr="00355EC0" w:rsidRDefault="00355EC0" w:rsidP="00355EC0">
      <w:r w:rsidRPr="00355EC0">
        <w:t>En consecuencia, los resultados obtenidos permiten establecer que la versión evaluada del sistema cumple satisfactoriamente con las funcionalidades principales definidas para el MVP y presenta un comportamiento acorde con los requisitos y reglas de negocio establecidos.</w:t>
      </w:r>
    </w:p>
    <w:p w14:paraId="397A815B" w14:textId="77777777" w:rsidR="00355EC0" w:rsidRPr="00F35F53" w:rsidRDefault="00355EC0" w:rsidP="00F35F53"/>
    <w:p w14:paraId="3F90792E" w14:textId="4CAFE361" w:rsidR="00804B34" w:rsidRPr="00C1588D" w:rsidRDefault="00804B34" w:rsidP="00804B34">
      <w:pPr>
        <w:rPr>
          <w:lang w:val="es-MX"/>
        </w:rPr>
      </w:pPr>
    </w:p>
    <w:p w14:paraId="2485AFE1" w14:textId="77777777" w:rsidR="00804B34" w:rsidRPr="00C1588D" w:rsidRDefault="00804B34" w:rsidP="00804B34">
      <w:pPr>
        <w:rPr>
          <w:lang w:val="es-MX"/>
        </w:rPr>
      </w:pPr>
    </w:p>
    <w:p w14:paraId="37B9203B" w14:textId="77777777" w:rsidR="00804B34" w:rsidRPr="00C1588D" w:rsidRDefault="00804B34" w:rsidP="00804B34">
      <w:pPr>
        <w:rPr>
          <w:lang w:val="es-MX"/>
        </w:rPr>
      </w:pPr>
    </w:p>
    <w:p w14:paraId="54165AF0" w14:textId="4C35036E" w:rsidR="00804B34" w:rsidRDefault="00804B34" w:rsidP="00804B34">
      <w:pPr>
        <w:rPr>
          <w:rFonts w:eastAsiaTheme="majorEastAsia" w:cstheme="majorBidi"/>
          <w:b/>
          <w:szCs w:val="32"/>
          <w:lang w:val="es-MX"/>
        </w:rPr>
      </w:pPr>
    </w:p>
    <w:p w14:paraId="78AB8B6A" w14:textId="77777777" w:rsidR="00804B34" w:rsidRPr="00C1588D" w:rsidRDefault="00804B34" w:rsidP="00804B34">
      <w:pPr>
        <w:rPr>
          <w:lang w:val="es-MX"/>
        </w:rPr>
      </w:pPr>
    </w:p>
    <w:p w14:paraId="31FEB411" w14:textId="03B476CA" w:rsidR="00E428FE" w:rsidRPr="00E428FE" w:rsidRDefault="00E428FE" w:rsidP="00804B34"/>
    <w:sectPr w:rsidR="00E428FE" w:rsidRPr="00E428FE" w:rsidSect="00804B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851EF"/>
    <w:multiLevelType w:val="hybridMultilevel"/>
    <w:tmpl w:val="F1804B10"/>
    <w:lvl w:ilvl="0" w:tplc="C88C185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7A7862"/>
    <w:multiLevelType w:val="multilevel"/>
    <w:tmpl w:val="0EB4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A2502"/>
    <w:multiLevelType w:val="hybridMultilevel"/>
    <w:tmpl w:val="BD54DD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A372C9"/>
    <w:multiLevelType w:val="multilevel"/>
    <w:tmpl w:val="BE3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07B06"/>
    <w:multiLevelType w:val="multilevel"/>
    <w:tmpl w:val="C922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B1D13"/>
    <w:multiLevelType w:val="multilevel"/>
    <w:tmpl w:val="353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B55C5"/>
    <w:multiLevelType w:val="hybridMultilevel"/>
    <w:tmpl w:val="4D7C01E8"/>
    <w:lvl w:ilvl="0" w:tplc="C88C185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250894"/>
    <w:multiLevelType w:val="multilevel"/>
    <w:tmpl w:val="68C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26F5C"/>
    <w:multiLevelType w:val="hybridMultilevel"/>
    <w:tmpl w:val="D70EA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4E31FE"/>
    <w:multiLevelType w:val="hybridMultilevel"/>
    <w:tmpl w:val="36CE0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B644A2"/>
    <w:multiLevelType w:val="hybridMultilevel"/>
    <w:tmpl w:val="85A21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44F4BE9"/>
    <w:multiLevelType w:val="multilevel"/>
    <w:tmpl w:val="EE0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7067B"/>
    <w:multiLevelType w:val="multilevel"/>
    <w:tmpl w:val="7C380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A7B9A"/>
    <w:multiLevelType w:val="hybridMultilevel"/>
    <w:tmpl w:val="86A010B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D761C0"/>
    <w:multiLevelType w:val="multilevel"/>
    <w:tmpl w:val="839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83CF6"/>
    <w:multiLevelType w:val="multilevel"/>
    <w:tmpl w:val="D15E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C33B0"/>
    <w:multiLevelType w:val="multilevel"/>
    <w:tmpl w:val="6AF49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D442A5"/>
    <w:multiLevelType w:val="multilevel"/>
    <w:tmpl w:val="047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C06D1"/>
    <w:multiLevelType w:val="multilevel"/>
    <w:tmpl w:val="6BF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719B1"/>
    <w:multiLevelType w:val="multilevel"/>
    <w:tmpl w:val="8E3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27D30"/>
    <w:multiLevelType w:val="multilevel"/>
    <w:tmpl w:val="CAF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03FD6"/>
    <w:multiLevelType w:val="multilevel"/>
    <w:tmpl w:val="8D6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977532">
    <w:abstractNumId w:val="9"/>
  </w:num>
  <w:num w:numId="2" w16cid:durableId="868687195">
    <w:abstractNumId w:val="6"/>
  </w:num>
  <w:num w:numId="3" w16cid:durableId="778767297">
    <w:abstractNumId w:val="0"/>
  </w:num>
  <w:num w:numId="4" w16cid:durableId="276789737">
    <w:abstractNumId w:val="13"/>
  </w:num>
  <w:num w:numId="5" w16cid:durableId="1436250497">
    <w:abstractNumId w:val="8"/>
  </w:num>
  <w:num w:numId="6" w16cid:durableId="2003774213">
    <w:abstractNumId w:val="2"/>
  </w:num>
  <w:num w:numId="7" w16cid:durableId="1481577691">
    <w:abstractNumId w:val="17"/>
  </w:num>
  <w:num w:numId="8" w16cid:durableId="804931414">
    <w:abstractNumId w:val="12"/>
  </w:num>
  <w:num w:numId="9" w16cid:durableId="725832685">
    <w:abstractNumId w:val="20"/>
  </w:num>
  <w:num w:numId="10" w16cid:durableId="233128199">
    <w:abstractNumId w:val="21"/>
  </w:num>
  <w:num w:numId="11" w16cid:durableId="1035618037">
    <w:abstractNumId w:val="18"/>
  </w:num>
  <w:num w:numId="12" w16cid:durableId="1914314589">
    <w:abstractNumId w:val="15"/>
  </w:num>
  <w:num w:numId="13" w16cid:durableId="1864199451">
    <w:abstractNumId w:val="11"/>
  </w:num>
  <w:num w:numId="14" w16cid:durableId="576522917">
    <w:abstractNumId w:val="14"/>
  </w:num>
  <w:num w:numId="15" w16cid:durableId="918253459">
    <w:abstractNumId w:val="3"/>
  </w:num>
  <w:num w:numId="16" w16cid:durableId="23137934">
    <w:abstractNumId w:val="7"/>
  </w:num>
  <w:num w:numId="17" w16cid:durableId="883062371">
    <w:abstractNumId w:val="16"/>
  </w:num>
  <w:num w:numId="18" w16cid:durableId="963996962">
    <w:abstractNumId w:val="19"/>
  </w:num>
  <w:num w:numId="19" w16cid:durableId="638267015">
    <w:abstractNumId w:val="4"/>
  </w:num>
  <w:num w:numId="20" w16cid:durableId="1153830855">
    <w:abstractNumId w:val="5"/>
  </w:num>
  <w:num w:numId="21" w16cid:durableId="269170429">
    <w:abstractNumId w:val="10"/>
  </w:num>
  <w:num w:numId="22" w16cid:durableId="76704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B34"/>
    <w:rsid w:val="00042C09"/>
    <w:rsid w:val="00066E23"/>
    <w:rsid w:val="000716A6"/>
    <w:rsid w:val="000B1322"/>
    <w:rsid w:val="000C5CA4"/>
    <w:rsid w:val="00144DD7"/>
    <w:rsid w:val="00291957"/>
    <w:rsid w:val="00355EC0"/>
    <w:rsid w:val="003B14AD"/>
    <w:rsid w:val="003C5B44"/>
    <w:rsid w:val="004347B1"/>
    <w:rsid w:val="004A4CF3"/>
    <w:rsid w:val="004B5940"/>
    <w:rsid w:val="004B687A"/>
    <w:rsid w:val="0050090C"/>
    <w:rsid w:val="00513090"/>
    <w:rsid w:val="00513FAA"/>
    <w:rsid w:val="00553293"/>
    <w:rsid w:val="005D7D5D"/>
    <w:rsid w:val="005F48AB"/>
    <w:rsid w:val="00720EA1"/>
    <w:rsid w:val="00734FCF"/>
    <w:rsid w:val="0076526B"/>
    <w:rsid w:val="00796B3D"/>
    <w:rsid w:val="007D091C"/>
    <w:rsid w:val="007F396A"/>
    <w:rsid w:val="00804B34"/>
    <w:rsid w:val="0081504E"/>
    <w:rsid w:val="0088140F"/>
    <w:rsid w:val="00884C39"/>
    <w:rsid w:val="00935EF4"/>
    <w:rsid w:val="00A40995"/>
    <w:rsid w:val="00A52361"/>
    <w:rsid w:val="00A723D9"/>
    <w:rsid w:val="00AF3D83"/>
    <w:rsid w:val="00AF5118"/>
    <w:rsid w:val="00B5031E"/>
    <w:rsid w:val="00B962FE"/>
    <w:rsid w:val="00C206B1"/>
    <w:rsid w:val="00C432CB"/>
    <w:rsid w:val="00D00669"/>
    <w:rsid w:val="00D76C1F"/>
    <w:rsid w:val="00D902EB"/>
    <w:rsid w:val="00DD5610"/>
    <w:rsid w:val="00E428FE"/>
    <w:rsid w:val="00ED39DC"/>
    <w:rsid w:val="00ED61D7"/>
    <w:rsid w:val="00F26215"/>
    <w:rsid w:val="00F35F53"/>
    <w:rsid w:val="00F458AA"/>
    <w:rsid w:val="00F86909"/>
    <w:rsid w:val="00FB52D7"/>
    <w:rsid w:val="00FC12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2F8D2"/>
  <w15:chartTrackingRefBased/>
  <w15:docId w15:val="{2F0627FD-51E5-4995-B7B6-9E189B62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B34"/>
    <w:rPr>
      <w:rFonts w:ascii="Arial" w:eastAsiaTheme="minorEastAsia" w:hAnsi="Arial"/>
      <w:sz w:val="24"/>
    </w:rPr>
  </w:style>
  <w:style w:type="paragraph" w:styleId="Ttulo1">
    <w:name w:val="heading 1"/>
    <w:basedOn w:val="Normal"/>
    <w:next w:val="Normal"/>
    <w:link w:val="Ttulo1Car"/>
    <w:uiPriority w:val="9"/>
    <w:qFormat/>
    <w:rsid w:val="00804B34"/>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144DD7"/>
    <w:pPr>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144DD7"/>
    <w:pPr>
      <w:keepLines/>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ED39DC"/>
    <w:pPr>
      <w:keepNext/>
      <w:keepLines/>
      <w:spacing w:before="80" w:after="40"/>
      <w:outlineLvl w:val="3"/>
    </w:pPr>
    <w:rPr>
      <w:rFonts w:eastAsiaTheme="majorEastAsia" w:cstheme="majorBidi"/>
      <w:b/>
      <w:iCs/>
      <w:u w:val="single"/>
    </w:rPr>
  </w:style>
  <w:style w:type="paragraph" w:styleId="Ttulo5">
    <w:name w:val="heading 5"/>
    <w:basedOn w:val="Normal"/>
    <w:next w:val="Normal"/>
    <w:link w:val="Ttulo5Car"/>
    <w:uiPriority w:val="9"/>
    <w:unhideWhenUsed/>
    <w:qFormat/>
    <w:rsid w:val="00ED39DC"/>
    <w:pPr>
      <w:keepNext/>
      <w:keepLines/>
      <w:spacing w:before="80" w:after="40"/>
      <w:outlineLvl w:val="4"/>
    </w:pPr>
    <w:rPr>
      <w:rFonts w:eastAsiaTheme="majorEastAsia" w:cstheme="majorBidi"/>
      <w:b/>
      <w:i/>
      <w:u w:val="single"/>
    </w:rPr>
  </w:style>
  <w:style w:type="paragraph" w:styleId="Ttulo6">
    <w:name w:val="heading 6"/>
    <w:basedOn w:val="Normal"/>
    <w:next w:val="Normal"/>
    <w:link w:val="Ttulo6Car"/>
    <w:uiPriority w:val="9"/>
    <w:semiHidden/>
    <w:unhideWhenUsed/>
    <w:qFormat/>
    <w:rsid w:val="00935E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5E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5E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5E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B34"/>
    <w:rPr>
      <w:rFonts w:ascii="Arial" w:eastAsiaTheme="majorEastAsia" w:hAnsi="Arial" w:cstheme="majorBidi"/>
      <w:b/>
      <w:sz w:val="24"/>
      <w:szCs w:val="40"/>
    </w:rPr>
  </w:style>
  <w:style w:type="character" w:customStyle="1" w:styleId="Ttulo2Car">
    <w:name w:val="Título 2 Car"/>
    <w:basedOn w:val="Fuentedeprrafopredeter"/>
    <w:link w:val="Ttulo2"/>
    <w:uiPriority w:val="9"/>
    <w:rsid w:val="00144DD7"/>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144DD7"/>
    <w:rPr>
      <w:rFonts w:ascii="Arial" w:eastAsiaTheme="majorEastAsia" w:hAnsi="Arial" w:cstheme="majorBidi"/>
      <w:b/>
      <w:i/>
      <w:sz w:val="24"/>
      <w:szCs w:val="28"/>
    </w:rPr>
  </w:style>
  <w:style w:type="character" w:customStyle="1" w:styleId="Ttulo4Car">
    <w:name w:val="Título 4 Car"/>
    <w:basedOn w:val="Fuentedeprrafopredeter"/>
    <w:link w:val="Ttulo4"/>
    <w:uiPriority w:val="9"/>
    <w:rsid w:val="00ED39DC"/>
    <w:rPr>
      <w:rFonts w:ascii="Arial" w:eastAsiaTheme="majorEastAsia" w:hAnsi="Arial" w:cstheme="majorBidi"/>
      <w:b/>
      <w:iCs/>
      <w:color w:val="000000" w:themeColor="text1"/>
      <w:sz w:val="24"/>
      <w:u w:val="single"/>
    </w:rPr>
  </w:style>
  <w:style w:type="character" w:customStyle="1" w:styleId="Ttulo5Car">
    <w:name w:val="Título 5 Car"/>
    <w:basedOn w:val="Fuentedeprrafopredeter"/>
    <w:link w:val="Ttulo5"/>
    <w:uiPriority w:val="9"/>
    <w:rsid w:val="00ED39DC"/>
    <w:rPr>
      <w:rFonts w:ascii="Arial" w:eastAsiaTheme="majorEastAsia" w:hAnsi="Arial" w:cstheme="majorBidi"/>
      <w:b/>
      <w:i/>
      <w:color w:val="000000" w:themeColor="text1"/>
      <w:sz w:val="24"/>
      <w:u w:val="single"/>
    </w:rPr>
  </w:style>
  <w:style w:type="character" w:customStyle="1" w:styleId="Ttulo6Car">
    <w:name w:val="Título 6 Car"/>
    <w:basedOn w:val="Fuentedeprrafopredeter"/>
    <w:link w:val="Ttulo6"/>
    <w:uiPriority w:val="9"/>
    <w:semiHidden/>
    <w:rsid w:val="00935E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5E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5E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5EF4"/>
    <w:rPr>
      <w:rFonts w:eastAsiaTheme="majorEastAsia" w:cstheme="majorBidi"/>
      <w:color w:val="272727" w:themeColor="text1" w:themeTint="D8"/>
    </w:rPr>
  </w:style>
  <w:style w:type="paragraph" w:styleId="Ttulo">
    <w:name w:val="Title"/>
    <w:basedOn w:val="Normal"/>
    <w:next w:val="Normal"/>
    <w:link w:val="TtuloCar"/>
    <w:uiPriority w:val="10"/>
    <w:qFormat/>
    <w:rsid w:val="0093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5E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5E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5E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5EF4"/>
    <w:pPr>
      <w:spacing w:before="160"/>
      <w:jc w:val="center"/>
    </w:pPr>
    <w:rPr>
      <w:i/>
      <w:iCs/>
      <w:color w:val="404040" w:themeColor="text1" w:themeTint="BF"/>
    </w:rPr>
  </w:style>
  <w:style w:type="character" w:customStyle="1" w:styleId="CitaCar">
    <w:name w:val="Cita Car"/>
    <w:basedOn w:val="Fuentedeprrafopredeter"/>
    <w:link w:val="Cita"/>
    <w:uiPriority w:val="29"/>
    <w:rsid w:val="00935EF4"/>
    <w:rPr>
      <w:i/>
      <w:iCs/>
      <w:color w:val="404040" w:themeColor="text1" w:themeTint="BF"/>
    </w:rPr>
  </w:style>
  <w:style w:type="paragraph" w:styleId="Prrafodelista">
    <w:name w:val="List Paragraph"/>
    <w:basedOn w:val="Normal"/>
    <w:uiPriority w:val="34"/>
    <w:qFormat/>
    <w:rsid w:val="00935EF4"/>
    <w:pPr>
      <w:ind w:left="720"/>
      <w:contextualSpacing/>
    </w:pPr>
  </w:style>
  <w:style w:type="character" w:styleId="nfasisintenso">
    <w:name w:val="Intense Emphasis"/>
    <w:basedOn w:val="Fuentedeprrafopredeter"/>
    <w:uiPriority w:val="21"/>
    <w:qFormat/>
    <w:rsid w:val="00935EF4"/>
    <w:rPr>
      <w:i/>
      <w:iCs/>
      <w:color w:val="0F4761" w:themeColor="accent1" w:themeShade="BF"/>
    </w:rPr>
  </w:style>
  <w:style w:type="paragraph" w:styleId="Citadestacada">
    <w:name w:val="Intense Quote"/>
    <w:basedOn w:val="Normal"/>
    <w:next w:val="Normal"/>
    <w:link w:val="CitadestacadaCar"/>
    <w:uiPriority w:val="30"/>
    <w:qFormat/>
    <w:rsid w:val="0093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5EF4"/>
    <w:rPr>
      <w:i/>
      <w:iCs/>
      <w:color w:val="0F4761" w:themeColor="accent1" w:themeShade="BF"/>
    </w:rPr>
  </w:style>
  <w:style w:type="character" w:styleId="Referenciaintensa">
    <w:name w:val="Intense Reference"/>
    <w:basedOn w:val="Fuentedeprrafopredeter"/>
    <w:uiPriority w:val="32"/>
    <w:qFormat/>
    <w:rsid w:val="00935EF4"/>
    <w:rPr>
      <w:b/>
      <w:bCs/>
      <w:smallCaps/>
      <w:color w:val="0F4761" w:themeColor="accent1" w:themeShade="BF"/>
      <w:spacing w:val="5"/>
    </w:rPr>
  </w:style>
  <w:style w:type="table" w:styleId="Tablaconcuadrcula">
    <w:name w:val="Table Grid"/>
    <w:basedOn w:val="Tablanormal"/>
    <w:uiPriority w:val="39"/>
    <w:rsid w:val="00804B3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0653">
      <w:bodyDiv w:val="1"/>
      <w:marLeft w:val="0"/>
      <w:marRight w:val="0"/>
      <w:marTop w:val="0"/>
      <w:marBottom w:val="0"/>
      <w:divBdr>
        <w:top w:val="none" w:sz="0" w:space="0" w:color="auto"/>
        <w:left w:val="none" w:sz="0" w:space="0" w:color="auto"/>
        <w:bottom w:val="none" w:sz="0" w:space="0" w:color="auto"/>
        <w:right w:val="none" w:sz="0" w:space="0" w:color="auto"/>
      </w:divBdr>
    </w:div>
    <w:div w:id="112671129">
      <w:bodyDiv w:val="1"/>
      <w:marLeft w:val="0"/>
      <w:marRight w:val="0"/>
      <w:marTop w:val="0"/>
      <w:marBottom w:val="0"/>
      <w:divBdr>
        <w:top w:val="none" w:sz="0" w:space="0" w:color="auto"/>
        <w:left w:val="none" w:sz="0" w:space="0" w:color="auto"/>
        <w:bottom w:val="none" w:sz="0" w:space="0" w:color="auto"/>
        <w:right w:val="none" w:sz="0" w:space="0" w:color="auto"/>
      </w:divBdr>
    </w:div>
    <w:div w:id="142702840">
      <w:bodyDiv w:val="1"/>
      <w:marLeft w:val="0"/>
      <w:marRight w:val="0"/>
      <w:marTop w:val="0"/>
      <w:marBottom w:val="0"/>
      <w:divBdr>
        <w:top w:val="none" w:sz="0" w:space="0" w:color="auto"/>
        <w:left w:val="none" w:sz="0" w:space="0" w:color="auto"/>
        <w:bottom w:val="none" w:sz="0" w:space="0" w:color="auto"/>
        <w:right w:val="none" w:sz="0" w:space="0" w:color="auto"/>
      </w:divBdr>
      <w:divsChild>
        <w:div w:id="196080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981256">
      <w:bodyDiv w:val="1"/>
      <w:marLeft w:val="0"/>
      <w:marRight w:val="0"/>
      <w:marTop w:val="0"/>
      <w:marBottom w:val="0"/>
      <w:divBdr>
        <w:top w:val="none" w:sz="0" w:space="0" w:color="auto"/>
        <w:left w:val="none" w:sz="0" w:space="0" w:color="auto"/>
        <w:bottom w:val="none" w:sz="0" w:space="0" w:color="auto"/>
        <w:right w:val="none" w:sz="0" w:space="0" w:color="auto"/>
      </w:divBdr>
    </w:div>
    <w:div w:id="336347375">
      <w:bodyDiv w:val="1"/>
      <w:marLeft w:val="0"/>
      <w:marRight w:val="0"/>
      <w:marTop w:val="0"/>
      <w:marBottom w:val="0"/>
      <w:divBdr>
        <w:top w:val="none" w:sz="0" w:space="0" w:color="auto"/>
        <w:left w:val="none" w:sz="0" w:space="0" w:color="auto"/>
        <w:bottom w:val="none" w:sz="0" w:space="0" w:color="auto"/>
        <w:right w:val="none" w:sz="0" w:space="0" w:color="auto"/>
      </w:divBdr>
    </w:div>
    <w:div w:id="347603006">
      <w:bodyDiv w:val="1"/>
      <w:marLeft w:val="0"/>
      <w:marRight w:val="0"/>
      <w:marTop w:val="0"/>
      <w:marBottom w:val="0"/>
      <w:divBdr>
        <w:top w:val="none" w:sz="0" w:space="0" w:color="auto"/>
        <w:left w:val="none" w:sz="0" w:space="0" w:color="auto"/>
        <w:bottom w:val="none" w:sz="0" w:space="0" w:color="auto"/>
        <w:right w:val="none" w:sz="0" w:space="0" w:color="auto"/>
      </w:divBdr>
    </w:div>
    <w:div w:id="391001624">
      <w:bodyDiv w:val="1"/>
      <w:marLeft w:val="0"/>
      <w:marRight w:val="0"/>
      <w:marTop w:val="0"/>
      <w:marBottom w:val="0"/>
      <w:divBdr>
        <w:top w:val="none" w:sz="0" w:space="0" w:color="auto"/>
        <w:left w:val="none" w:sz="0" w:space="0" w:color="auto"/>
        <w:bottom w:val="none" w:sz="0" w:space="0" w:color="auto"/>
        <w:right w:val="none" w:sz="0" w:space="0" w:color="auto"/>
      </w:divBdr>
      <w:divsChild>
        <w:div w:id="11753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165650">
      <w:bodyDiv w:val="1"/>
      <w:marLeft w:val="0"/>
      <w:marRight w:val="0"/>
      <w:marTop w:val="0"/>
      <w:marBottom w:val="0"/>
      <w:divBdr>
        <w:top w:val="none" w:sz="0" w:space="0" w:color="auto"/>
        <w:left w:val="none" w:sz="0" w:space="0" w:color="auto"/>
        <w:bottom w:val="none" w:sz="0" w:space="0" w:color="auto"/>
        <w:right w:val="none" w:sz="0" w:space="0" w:color="auto"/>
      </w:divBdr>
    </w:div>
    <w:div w:id="446003181">
      <w:bodyDiv w:val="1"/>
      <w:marLeft w:val="0"/>
      <w:marRight w:val="0"/>
      <w:marTop w:val="0"/>
      <w:marBottom w:val="0"/>
      <w:divBdr>
        <w:top w:val="none" w:sz="0" w:space="0" w:color="auto"/>
        <w:left w:val="none" w:sz="0" w:space="0" w:color="auto"/>
        <w:bottom w:val="none" w:sz="0" w:space="0" w:color="auto"/>
        <w:right w:val="none" w:sz="0" w:space="0" w:color="auto"/>
      </w:divBdr>
    </w:div>
    <w:div w:id="476343602">
      <w:bodyDiv w:val="1"/>
      <w:marLeft w:val="0"/>
      <w:marRight w:val="0"/>
      <w:marTop w:val="0"/>
      <w:marBottom w:val="0"/>
      <w:divBdr>
        <w:top w:val="none" w:sz="0" w:space="0" w:color="auto"/>
        <w:left w:val="none" w:sz="0" w:space="0" w:color="auto"/>
        <w:bottom w:val="none" w:sz="0" w:space="0" w:color="auto"/>
        <w:right w:val="none" w:sz="0" w:space="0" w:color="auto"/>
      </w:divBdr>
    </w:div>
    <w:div w:id="487986131">
      <w:bodyDiv w:val="1"/>
      <w:marLeft w:val="0"/>
      <w:marRight w:val="0"/>
      <w:marTop w:val="0"/>
      <w:marBottom w:val="0"/>
      <w:divBdr>
        <w:top w:val="none" w:sz="0" w:space="0" w:color="auto"/>
        <w:left w:val="none" w:sz="0" w:space="0" w:color="auto"/>
        <w:bottom w:val="none" w:sz="0" w:space="0" w:color="auto"/>
        <w:right w:val="none" w:sz="0" w:space="0" w:color="auto"/>
      </w:divBdr>
    </w:div>
    <w:div w:id="533423547">
      <w:bodyDiv w:val="1"/>
      <w:marLeft w:val="0"/>
      <w:marRight w:val="0"/>
      <w:marTop w:val="0"/>
      <w:marBottom w:val="0"/>
      <w:divBdr>
        <w:top w:val="none" w:sz="0" w:space="0" w:color="auto"/>
        <w:left w:val="none" w:sz="0" w:space="0" w:color="auto"/>
        <w:bottom w:val="none" w:sz="0" w:space="0" w:color="auto"/>
        <w:right w:val="none" w:sz="0" w:space="0" w:color="auto"/>
      </w:divBdr>
    </w:div>
    <w:div w:id="545024573">
      <w:bodyDiv w:val="1"/>
      <w:marLeft w:val="0"/>
      <w:marRight w:val="0"/>
      <w:marTop w:val="0"/>
      <w:marBottom w:val="0"/>
      <w:divBdr>
        <w:top w:val="none" w:sz="0" w:space="0" w:color="auto"/>
        <w:left w:val="none" w:sz="0" w:space="0" w:color="auto"/>
        <w:bottom w:val="none" w:sz="0" w:space="0" w:color="auto"/>
        <w:right w:val="none" w:sz="0" w:space="0" w:color="auto"/>
      </w:divBdr>
    </w:div>
    <w:div w:id="579562424">
      <w:bodyDiv w:val="1"/>
      <w:marLeft w:val="0"/>
      <w:marRight w:val="0"/>
      <w:marTop w:val="0"/>
      <w:marBottom w:val="0"/>
      <w:divBdr>
        <w:top w:val="none" w:sz="0" w:space="0" w:color="auto"/>
        <w:left w:val="none" w:sz="0" w:space="0" w:color="auto"/>
        <w:bottom w:val="none" w:sz="0" w:space="0" w:color="auto"/>
        <w:right w:val="none" w:sz="0" w:space="0" w:color="auto"/>
      </w:divBdr>
    </w:div>
    <w:div w:id="592469017">
      <w:bodyDiv w:val="1"/>
      <w:marLeft w:val="0"/>
      <w:marRight w:val="0"/>
      <w:marTop w:val="0"/>
      <w:marBottom w:val="0"/>
      <w:divBdr>
        <w:top w:val="none" w:sz="0" w:space="0" w:color="auto"/>
        <w:left w:val="none" w:sz="0" w:space="0" w:color="auto"/>
        <w:bottom w:val="none" w:sz="0" w:space="0" w:color="auto"/>
        <w:right w:val="none" w:sz="0" w:space="0" w:color="auto"/>
      </w:divBdr>
    </w:div>
    <w:div w:id="604731336">
      <w:bodyDiv w:val="1"/>
      <w:marLeft w:val="0"/>
      <w:marRight w:val="0"/>
      <w:marTop w:val="0"/>
      <w:marBottom w:val="0"/>
      <w:divBdr>
        <w:top w:val="none" w:sz="0" w:space="0" w:color="auto"/>
        <w:left w:val="none" w:sz="0" w:space="0" w:color="auto"/>
        <w:bottom w:val="none" w:sz="0" w:space="0" w:color="auto"/>
        <w:right w:val="none" w:sz="0" w:space="0" w:color="auto"/>
      </w:divBdr>
    </w:div>
    <w:div w:id="641078516">
      <w:bodyDiv w:val="1"/>
      <w:marLeft w:val="0"/>
      <w:marRight w:val="0"/>
      <w:marTop w:val="0"/>
      <w:marBottom w:val="0"/>
      <w:divBdr>
        <w:top w:val="none" w:sz="0" w:space="0" w:color="auto"/>
        <w:left w:val="none" w:sz="0" w:space="0" w:color="auto"/>
        <w:bottom w:val="none" w:sz="0" w:space="0" w:color="auto"/>
        <w:right w:val="none" w:sz="0" w:space="0" w:color="auto"/>
      </w:divBdr>
    </w:div>
    <w:div w:id="652221044">
      <w:bodyDiv w:val="1"/>
      <w:marLeft w:val="0"/>
      <w:marRight w:val="0"/>
      <w:marTop w:val="0"/>
      <w:marBottom w:val="0"/>
      <w:divBdr>
        <w:top w:val="none" w:sz="0" w:space="0" w:color="auto"/>
        <w:left w:val="none" w:sz="0" w:space="0" w:color="auto"/>
        <w:bottom w:val="none" w:sz="0" w:space="0" w:color="auto"/>
        <w:right w:val="none" w:sz="0" w:space="0" w:color="auto"/>
      </w:divBdr>
    </w:div>
    <w:div w:id="682363339">
      <w:bodyDiv w:val="1"/>
      <w:marLeft w:val="0"/>
      <w:marRight w:val="0"/>
      <w:marTop w:val="0"/>
      <w:marBottom w:val="0"/>
      <w:divBdr>
        <w:top w:val="none" w:sz="0" w:space="0" w:color="auto"/>
        <w:left w:val="none" w:sz="0" w:space="0" w:color="auto"/>
        <w:bottom w:val="none" w:sz="0" w:space="0" w:color="auto"/>
        <w:right w:val="none" w:sz="0" w:space="0" w:color="auto"/>
      </w:divBdr>
    </w:div>
    <w:div w:id="904683721">
      <w:bodyDiv w:val="1"/>
      <w:marLeft w:val="0"/>
      <w:marRight w:val="0"/>
      <w:marTop w:val="0"/>
      <w:marBottom w:val="0"/>
      <w:divBdr>
        <w:top w:val="none" w:sz="0" w:space="0" w:color="auto"/>
        <w:left w:val="none" w:sz="0" w:space="0" w:color="auto"/>
        <w:bottom w:val="none" w:sz="0" w:space="0" w:color="auto"/>
        <w:right w:val="none" w:sz="0" w:space="0" w:color="auto"/>
      </w:divBdr>
    </w:div>
    <w:div w:id="921914567">
      <w:bodyDiv w:val="1"/>
      <w:marLeft w:val="0"/>
      <w:marRight w:val="0"/>
      <w:marTop w:val="0"/>
      <w:marBottom w:val="0"/>
      <w:divBdr>
        <w:top w:val="none" w:sz="0" w:space="0" w:color="auto"/>
        <w:left w:val="none" w:sz="0" w:space="0" w:color="auto"/>
        <w:bottom w:val="none" w:sz="0" w:space="0" w:color="auto"/>
        <w:right w:val="none" w:sz="0" w:space="0" w:color="auto"/>
      </w:divBdr>
    </w:div>
    <w:div w:id="1000618104">
      <w:bodyDiv w:val="1"/>
      <w:marLeft w:val="0"/>
      <w:marRight w:val="0"/>
      <w:marTop w:val="0"/>
      <w:marBottom w:val="0"/>
      <w:divBdr>
        <w:top w:val="none" w:sz="0" w:space="0" w:color="auto"/>
        <w:left w:val="none" w:sz="0" w:space="0" w:color="auto"/>
        <w:bottom w:val="none" w:sz="0" w:space="0" w:color="auto"/>
        <w:right w:val="none" w:sz="0" w:space="0" w:color="auto"/>
      </w:divBdr>
    </w:div>
    <w:div w:id="1079014058">
      <w:bodyDiv w:val="1"/>
      <w:marLeft w:val="0"/>
      <w:marRight w:val="0"/>
      <w:marTop w:val="0"/>
      <w:marBottom w:val="0"/>
      <w:divBdr>
        <w:top w:val="none" w:sz="0" w:space="0" w:color="auto"/>
        <w:left w:val="none" w:sz="0" w:space="0" w:color="auto"/>
        <w:bottom w:val="none" w:sz="0" w:space="0" w:color="auto"/>
        <w:right w:val="none" w:sz="0" w:space="0" w:color="auto"/>
      </w:divBdr>
      <w:divsChild>
        <w:div w:id="129309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740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57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807281">
      <w:bodyDiv w:val="1"/>
      <w:marLeft w:val="0"/>
      <w:marRight w:val="0"/>
      <w:marTop w:val="0"/>
      <w:marBottom w:val="0"/>
      <w:divBdr>
        <w:top w:val="none" w:sz="0" w:space="0" w:color="auto"/>
        <w:left w:val="none" w:sz="0" w:space="0" w:color="auto"/>
        <w:bottom w:val="none" w:sz="0" w:space="0" w:color="auto"/>
        <w:right w:val="none" w:sz="0" w:space="0" w:color="auto"/>
      </w:divBdr>
    </w:div>
    <w:div w:id="1194265185">
      <w:bodyDiv w:val="1"/>
      <w:marLeft w:val="0"/>
      <w:marRight w:val="0"/>
      <w:marTop w:val="0"/>
      <w:marBottom w:val="0"/>
      <w:divBdr>
        <w:top w:val="none" w:sz="0" w:space="0" w:color="auto"/>
        <w:left w:val="none" w:sz="0" w:space="0" w:color="auto"/>
        <w:bottom w:val="none" w:sz="0" w:space="0" w:color="auto"/>
        <w:right w:val="none" w:sz="0" w:space="0" w:color="auto"/>
      </w:divBdr>
    </w:div>
    <w:div w:id="1195997410">
      <w:bodyDiv w:val="1"/>
      <w:marLeft w:val="0"/>
      <w:marRight w:val="0"/>
      <w:marTop w:val="0"/>
      <w:marBottom w:val="0"/>
      <w:divBdr>
        <w:top w:val="none" w:sz="0" w:space="0" w:color="auto"/>
        <w:left w:val="none" w:sz="0" w:space="0" w:color="auto"/>
        <w:bottom w:val="none" w:sz="0" w:space="0" w:color="auto"/>
        <w:right w:val="none" w:sz="0" w:space="0" w:color="auto"/>
      </w:divBdr>
    </w:div>
    <w:div w:id="1211114079">
      <w:bodyDiv w:val="1"/>
      <w:marLeft w:val="0"/>
      <w:marRight w:val="0"/>
      <w:marTop w:val="0"/>
      <w:marBottom w:val="0"/>
      <w:divBdr>
        <w:top w:val="none" w:sz="0" w:space="0" w:color="auto"/>
        <w:left w:val="none" w:sz="0" w:space="0" w:color="auto"/>
        <w:bottom w:val="none" w:sz="0" w:space="0" w:color="auto"/>
        <w:right w:val="none" w:sz="0" w:space="0" w:color="auto"/>
      </w:divBdr>
    </w:div>
    <w:div w:id="1226528225">
      <w:bodyDiv w:val="1"/>
      <w:marLeft w:val="0"/>
      <w:marRight w:val="0"/>
      <w:marTop w:val="0"/>
      <w:marBottom w:val="0"/>
      <w:divBdr>
        <w:top w:val="none" w:sz="0" w:space="0" w:color="auto"/>
        <w:left w:val="none" w:sz="0" w:space="0" w:color="auto"/>
        <w:bottom w:val="none" w:sz="0" w:space="0" w:color="auto"/>
        <w:right w:val="none" w:sz="0" w:space="0" w:color="auto"/>
      </w:divBdr>
    </w:div>
    <w:div w:id="1236088540">
      <w:bodyDiv w:val="1"/>
      <w:marLeft w:val="0"/>
      <w:marRight w:val="0"/>
      <w:marTop w:val="0"/>
      <w:marBottom w:val="0"/>
      <w:divBdr>
        <w:top w:val="none" w:sz="0" w:space="0" w:color="auto"/>
        <w:left w:val="none" w:sz="0" w:space="0" w:color="auto"/>
        <w:bottom w:val="none" w:sz="0" w:space="0" w:color="auto"/>
        <w:right w:val="none" w:sz="0" w:space="0" w:color="auto"/>
      </w:divBdr>
    </w:div>
    <w:div w:id="1295677854">
      <w:bodyDiv w:val="1"/>
      <w:marLeft w:val="0"/>
      <w:marRight w:val="0"/>
      <w:marTop w:val="0"/>
      <w:marBottom w:val="0"/>
      <w:divBdr>
        <w:top w:val="none" w:sz="0" w:space="0" w:color="auto"/>
        <w:left w:val="none" w:sz="0" w:space="0" w:color="auto"/>
        <w:bottom w:val="none" w:sz="0" w:space="0" w:color="auto"/>
        <w:right w:val="none" w:sz="0" w:space="0" w:color="auto"/>
      </w:divBdr>
    </w:div>
    <w:div w:id="1303542476">
      <w:bodyDiv w:val="1"/>
      <w:marLeft w:val="0"/>
      <w:marRight w:val="0"/>
      <w:marTop w:val="0"/>
      <w:marBottom w:val="0"/>
      <w:divBdr>
        <w:top w:val="none" w:sz="0" w:space="0" w:color="auto"/>
        <w:left w:val="none" w:sz="0" w:space="0" w:color="auto"/>
        <w:bottom w:val="none" w:sz="0" w:space="0" w:color="auto"/>
        <w:right w:val="none" w:sz="0" w:space="0" w:color="auto"/>
      </w:divBdr>
    </w:div>
    <w:div w:id="1335375423">
      <w:bodyDiv w:val="1"/>
      <w:marLeft w:val="0"/>
      <w:marRight w:val="0"/>
      <w:marTop w:val="0"/>
      <w:marBottom w:val="0"/>
      <w:divBdr>
        <w:top w:val="none" w:sz="0" w:space="0" w:color="auto"/>
        <w:left w:val="none" w:sz="0" w:space="0" w:color="auto"/>
        <w:bottom w:val="none" w:sz="0" w:space="0" w:color="auto"/>
        <w:right w:val="none" w:sz="0" w:space="0" w:color="auto"/>
      </w:divBdr>
    </w:div>
    <w:div w:id="1402021051">
      <w:bodyDiv w:val="1"/>
      <w:marLeft w:val="0"/>
      <w:marRight w:val="0"/>
      <w:marTop w:val="0"/>
      <w:marBottom w:val="0"/>
      <w:divBdr>
        <w:top w:val="none" w:sz="0" w:space="0" w:color="auto"/>
        <w:left w:val="none" w:sz="0" w:space="0" w:color="auto"/>
        <w:bottom w:val="none" w:sz="0" w:space="0" w:color="auto"/>
        <w:right w:val="none" w:sz="0" w:space="0" w:color="auto"/>
      </w:divBdr>
    </w:div>
    <w:div w:id="1407150481">
      <w:bodyDiv w:val="1"/>
      <w:marLeft w:val="0"/>
      <w:marRight w:val="0"/>
      <w:marTop w:val="0"/>
      <w:marBottom w:val="0"/>
      <w:divBdr>
        <w:top w:val="none" w:sz="0" w:space="0" w:color="auto"/>
        <w:left w:val="none" w:sz="0" w:space="0" w:color="auto"/>
        <w:bottom w:val="none" w:sz="0" w:space="0" w:color="auto"/>
        <w:right w:val="none" w:sz="0" w:space="0" w:color="auto"/>
      </w:divBdr>
    </w:div>
    <w:div w:id="1432050746">
      <w:bodyDiv w:val="1"/>
      <w:marLeft w:val="0"/>
      <w:marRight w:val="0"/>
      <w:marTop w:val="0"/>
      <w:marBottom w:val="0"/>
      <w:divBdr>
        <w:top w:val="none" w:sz="0" w:space="0" w:color="auto"/>
        <w:left w:val="none" w:sz="0" w:space="0" w:color="auto"/>
        <w:bottom w:val="none" w:sz="0" w:space="0" w:color="auto"/>
        <w:right w:val="none" w:sz="0" w:space="0" w:color="auto"/>
      </w:divBdr>
    </w:div>
    <w:div w:id="1442187922">
      <w:bodyDiv w:val="1"/>
      <w:marLeft w:val="0"/>
      <w:marRight w:val="0"/>
      <w:marTop w:val="0"/>
      <w:marBottom w:val="0"/>
      <w:divBdr>
        <w:top w:val="none" w:sz="0" w:space="0" w:color="auto"/>
        <w:left w:val="none" w:sz="0" w:space="0" w:color="auto"/>
        <w:bottom w:val="none" w:sz="0" w:space="0" w:color="auto"/>
        <w:right w:val="none" w:sz="0" w:space="0" w:color="auto"/>
      </w:divBdr>
    </w:div>
    <w:div w:id="1453206401">
      <w:bodyDiv w:val="1"/>
      <w:marLeft w:val="0"/>
      <w:marRight w:val="0"/>
      <w:marTop w:val="0"/>
      <w:marBottom w:val="0"/>
      <w:divBdr>
        <w:top w:val="none" w:sz="0" w:space="0" w:color="auto"/>
        <w:left w:val="none" w:sz="0" w:space="0" w:color="auto"/>
        <w:bottom w:val="none" w:sz="0" w:space="0" w:color="auto"/>
        <w:right w:val="none" w:sz="0" w:space="0" w:color="auto"/>
      </w:divBdr>
    </w:div>
    <w:div w:id="1630012218">
      <w:bodyDiv w:val="1"/>
      <w:marLeft w:val="0"/>
      <w:marRight w:val="0"/>
      <w:marTop w:val="0"/>
      <w:marBottom w:val="0"/>
      <w:divBdr>
        <w:top w:val="none" w:sz="0" w:space="0" w:color="auto"/>
        <w:left w:val="none" w:sz="0" w:space="0" w:color="auto"/>
        <w:bottom w:val="none" w:sz="0" w:space="0" w:color="auto"/>
        <w:right w:val="none" w:sz="0" w:space="0" w:color="auto"/>
      </w:divBdr>
    </w:div>
    <w:div w:id="1655525423">
      <w:bodyDiv w:val="1"/>
      <w:marLeft w:val="0"/>
      <w:marRight w:val="0"/>
      <w:marTop w:val="0"/>
      <w:marBottom w:val="0"/>
      <w:divBdr>
        <w:top w:val="none" w:sz="0" w:space="0" w:color="auto"/>
        <w:left w:val="none" w:sz="0" w:space="0" w:color="auto"/>
        <w:bottom w:val="none" w:sz="0" w:space="0" w:color="auto"/>
        <w:right w:val="none" w:sz="0" w:space="0" w:color="auto"/>
      </w:divBdr>
      <w:divsChild>
        <w:div w:id="202428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38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8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623566">
      <w:bodyDiv w:val="1"/>
      <w:marLeft w:val="0"/>
      <w:marRight w:val="0"/>
      <w:marTop w:val="0"/>
      <w:marBottom w:val="0"/>
      <w:divBdr>
        <w:top w:val="none" w:sz="0" w:space="0" w:color="auto"/>
        <w:left w:val="none" w:sz="0" w:space="0" w:color="auto"/>
        <w:bottom w:val="none" w:sz="0" w:space="0" w:color="auto"/>
        <w:right w:val="none" w:sz="0" w:space="0" w:color="auto"/>
      </w:divBdr>
    </w:div>
    <w:div w:id="1715615873">
      <w:bodyDiv w:val="1"/>
      <w:marLeft w:val="0"/>
      <w:marRight w:val="0"/>
      <w:marTop w:val="0"/>
      <w:marBottom w:val="0"/>
      <w:divBdr>
        <w:top w:val="none" w:sz="0" w:space="0" w:color="auto"/>
        <w:left w:val="none" w:sz="0" w:space="0" w:color="auto"/>
        <w:bottom w:val="none" w:sz="0" w:space="0" w:color="auto"/>
        <w:right w:val="none" w:sz="0" w:space="0" w:color="auto"/>
      </w:divBdr>
    </w:div>
    <w:div w:id="1759862144">
      <w:bodyDiv w:val="1"/>
      <w:marLeft w:val="0"/>
      <w:marRight w:val="0"/>
      <w:marTop w:val="0"/>
      <w:marBottom w:val="0"/>
      <w:divBdr>
        <w:top w:val="none" w:sz="0" w:space="0" w:color="auto"/>
        <w:left w:val="none" w:sz="0" w:space="0" w:color="auto"/>
        <w:bottom w:val="none" w:sz="0" w:space="0" w:color="auto"/>
        <w:right w:val="none" w:sz="0" w:space="0" w:color="auto"/>
      </w:divBdr>
    </w:div>
    <w:div w:id="1796751994">
      <w:bodyDiv w:val="1"/>
      <w:marLeft w:val="0"/>
      <w:marRight w:val="0"/>
      <w:marTop w:val="0"/>
      <w:marBottom w:val="0"/>
      <w:divBdr>
        <w:top w:val="none" w:sz="0" w:space="0" w:color="auto"/>
        <w:left w:val="none" w:sz="0" w:space="0" w:color="auto"/>
        <w:bottom w:val="none" w:sz="0" w:space="0" w:color="auto"/>
        <w:right w:val="none" w:sz="0" w:space="0" w:color="auto"/>
      </w:divBdr>
    </w:div>
    <w:div w:id="1819105182">
      <w:bodyDiv w:val="1"/>
      <w:marLeft w:val="0"/>
      <w:marRight w:val="0"/>
      <w:marTop w:val="0"/>
      <w:marBottom w:val="0"/>
      <w:divBdr>
        <w:top w:val="none" w:sz="0" w:space="0" w:color="auto"/>
        <w:left w:val="none" w:sz="0" w:space="0" w:color="auto"/>
        <w:bottom w:val="none" w:sz="0" w:space="0" w:color="auto"/>
        <w:right w:val="none" w:sz="0" w:space="0" w:color="auto"/>
      </w:divBdr>
    </w:div>
    <w:div w:id="1862430346">
      <w:bodyDiv w:val="1"/>
      <w:marLeft w:val="0"/>
      <w:marRight w:val="0"/>
      <w:marTop w:val="0"/>
      <w:marBottom w:val="0"/>
      <w:divBdr>
        <w:top w:val="none" w:sz="0" w:space="0" w:color="auto"/>
        <w:left w:val="none" w:sz="0" w:space="0" w:color="auto"/>
        <w:bottom w:val="none" w:sz="0" w:space="0" w:color="auto"/>
        <w:right w:val="none" w:sz="0" w:space="0" w:color="auto"/>
      </w:divBdr>
    </w:div>
    <w:div w:id="1888225409">
      <w:bodyDiv w:val="1"/>
      <w:marLeft w:val="0"/>
      <w:marRight w:val="0"/>
      <w:marTop w:val="0"/>
      <w:marBottom w:val="0"/>
      <w:divBdr>
        <w:top w:val="none" w:sz="0" w:space="0" w:color="auto"/>
        <w:left w:val="none" w:sz="0" w:space="0" w:color="auto"/>
        <w:bottom w:val="none" w:sz="0" w:space="0" w:color="auto"/>
        <w:right w:val="none" w:sz="0" w:space="0" w:color="auto"/>
      </w:divBdr>
    </w:div>
    <w:div w:id="1908153040">
      <w:bodyDiv w:val="1"/>
      <w:marLeft w:val="0"/>
      <w:marRight w:val="0"/>
      <w:marTop w:val="0"/>
      <w:marBottom w:val="0"/>
      <w:divBdr>
        <w:top w:val="none" w:sz="0" w:space="0" w:color="auto"/>
        <w:left w:val="none" w:sz="0" w:space="0" w:color="auto"/>
        <w:bottom w:val="none" w:sz="0" w:space="0" w:color="auto"/>
        <w:right w:val="none" w:sz="0" w:space="0" w:color="auto"/>
      </w:divBdr>
    </w:div>
    <w:div w:id="1946306401">
      <w:bodyDiv w:val="1"/>
      <w:marLeft w:val="0"/>
      <w:marRight w:val="0"/>
      <w:marTop w:val="0"/>
      <w:marBottom w:val="0"/>
      <w:divBdr>
        <w:top w:val="none" w:sz="0" w:space="0" w:color="auto"/>
        <w:left w:val="none" w:sz="0" w:space="0" w:color="auto"/>
        <w:bottom w:val="none" w:sz="0" w:space="0" w:color="auto"/>
        <w:right w:val="none" w:sz="0" w:space="0" w:color="auto"/>
      </w:divBdr>
    </w:div>
    <w:div w:id="1975401019">
      <w:bodyDiv w:val="1"/>
      <w:marLeft w:val="0"/>
      <w:marRight w:val="0"/>
      <w:marTop w:val="0"/>
      <w:marBottom w:val="0"/>
      <w:divBdr>
        <w:top w:val="none" w:sz="0" w:space="0" w:color="auto"/>
        <w:left w:val="none" w:sz="0" w:space="0" w:color="auto"/>
        <w:bottom w:val="none" w:sz="0" w:space="0" w:color="auto"/>
        <w:right w:val="none" w:sz="0" w:space="0" w:color="auto"/>
      </w:divBdr>
    </w:div>
    <w:div w:id="2060126258">
      <w:bodyDiv w:val="1"/>
      <w:marLeft w:val="0"/>
      <w:marRight w:val="0"/>
      <w:marTop w:val="0"/>
      <w:marBottom w:val="0"/>
      <w:divBdr>
        <w:top w:val="none" w:sz="0" w:space="0" w:color="auto"/>
        <w:left w:val="none" w:sz="0" w:space="0" w:color="auto"/>
        <w:bottom w:val="none" w:sz="0" w:space="0" w:color="auto"/>
        <w:right w:val="none" w:sz="0" w:space="0" w:color="auto"/>
      </w:divBdr>
    </w:div>
    <w:div w:id="2088186933">
      <w:bodyDiv w:val="1"/>
      <w:marLeft w:val="0"/>
      <w:marRight w:val="0"/>
      <w:marTop w:val="0"/>
      <w:marBottom w:val="0"/>
      <w:divBdr>
        <w:top w:val="none" w:sz="0" w:space="0" w:color="auto"/>
        <w:left w:val="none" w:sz="0" w:space="0" w:color="auto"/>
        <w:bottom w:val="none" w:sz="0" w:space="0" w:color="auto"/>
        <w:right w:val="none" w:sz="0" w:space="0" w:color="auto"/>
      </w:divBdr>
    </w:div>
    <w:div w:id="2112238246">
      <w:bodyDiv w:val="1"/>
      <w:marLeft w:val="0"/>
      <w:marRight w:val="0"/>
      <w:marTop w:val="0"/>
      <w:marBottom w:val="0"/>
      <w:divBdr>
        <w:top w:val="none" w:sz="0" w:space="0" w:color="auto"/>
        <w:left w:val="none" w:sz="0" w:space="0" w:color="auto"/>
        <w:bottom w:val="none" w:sz="0" w:space="0" w:color="auto"/>
        <w:right w:val="none" w:sz="0" w:space="0" w:color="auto"/>
      </w:divBdr>
    </w:div>
    <w:div w:id="2112388817">
      <w:bodyDiv w:val="1"/>
      <w:marLeft w:val="0"/>
      <w:marRight w:val="0"/>
      <w:marTop w:val="0"/>
      <w:marBottom w:val="0"/>
      <w:divBdr>
        <w:top w:val="none" w:sz="0" w:space="0" w:color="auto"/>
        <w:left w:val="none" w:sz="0" w:space="0" w:color="auto"/>
        <w:bottom w:val="none" w:sz="0" w:space="0" w:color="auto"/>
        <w:right w:val="none" w:sz="0" w:space="0" w:color="auto"/>
      </w:divBdr>
    </w:div>
    <w:div w:id="213367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20Calderon\OneDrive\Documentos\Plantillas%20personalizadas%20de%20Office\Biblia%20.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D2A2-4D83-4EE1-BEDE-27EDF0ED5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Biblia .dotx</Template>
  <TotalTime>84</TotalTime>
  <Pages>40</Pages>
  <Words>6986</Words>
  <Characters>38426</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Calderon</dc:creator>
  <cp:keywords/>
  <dc:description/>
  <cp:lastModifiedBy>Laura Marcela Calderón Rodríguez</cp:lastModifiedBy>
  <cp:revision>8</cp:revision>
  <dcterms:created xsi:type="dcterms:W3CDTF">2026-09-11T13:50:00Z</dcterms:created>
  <dcterms:modified xsi:type="dcterms:W3CDTF">2026-09-11T15:14:00Z</dcterms:modified>
</cp:coreProperties>
</file>